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val="en-IE" w:eastAsia="en-IE"/>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39572887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F568D3"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A640F6">
        <w:rPr>
          <w:rFonts w:ascii="Candara" w:hAnsi="Candara"/>
          <w:b/>
        </w:rPr>
        <w:t>3.2.0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4303AB" w:rsidRDefault="003E530D">
          <w:pPr>
            <w:pStyle w:val="TOC1"/>
            <w:tabs>
              <w:tab w:val="right" w:leader="dot" w:pos="9508"/>
            </w:tabs>
            <w:rPr>
              <w:noProof/>
              <w:lang w:val="en-IE" w:eastAsia="en-IE"/>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395728878" w:history="1">
            <w:r w:rsidR="004303AB" w:rsidRPr="00900E13">
              <w:rPr>
                <w:rStyle w:val="Hyperlink"/>
                <w:noProof/>
              </w:rPr>
              <w:t>Administrator Guide</w:t>
            </w:r>
            <w:r w:rsidR="004303AB">
              <w:rPr>
                <w:noProof/>
                <w:webHidden/>
              </w:rPr>
              <w:tab/>
            </w:r>
            <w:r w:rsidR="004303AB">
              <w:rPr>
                <w:noProof/>
                <w:webHidden/>
              </w:rPr>
              <w:fldChar w:fldCharType="begin"/>
            </w:r>
            <w:r w:rsidR="004303AB">
              <w:rPr>
                <w:noProof/>
                <w:webHidden/>
              </w:rPr>
              <w:instrText xml:space="preserve"> PAGEREF _Toc395728878 \h </w:instrText>
            </w:r>
            <w:r w:rsidR="004303AB">
              <w:rPr>
                <w:noProof/>
                <w:webHidden/>
              </w:rPr>
            </w:r>
            <w:r w:rsidR="004303AB">
              <w:rPr>
                <w:noProof/>
                <w:webHidden/>
              </w:rPr>
              <w:fldChar w:fldCharType="separate"/>
            </w:r>
            <w:r w:rsidR="004303AB">
              <w:rPr>
                <w:noProof/>
                <w:webHidden/>
              </w:rPr>
              <w:t>1</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879" w:history="1">
            <w:r w:rsidR="004303AB" w:rsidRPr="00900E13">
              <w:rPr>
                <w:rStyle w:val="Hyperlink"/>
                <w:noProof/>
              </w:rPr>
              <w:t>2</w:t>
            </w:r>
            <w:r w:rsidR="004303AB">
              <w:rPr>
                <w:noProof/>
                <w:lang w:val="en-IE" w:eastAsia="en-IE"/>
              </w:rPr>
              <w:tab/>
            </w:r>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_Toc395728879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0" w:history="1">
            <w:r w:rsidR="004303AB" w:rsidRPr="00900E13">
              <w:rPr>
                <w:rStyle w:val="Hyperlink"/>
                <w:rFonts w:ascii="Candara" w:hAnsi="Candara" w:cs="Times New Roman"/>
                <w:noProof/>
              </w:rPr>
              <w:t>Introduction</w:t>
            </w:r>
            <w:r w:rsidR="004303AB">
              <w:rPr>
                <w:noProof/>
                <w:webHidden/>
              </w:rPr>
              <w:tab/>
            </w:r>
            <w:r w:rsidR="004303AB">
              <w:rPr>
                <w:noProof/>
                <w:webHidden/>
              </w:rPr>
              <w:fldChar w:fldCharType="begin"/>
            </w:r>
            <w:r w:rsidR="004303AB">
              <w:rPr>
                <w:noProof/>
                <w:webHidden/>
              </w:rPr>
              <w:instrText xml:space="preserve"> PAGEREF _Toc395728880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1" w:history="1">
            <w:r w:rsidR="004303AB" w:rsidRPr="00900E13">
              <w:rPr>
                <w:rStyle w:val="Hyperlink"/>
                <w:rFonts w:ascii="Candara" w:hAnsi="Candara" w:cs="Times New Roman"/>
                <w:noProof/>
              </w:rPr>
              <w:t>Features</w:t>
            </w:r>
            <w:r w:rsidR="004303AB">
              <w:rPr>
                <w:noProof/>
                <w:webHidden/>
              </w:rPr>
              <w:tab/>
            </w:r>
            <w:r w:rsidR="004303AB">
              <w:rPr>
                <w:noProof/>
                <w:webHidden/>
              </w:rPr>
              <w:fldChar w:fldCharType="begin"/>
            </w:r>
            <w:r w:rsidR="004303AB">
              <w:rPr>
                <w:noProof/>
                <w:webHidden/>
              </w:rPr>
              <w:instrText xml:space="preserve"> PAGEREF _Toc395728881 \h </w:instrText>
            </w:r>
            <w:r w:rsidR="004303AB">
              <w:rPr>
                <w:noProof/>
                <w:webHidden/>
              </w:rPr>
            </w:r>
            <w:r w:rsidR="004303AB">
              <w:rPr>
                <w:noProof/>
                <w:webHidden/>
              </w:rPr>
              <w:fldChar w:fldCharType="separate"/>
            </w:r>
            <w:r w:rsidR="004303AB">
              <w:rPr>
                <w:noProof/>
                <w:webHidden/>
              </w:rPr>
              <w:t>5</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2" w:history="1">
            <w:r w:rsidR="004303AB" w:rsidRPr="00900E13">
              <w:rPr>
                <w:rStyle w:val="Hyperlink"/>
                <w:noProof/>
              </w:rPr>
              <w:t>System Requirements and Support</w:t>
            </w:r>
            <w:r w:rsidR="004303AB">
              <w:rPr>
                <w:noProof/>
                <w:webHidden/>
              </w:rPr>
              <w:tab/>
            </w:r>
            <w:r w:rsidR="004303AB">
              <w:rPr>
                <w:noProof/>
                <w:webHidden/>
              </w:rPr>
              <w:fldChar w:fldCharType="begin"/>
            </w:r>
            <w:r w:rsidR="004303AB">
              <w:rPr>
                <w:noProof/>
                <w:webHidden/>
              </w:rPr>
              <w:instrText xml:space="preserve"> PAGEREF _Toc395728882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3" w:history="1">
            <w:r w:rsidR="004303AB" w:rsidRPr="00900E13">
              <w:rPr>
                <w:rStyle w:val="Hyperlink"/>
                <w:noProof/>
              </w:rPr>
              <w:t>Licensing</w:t>
            </w:r>
            <w:r w:rsidR="004303AB">
              <w:rPr>
                <w:noProof/>
                <w:webHidden/>
              </w:rPr>
              <w:tab/>
            </w:r>
            <w:r w:rsidR="004303AB">
              <w:rPr>
                <w:noProof/>
                <w:webHidden/>
              </w:rPr>
              <w:fldChar w:fldCharType="begin"/>
            </w:r>
            <w:r w:rsidR="004303AB">
              <w:rPr>
                <w:noProof/>
                <w:webHidden/>
              </w:rPr>
              <w:instrText xml:space="preserve"> PAGEREF _Toc395728883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884" w:history="1">
            <w:r w:rsidR="004303AB" w:rsidRPr="00900E13">
              <w:rPr>
                <w:rStyle w:val="Hyperlink"/>
                <w:noProof/>
              </w:rPr>
              <w:t>3</w:t>
            </w:r>
            <w:r w:rsidR="004303AB">
              <w:rPr>
                <w:noProof/>
                <w:lang w:val="en-IE" w:eastAsia="en-IE"/>
              </w:rPr>
              <w:tab/>
            </w:r>
            <w:r w:rsidR="004303AB" w:rsidRPr="00900E13">
              <w:rPr>
                <w:rStyle w:val="Hyperlink"/>
                <w:noProof/>
              </w:rPr>
              <w:t>Toolkit Functionality</w:t>
            </w:r>
            <w:r w:rsidR="004303AB">
              <w:rPr>
                <w:noProof/>
                <w:webHidden/>
              </w:rPr>
              <w:tab/>
            </w:r>
            <w:r w:rsidR="004303AB">
              <w:rPr>
                <w:noProof/>
                <w:webHidden/>
              </w:rPr>
              <w:fldChar w:fldCharType="begin"/>
            </w:r>
            <w:r w:rsidR="004303AB">
              <w:rPr>
                <w:noProof/>
                <w:webHidden/>
              </w:rPr>
              <w:instrText xml:space="preserve"> PAGEREF _Toc395728884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5" w:history="1">
            <w:r w:rsidR="004303AB" w:rsidRPr="00900E13">
              <w:rPr>
                <w:rStyle w:val="Hyperlink"/>
                <w:noProof/>
              </w:rPr>
              <w:t>User Interface</w:t>
            </w:r>
            <w:r w:rsidR="004303AB">
              <w:rPr>
                <w:noProof/>
                <w:webHidden/>
              </w:rPr>
              <w:tab/>
            </w:r>
            <w:r w:rsidR="004303AB">
              <w:rPr>
                <w:noProof/>
                <w:webHidden/>
              </w:rPr>
              <w:fldChar w:fldCharType="begin"/>
            </w:r>
            <w:r w:rsidR="004303AB">
              <w:rPr>
                <w:noProof/>
                <w:webHidden/>
              </w:rPr>
              <w:instrText xml:space="preserve"> PAGEREF _Toc395728885 \h </w:instrText>
            </w:r>
            <w:r w:rsidR="004303AB">
              <w:rPr>
                <w:noProof/>
                <w:webHidden/>
              </w:rPr>
            </w:r>
            <w:r w:rsidR="004303AB">
              <w:rPr>
                <w:noProof/>
                <w:webHidden/>
              </w:rPr>
              <w:fldChar w:fldCharType="separate"/>
            </w:r>
            <w:r w:rsidR="004303AB">
              <w:rPr>
                <w:noProof/>
                <w:webHidden/>
              </w:rPr>
              <w:t>6</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6" w:history="1">
            <w:r w:rsidR="004303AB" w:rsidRPr="00900E13">
              <w:rPr>
                <w:rStyle w:val="Hyperlink"/>
                <w:noProof/>
              </w:rPr>
              <w:t>Functions/Logic</w:t>
            </w:r>
            <w:r w:rsidR="004303AB">
              <w:rPr>
                <w:noProof/>
                <w:webHidden/>
              </w:rPr>
              <w:tab/>
            </w:r>
            <w:r w:rsidR="004303AB">
              <w:rPr>
                <w:noProof/>
                <w:webHidden/>
              </w:rPr>
              <w:fldChar w:fldCharType="begin"/>
            </w:r>
            <w:r w:rsidR="004303AB">
              <w:rPr>
                <w:noProof/>
                <w:webHidden/>
              </w:rPr>
              <w:instrText xml:space="preserve"> PAGEREF _Toc395728886 \h </w:instrText>
            </w:r>
            <w:r w:rsidR="004303AB">
              <w:rPr>
                <w:noProof/>
                <w:webHidden/>
              </w:rPr>
            </w:r>
            <w:r w:rsidR="004303AB">
              <w:rPr>
                <w:noProof/>
                <w:webHidden/>
              </w:rPr>
              <w:fldChar w:fldCharType="separate"/>
            </w:r>
            <w:r w:rsidR="004303AB">
              <w:rPr>
                <w:noProof/>
                <w:webHidden/>
              </w:rPr>
              <w:t>7</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7" w:history="1">
            <w:r w:rsidR="004303AB" w:rsidRPr="00900E13">
              <w:rPr>
                <w:rStyle w:val="Hyperlink"/>
                <w:noProof/>
              </w:rPr>
              <w:t>Integration with SCCM</w:t>
            </w:r>
            <w:r w:rsidR="004303AB">
              <w:rPr>
                <w:noProof/>
                <w:webHidden/>
              </w:rPr>
              <w:tab/>
            </w:r>
            <w:r w:rsidR="004303AB">
              <w:rPr>
                <w:noProof/>
                <w:webHidden/>
              </w:rPr>
              <w:fldChar w:fldCharType="begin"/>
            </w:r>
            <w:r w:rsidR="004303AB">
              <w:rPr>
                <w:noProof/>
                <w:webHidden/>
              </w:rPr>
              <w:instrText xml:space="preserve"> PAGEREF _Toc395728887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88" w:history="1">
            <w:r w:rsidR="004303AB" w:rsidRPr="00900E13">
              <w:rPr>
                <w:rStyle w:val="Hyperlink"/>
                <w:noProof/>
              </w:rPr>
              <w:t>Help Console</w:t>
            </w:r>
            <w:r w:rsidR="004303AB">
              <w:rPr>
                <w:noProof/>
                <w:webHidden/>
              </w:rPr>
              <w:tab/>
            </w:r>
            <w:r w:rsidR="004303AB">
              <w:rPr>
                <w:noProof/>
                <w:webHidden/>
              </w:rPr>
              <w:fldChar w:fldCharType="begin"/>
            </w:r>
            <w:r w:rsidR="004303AB">
              <w:rPr>
                <w:noProof/>
                <w:webHidden/>
              </w:rPr>
              <w:instrText xml:space="preserve"> PAGEREF _Toc395728888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889" w:history="1">
            <w:r w:rsidR="004303AB" w:rsidRPr="00900E13">
              <w:rPr>
                <w:rStyle w:val="Hyperlink"/>
                <w:noProof/>
              </w:rPr>
              <w:t>4</w:t>
            </w:r>
            <w:r w:rsidR="004303AB">
              <w:rPr>
                <w:noProof/>
                <w:lang w:val="en-IE" w:eastAsia="en-IE"/>
              </w:rPr>
              <w:tab/>
            </w:r>
            <w:r w:rsidR="004303AB" w:rsidRPr="00900E13">
              <w:rPr>
                <w:rStyle w:val="Hyperlink"/>
                <w:noProof/>
              </w:rPr>
              <w:t>Toolkit Components</w:t>
            </w:r>
            <w:r w:rsidR="004303AB">
              <w:rPr>
                <w:noProof/>
                <w:webHidden/>
              </w:rPr>
              <w:tab/>
            </w:r>
            <w:r w:rsidR="004303AB">
              <w:rPr>
                <w:noProof/>
                <w:webHidden/>
              </w:rPr>
              <w:fldChar w:fldCharType="begin"/>
            </w:r>
            <w:r w:rsidR="004303AB">
              <w:rPr>
                <w:noProof/>
                <w:webHidden/>
              </w:rPr>
              <w:instrText xml:space="preserve"> PAGEREF _Toc395728889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90" w:history="1">
            <w:r w:rsidR="004303AB" w:rsidRPr="00900E13">
              <w:rPr>
                <w:rStyle w:val="Hyperlink"/>
                <w:rFonts w:ascii="Candara" w:hAnsi="Candara"/>
                <w:noProof/>
              </w:rPr>
              <w:t>Toolkit File Structure</w:t>
            </w:r>
            <w:r w:rsidR="004303AB">
              <w:rPr>
                <w:noProof/>
                <w:webHidden/>
              </w:rPr>
              <w:tab/>
            </w:r>
            <w:r w:rsidR="004303AB">
              <w:rPr>
                <w:noProof/>
                <w:webHidden/>
              </w:rPr>
              <w:fldChar w:fldCharType="begin"/>
            </w:r>
            <w:r w:rsidR="004303AB">
              <w:rPr>
                <w:noProof/>
                <w:webHidden/>
              </w:rPr>
              <w:instrText xml:space="preserve"> PAGEREF _Toc395728890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1" w:history="1">
            <w:r w:rsidR="004303AB" w:rsidRPr="00900E13">
              <w:rPr>
                <w:rStyle w:val="Hyperlink"/>
                <w:noProof/>
              </w:rPr>
              <w:t>Files</w:t>
            </w:r>
            <w:r w:rsidR="004303AB">
              <w:rPr>
                <w:noProof/>
                <w:webHidden/>
              </w:rPr>
              <w:tab/>
            </w:r>
            <w:r w:rsidR="004303AB">
              <w:rPr>
                <w:noProof/>
                <w:webHidden/>
              </w:rPr>
              <w:fldChar w:fldCharType="begin"/>
            </w:r>
            <w:r w:rsidR="004303AB">
              <w:rPr>
                <w:noProof/>
                <w:webHidden/>
              </w:rPr>
              <w:instrText xml:space="preserve"> PAGEREF _Toc395728891 \h </w:instrText>
            </w:r>
            <w:r w:rsidR="004303AB">
              <w:rPr>
                <w:noProof/>
                <w:webHidden/>
              </w:rPr>
            </w:r>
            <w:r w:rsidR="004303AB">
              <w:rPr>
                <w:noProof/>
                <w:webHidden/>
              </w:rPr>
              <w:fldChar w:fldCharType="separate"/>
            </w:r>
            <w:r w:rsidR="004303AB">
              <w:rPr>
                <w:noProof/>
                <w:webHidden/>
              </w:rPr>
              <w:t>8</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2" w:history="1">
            <w:r w:rsidR="004303AB" w:rsidRPr="00900E13">
              <w:rPr>
                <w:rStyle w:val="Hyperlink"/>
                <w:noProof/>
              </w:rPr>
              <w:t>Directories</w:t>
            </w:r>
            <w:r w:rsidR="004303AB">
              <w:rPr>
                <w:noProof/>
                <w:webHidden/>
              </w:rPr>
              <w:tab/>
            </w:r>
            <w:r w:rsidR="004303AB">
              <w:rPr>
                <w:noProof/>
                <w:webHidden/>
              </w:rPr>
              <w:fldChar w:fldCharType="begin"/>
            </w:r>
            <w:r w:rsidR="004303AB">
              <w:rPr>
                <w:noProof/>
                <w:webHidden/>
              </w:rPr>
              <w:instrText xml:space="preserve"> PAGEREF _Toc395728892 \h </w:instrText>
            </w:r>
            <w:r w:rsidR="004303AB">
              <w:rPr>
                <w:noProof/>
                <w:webHidden/>
              </w:rPr>
            </w:r>
            <w:r w:rsidR="004303AB">
              <w:rPr>
                <w:noProof/>
                <w:webHidden/>
              </w:rPr>
              <w:fldChar w:fldCharType="separate"/>
            </w:r>
            <w:r w:rsidR="004303AB">
              <w:rPr>
                <w:noProof/>
                <w:webHidden/>
              </w:rPr>
              <w:t>9</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893" w:history="1">
            <w:r w:rsidR="004303AB" w:rsidRPr="00900E13">
              <w:rPr>
                <w:rStyle w:val="Hyperlink"/>
                <w:noProof/>
              </w:rPr>
              <w:t>Toolkit User Interface</w:t>
            </w:r>
            <w:r w:rsidR="004303AB">
              <w:rPr>
                <w:noProof/>
                <w:webHidden/>
              </w:rPr>
              <w:tab/>
            </w:r>
            <w:r w:rsidR="004303AB">
              <w:rPr>
                <w:noProof/>
                <w:webHidden/>
              </w:rPr>
              <w:fldChar w:fldCharType="begin"/>
            </w:r>
            <w:r w:rsidR="004303AB">
              <w:rPr>
                <w:noProof/>
                <w:webHidden/>
              </w:rPr>
              <w:instrText xml:space="preserve"> PAGEREF _Toc395728893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4" w:history="1">
            <w:r w:rsidR="004303AB" w:rsidRPr="00900E13">
              <w:rPr>
                <w:rStyle w:val="Hyperlink"/>
                <w:noProof/>
              </w:rPr>
              <w:t>Installation Progress</w:t>
            </w:r>
            <w:r w:rsidR="004303AB">
              <w:rPr>
                <w:noProof/>
                <w:webHidden/>
              </w:rPr>
              <w:tab/>
            </w:r>
            <w:r w:rsidR="004303AB">
              <w:rPr>
                <w:noProof/>
                <w:webHidden/>
              </w:rPr>
              <w:fldChar w:fldCharType="begin"/>
            </w:r>
            <w:r w:rsidR="004303AB">
              <w:rPr>
                <w:noProof/>
                <w:webHidden/>
              </w:rPr>
              <w:instrText xml:space="preserve"> PAGEREF _Toc395728894 \h </w:instrText>
            </w:r>
            <w:r w:rsidR="004303AB">
              <w:rPr>
                <w:noProof/>
                <w:webHidden/>
              </w:rPr>
            </w:r>
            <w:r w:rsidR="004303AB">
              <w:rPr>
                <w:noProof/>
                <w:webHidden/>
              </w:rPr>
              <w:fldChar w:fldCharType="separate"/>
            </w:r>
            <w:r w:rsidR="004303AB">
              <w:rPr>
                <w:noProof/>
                <w:webHidden/>
              </w:rPr>
              <w:t>10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5" w:history="1">
            <w:r w:rsidR="004303AB" w:rsidRPr="00900E13">
              <w:rPr>
                <w:rStyle w:val="Hyperlink"/>
                <w:noProof/>
              </w:rPr>
              <w:t>Installation Welcome Prompt</w:t>
            </w:r>
            <w:r w:rsidR="004303AB">
              <w:rPr>
                <w:noProof/>
                <w:webHidden/>
              </w:rPr>
              <w:tab/>
            </w:r>
            <w:r w:rsidR="004303AB">
              <w:rPr>
                <w:noProof/>
                <w:webHidden/>
              </w:rPr>
              <w:fldChar w:fldCharType="begin"/>
            </w:r>
            <w:r w:rsidR="004303AB">
              <w:rPr>
                <w:noProof/>
                <w:webHidden/>
              </w:rPr>
              <w:instrText xml:space="preserve"> PAGEREF _Toc395728895 \h </w:instrText>
            </w:r>
            <w:r w:rsidR="004303AB">
              <w:rPr>
                <w:noProof/>
                <w:webHidden/>
              </w:rPr>
            </w:r>
            <w:r w:rsidR="004303AB">
              <w:rPr>
                <w:noProof/>
                <w:webHidden/>
              </w:rPr>
              <w:fldChar w:fldCharType="separate"/>
            </w:r>
            <w:r w:rsidR="004303AB">
              <w:rPr>
                <w:noProof/>
                <w:webHidden/>
              </w:rPr>
              <w:t>11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6" w:history="1">
            <w:r w:rsidR="004303AB" w:rsidRPr="00900E13">
              <w:rPr>
                <w:rStyle w:val="Hyperlink"/>
                <w:noProof/>
              </w:rPr>
              <w:t>Block Application Execution</w:t>
            </w:r>
            <w:r w:rsidR="004303AB">
              <w:rPr>
                <w:noProof/>
                <w:webHidden/>
              </w:rPr>
              <w:tab/>
            </w:r>
            <w:r w:rsidR="004303AB">
              <w:rPr>
                <w:noProof/>
                <w:webHidden/>
              </w:rPr>
              <w:fldChar w:fldCharType="begin"/>
            </w:r>
            <w:r w:rsidR="004303AB">
              <w:rPr>
                <w:noProof/>
                <w:webHidden/>
              </w:rPr>
              <w:instrText xml:space="preserve"> PAGEREF _Toc395728896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7" w:history="1">
            <w:r w:rsidR="004303AB" w:rsidRPr="00900E13">
              <w:rPr>
                <w:rStyle w:val="Hyperlink"/>
                <w:noProof/>
              </w:rPr>
              <w:t>Disk Space Requirements</w:t>
            </w:r>
            <w:r w:rsidR="004303AB">
              <w:rPr>
                <w:noProof/>
                <w:webHidden/>
              </w:rPr>
              <w:tab/>
            </w:r>
            <w:r w:rsidR="004303AB">
              <w:rPr>
                <w:noProof/>
                <w:webHidden/>
              </w:rPr>
              <w:fldChar w:fldCharType="begin"/>
            </w:r>
            <w:r w:rsidR="004303AB">
              <w:rPr>
                <w:noProof/>
                <w:webHidden/>
              </w:rPr>
              <w:instrText xml:space="preserve"> PAGEREF _Toc395728897 \h </w:instrText>
            </w:r>
            <w:r w:rsidR="004303AB">
              <w:rPr>
                <w:noProof/>
                <w:webHidden/>
              </w:rPr>
            </w:r>
            <w:r w:rsidR="004303AB">
              <w:rPr>
                <w:noProof/>
                <w:webHidden/>
              </w:rPr>
              <w:fldChar w:fldCharType="separate"/>
            </w:r>
            <w:r w:rsidR="004303AB">
              <w:rPr>
                <w:noProof/>
                <w:webHidden/>
              </w:rPr>
              <w:t>13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8" w:history="1">
            <w:r w:rsidR="004303AB" w:rsidRPr="00900E13">
              <w:rPr>
                <w:rStyle w:val="Hyperlink"/>
                <w:noProof/>
              </w:rPr>
              <w:t>Custom Installation Prompt</w:t>
            </w:r>
            <w:r w:rsidR="004303AB">
              <w:rPr>
                <w:noProof/>
                <w:webHidden/>
              </w:rPr>
              <w:tab/>
            </w:r>
            <w:r w:rsidR="004303AB">
              <w:rPr>
                <w:noProof/>
                <w:webHidden/>
              </w:rPr>
              <w:fldChar w:fldCharType="begin"/>
            </w:r>
            <w:r w:rsidR="004303AB">
              <w:rPr>
                <w:noProof/>
                <w:webHidden/>
              </w:rPr>
              <w:instrText xml:space="preserve"> PAGEREF _Toc395728898 \h </w:instrText>
            </w:r>
            <w:r w:rsidR="004303AB">
              <w:rPr>
                <w:noProof/>
                <w:webHidden/>
              </w:rPr>
            </w:r>
            <w:r w:rsidR="004303AB">
              <w:rPr>
                <w:noProof/>
                <w:webHidden/>
              </w:rPr>
              <w:fldChar w:fldCharType="separate"/>
            </w:r>
            <w:r w:rsidR="004303AB">
              <w:rPr>
                <w:noProof/>
                <w:webHidden/>
              </w:rPr>
              <w:t>14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899" w:history="1">
            <w:r w:rsidR="004303AB" w:rsidRPr="00900E13">
              <w:rPr>
                <w:rStyle w:val="Hyperlink"/>
                <w:noProof/>
              </w:rPr>
              <w:t>Installation Restart Prompt</w:t>
            </w:r>
            <w:r w:rsidR="004303AB">
              <w:rPr>
                <w:noProof/>
                <w:webHidden/>
              </w:rPr>
              <w:tab/>
            </w:r>
            <w:r w:rsidR="004303AB">
              <w:rPr>
                <w:noProof/>
                <w:webHidden/>
              </w:rPr>
              <w:fldChar w:fldCharType="begin"/>
            </w:r>
            <w:r w:rsidR="004303AB">
              <w:rPr>
                <w:noProof/>
                <w:webHidden/>
              </w:rPr>
              <w:instrText xml:space="preserve"> PAGEREF _Toc395728899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00" w:history="1">
            <w:r w:rsidR="004303AB" w:rsidRPr="00900E13">
              <w:rPr>
                <w:rStyle w:val="Hyperlink"/>
                <w:noProof/>
              </w:rPr>
              <w:t>Balloon tip notifications</w:t>
            </w:r>
            <w:r w:rsidR="004303AB">
              <w:rPr>
                <w:noProof/>
                <w:webHidden/>
              </w:rPr>
              <w:tab/>
            </w:r>
            <w:r w:rsidR="004303AB">
              <w:rPr>
                <w:noProof/>
                <w:webHidden/>
              </w:rPr>
              <w:fldChar w:fldCharType="begin"/>
            </w:r>
            <w:r w:rsidR="004303AB">
              <w:rPr>
                <w:noProof/>
                <w:webHidden/>
              </w:rPr>
              <w:instrText xml:space="preserve"> PAGEREF _Toc395728900 \h </w:instrText>
            </w:r>
            <w:r w:rsidR="004303AB">
              <w:rPr>
                <w:noProof/>
                <w:webHidden/>
              </w:rPr>
            </w:r>
            <w:r w:rsidR="004303AB">
              <w:rPr>
                <w:noProof/>
                <w:webHidden/>
              </w:rPr>
              <w:fldChar w:fldCharType="separate"/>
            </w:r>
            <w:r w:rsidR="004303AB">
              <w:rPr>
                <w:noProof/>
                <w:webHidden/>
              </w:rPr>
              <w:t>15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01" w:history="1">
            <w:r w:rsidR="004303AB" w:rsidRPr="00900E13">
              <w:rPr>
                <w:rStyle w:val="Hyperlink"/>
                <w:noProof/>
              </w:rPr>
              <w:t>Custom Dialog box</w:t>
            </w:r>
            <w:r w:rsidR="004303AB">
              <w:rPr>
                <w:noProof/>
                <w:webHidden/>
              </w:rPr>
              <w:tab/>
            </w:r>
            <w:r w:rsidR="004303AB">
              <w:rPr>
                <w:noProof/>
                <w:webHidden/>
              </w:rPr>
              <w:fldChar w:fldCharType="begin"/>
            </w:r>
            <w:r w:rsidR="004303AB">
              <w:rPr>
                <w:noProof/>
                <w:webHidden/>
              </w:rPr>
              <w:instrText xml:space="preserve"> PAGEREF _Toc395728901 \h </w:instrText>
            </w:r>
            <w:r w:rsidR="004303AB">
              <w:rPr>
                <w:noProof/>
                <w:webHidden/>
              </w:rPr>
            </w:r>
            <w:r w:rsidR="004303AB">
              <w:rPr>
                <w:noProof/>
                <w:webHidden/>
              </w:rPr>
              <w:fldChar w:fldCharType="separate"/>
            </w:r>
            <w:r w:rsidR="004303AB">
              <w:rPr>
                <w:noProof/>
                <w:webHidden/>
              </w:rPr>
              <w:t>16</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902" w:history="1">
            <w:r w:rsidR="004303AB" w:rsidRPr="00900E13">
              <w:rPr>
                <w:rStyle w:val="Hyperlink"/>
                <w:noProof/>
              </w:rPr>
              <w:t>Logging</w:t>
            </w:r>
            <w:r w:rsidR="004303AB">
              <w:rPr>
                <w:noProof/>
                <w:webHidden/>
              </w:rPr>
              <w:tab/>
            </w:r>
            <w:r w:rsidR="004303AB">
              <w:rPr>
                <w:noProof/>
                <w:webHidden/>
              </w:rPr>
              <w:fldChar w:fldCharType="begin"/>
            </w:r>
            <w:r w:rsidR="004303AB">
              <w:rPr>
                <w:noProof/>
                <w:webHidden/>
              </w:rPr>
              <w:instrText xml:space="preserve"> PAGEREF _Toc395728902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903" w:history="1">
            <w:r w:rsidR="004303AB" w:rsidRPr="00900E13">
              <w:rPr>
                <w:rStyle w:val="Hyperlink"/>
                <w:noProof/>
              </w:rPr>
              <w:t>5</w:t>
            </w:r>
            <w:r w:rsidR="004303AB">
              <w:rPr>
                <w:noProof/>
                <w:lang w:val="en-IE" w:eastAsia="en-IE"/>
              </w:rPr>
              <w:tab/>
            </w:r>
            <w:r w:rsidR="004303AB" w:rsidRPr="00900E13">
              <w:rPr>
                <w:rStyle w:val="Hyperlink"/>
                <w:noProof/>
              </w:rPr>
              <w:t>Toolkit Usage</w:t>
            </w:r>
            <w:r w:rsidR="004303AB">
              <w:rPr>
                <w:noProof/>
                <w:webHidden/>
              </w:rPr>
              <w:tab/>
            </w:r>
            <w:r w:rsidR="004303AB">
              <w:rPr>
                <w:noProof/>
                <w:webHidden/>
              </w:rPr>
              <w:fldChar w:fldCharType="begin"/>
            </w:r>
            <w:r w:rsidR="004303AB">
              <w:rPr>
                <w:noProof/>
                <w:webHidden/>
              </w:rPr>
              <w:instrText xml:space="preserve"> PAGEREF _Toc395728903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904"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_Toc395728904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905" w:history="1">
            <w:r w:rsidR="004303AB" w:rsidRPr="00900E13">
              <w:rPr>
                <w:rStyle w:val="Hyperlink"/>
                <w:noProof/>
              </w:rPr>
              <w:t>Launching the Toolkit</w:t>
            </w:r>
            <w:r w:rsidR="004303AB">
              <w:rPr>
                <w:noProof/>
                <w:webHidden/>
              </w:rPr>
              <w:tab/>
            </w:r>
            <w:r w:rsidR="004303AB">
              <w:rPr>
                <w:noProof/>
                <w:webHidden/>
              </w:rPr>
              <w:fldChar w:fldCharType="begin"/>
            </w:r>
            <w:r w:rsidR="004303AB">
              <w:rPr>
                <w:noProof/>
                <w:webHidden/>
              </w:rPr>
              <w:instrText xml:space="preserve"> PAGEREF _Toc395728905 \h </w:instrText>
            </w:r>
            <w:r w:rsidR="004303AB">
              <w:rPr>
                <w:noProof/>
                <w:webHidden/>
              </w:rPr>
            </w:r>
            <w:r w:rsidR="004303AB">
              <w:rPr>
                <w:noProof/>
                <w:webHidden/>
              </w:rPr>
              <w:fldChar w:fldCharType="separate"/>
            </w:r>
            <w:r w:rsidR="004303AB">
              <w:rPr>
                <w:noProof/>
                <w:webHidden/>
              </w:rPr>
              <w:t>17</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06" w:history="1">
            <w:r w:rsidR="004303AB" w:rsidRPr="00900E13">
              <w:rPr>
                <w:rStyle w:val="Hyperlink"/>
                <w:noProof/>
              </w:rPr>
              <w:t>Overview</w:t>
            </w:r>
            <w:r w:rsidR="004303AB">
              <w:rPr>
                <w:noProof/>
                <w:webHidden/>
              </w:rPr>
              <w:tab/>
            </w:r>
            <w:r w:rsidR="004303AB">
              <w:rPr>
                <w:noProof/>
                <w:webHidden/>
              </w:rPr>
              <w:fldChar w:fldCharType="begin"/>
            </w:r>
            <w:r w:rsidR="004303AB">
              <w:rPr>
                <w:noProof/>
                <w:webHidden/>
              </w:rPr>
              <w:instrText xml:space="preserve"> PAGEREF _Toc395728906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07" w:history="1">
            <w:r w:rsidR="004303AB" w:rsidRPr="00900E13">
              <w:rPr>
                <w:rStyle w:val="Hyperlink"/>
                <w:noProof/>
              </w:rPr>
              <w:t>Toolkit Parameters</w:t>
            </w:r>
            <w:r w:rsidR="004303AB">
              <w:rPr>
                <w:noProof/>
                <w:webHidden/>
              </w:rPr>
              <w:tab/>
            </w:r>
            <w:r w:rsidR="004303AB">
              <w:rPr>
                <w:noProof/>
                <w:webHidden/>
              </w:rPr>
              <w:fldChar w:fldCharType="begin"/>
            </w:r>
            <w:r w:rsidR="004303AB">
              <w:rPr>
                <w:noProof/>
                <w:webHidden/>
              </w:rPr>
              <w:instrText xml:space="preserve"> PAGEREF _Toc395728907 \h </w:instrText>
            </w:r>
            <w:r w:rsidR="004303AB">
              <w:rPr>
                <w:noProof/>
                <w:webHidden/>
              </w:rPr>
            </w:r>
            <w:r w:rsidR="004303AB">
              <w:rPr>
                <w:noProof/>
                <w:webHidden/>
              </w:rPr>
              <w:fldChar w:fldCharType="separate"/>
            </w:r>
            <w:r w:rsidR="004303AB">
              <w:rPr>
                <w:noProof/>
                <w:webHidden/>
              </w:rPr>
              <w:t>18</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908" w:history="1">
            <w:r w:rsidR="004303AB" w:rsidRPr="00900E13">
              <w:rPr>
                <w:rStyle w:val="Hyperlink"/>
                <w:noProof/>
              </w:rPr>
              <w:t>Customizing the Toolkit</w:t>
            </w:r>
            <w:r w:rsidR="004303AB">
              <w:rPr>
                <w:noProof/>
                <w:webHidden/>
              </w:rPr>
              <w:tab/>
            </w:r>
            <w:r w:rsidR="004303AB">
              <w:rPr>
                <w:noProof/>
                <w:webHidden/>
              </w:rPr>
              <w:fldChar w:fldCharType="begin"/>
            </w:r>
            <w:r w:rsidR="004303AB">
              <w:rPr>
                <w:noProof/>
                <w:webHidden/>
              </w:rPr>
              <w:instrText xml:space="preserve"> PAGEREF _Toc395728908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F568D3">
          <w:pPr>
            <w:pStyle w:val="TOC2"/>
            <w:tabs>
              <w:tab w:val="right" w:leader="dot" w:pos="9508"/>
            </w:tabs>
            <w:rPr>
              <w:noProof/>
              <w:lang w:val="en-IE" w:eastAsia="en-IE"/>
            </w:rPr>
          </w:pPr>
          <w:hyperlink w:anchor="_Toc395728909" w:history="1">
            <w:r w:rsidR="004303AB" w:rsidRPr="00900E13">
              <w:rPr>
                <w:rStyle w:val="Hyperlink"/>
                <w:noProof/>
              </w:rPr>
              <w:t>Example Deployments</w:t>
            </w:r>
            <w:r w:rsidR="004303AB">
              <w:rPr>
                <w:noProof/>
                <w:webHidden/>
              </w:rPr>
              <w:tab/>
            </w:r>
            <w:r w:rsidR="004303AB">
              <w:rPr>
                <w:noProof/>
                <w:webHidden/>
              </w:rPr>
              <w:fldChar w:fldCharType="begin"/>
            </w:r>
            <w:r w:rsidR="004303AB">
              <w:rPr>
                <w:noProof/>
                <w:webHidden/>
              </w:rPr>
              <w:instrText xml:space="preserve"> PAGEREF _Toc395728909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0" w:history="1">
            <w:r w:rsidR="004303AB" w:rsidRPr="00900E13">
              <w:rPr>
                <w:rStyle w:val="Hyperlink"/>
                <w:noProof/>
              </w:rPr>
              <w:t>Building an Adobe Reader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_Toc395728910 \h </w:instrText>
            </w:r>
            <w:r w:rsidR="004303AB">
              <w:rPr>
                <w:noProof/>
                <w:webHidden/>
              </w:rPr>
            </w:r>
            <w:r w:rsidR="004303AB">
              <w:rPr>
                <w:noProof/>
                <w:webHidden/>
              </w:rPr>
              <w:fldChar w:fldCharType="separate"/>
            </w:r>
            <w:r w:rsidR="004303AB">
              <w:rPr>
                <w:noProof/>
                <w:webHidden/>
              </w:rPr>
              <w:t>19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1" w:history="1">
            <w:r w:rsidR="004303AB" w:rsidRPr="00900E13">
              <w:rPr>
                <w:rStyle w:val="Hyperlink"/>
                <w:noProof/>
              </w:rPr>
              <w:t>Deploy the Adobe Reader installation using SCCM 2007 / SCCM 2012 package</w:t>
            </w:r>
            <w:r w:rsidR="004303AB">
              <w:rPr>
                <w:noProof/>
                <w:webHidden/>
              </w:rPr>
              <w:tab/>
            </w:r>
            <w:r w:rsidR="004303AB">
              <w:rPr>
                <w:noProof/>
                <w:webHidden/>
              </w:rPr>
              <w:fldChar w:fldCharType="begin"/>
            </w:r>
            <w:r w:rsidR="004303AB">
              <w:rPr>
                <w:noProof/>
                <w:webHidden/>
              </w:rPr>
              <w:instrText xml:space="preserve"> PAGEREF _Toc395728911 \h </w:instrText>
            </w:r>
            <w:r w:rsidR="004303AB">
              <w:rPr>
                <w:noProof/>
                <w:webHidden/>
              </w:rPr>
            </w:r>
            <w:r w:rsidR="004303AB">
              <w:rPr>
                <w:noProof/>
                <w:webHidden/>
              </w:rPr>
              <w:fldChar w:fldCharType="separate"/>
            </w:r>
            <w:r w:rsidR="004303AB">
              <w:rPr>
                <w:noProof/>
                <w:webHidden/>
              </w:rPr>
              <w:t>21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2" w:history="1">
            <w:r w:rsidR="004303AB" w:rsidRPr="00900E13">
              <w:rPr>
                <w:rStyle w:val="Hyperlink"/>
                <w:noProof/>
              </w:rPr>
              <w:t>Deploy the Adobe Reader installation using SCCM 2012 Application Model</w:t>
            </w:r>
            <w:r w:rsidR="004303AB">
              <w:rPr>
                <w:noProof/>
                <w:webHidden/>
              </w:rPr>
              <w:tab/>
            </w:r>
            <w:r w:rsidR="004303AB">
              <w:rPr>
                <w:noProof/>
                <w:webHidden/>
              </w:rPr>
              <w:fldChar w:fldCharType="begin"/>
            </w:r>
            <w:r w:rsidR="004303AB">
              <w:rPr>
                <w:noProof/>
                <w:webHidden/>
              </w:rPr>
              <w:instrText xml:space="preserve"> PAGEREF _Toc395728912 \h </w:instrText>
            </w:r>
            <w:r w:rsidR="004303AB">
              <w:rPr>
                <w:noProof/>
                <w:webHidden/>
              </w:rPr>
            </w:r>
            <w:r w:rsidR="004303AB">
              <w:rPr>
                <w:noProof/>
                <w:webHidden/>
              </w:rPr>
              <w:fldChar w:fldCharType="separate"/>
            </w:r>
            <w:r w:rsidR="004303AB">
              <w:rPr>
                <w:noProof/>
                <w:webHidden/>
              </w:rPr>
              <w:t>25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3" w:history="1">
            <w:r w:rsidR="004303AB" w:rsidRPr="00900E13">
              <w:rPr>
                <w:rStyle w:val="Hyperlink"/>
                <w:noProof/>
              </w:rPr>
              <w:t>Important Note regarding deferrals</w:t>
            </w:r>
            <w:r w:rsidR="004303AB">
              <w:rPr>
                <w:noProof/>
                <w:webHidden/>
              </w:rPr>
              <w:tab/>
            </w:r>
            <w:r w:rsidR="004303AB">
              <w:rPr>
                <w:noProof/>
                <w:webHidden/>
              </w:rPr>
              <w:fldChar w:fldCharType="begin"/>
            </w:r>
            <w:r w:rsidR="004303AB">
              <w:rPr>
                <w:noProof/>
                <w:webHidden/>
              </w:rPr>
              <w:instrText xml:space="preserve"> PAGEREF _Toc395728913 \h </w:instrText>
            </w:r>
            <w:r w:rsidR="004303AB">
              <w:rPr>
                <w:noProof/>
                <w:webHidden/>
              </w:rPr>
            </w:r>
            <w:r w:rsidR="004303AB">
              <w:rPr>
                <w:noProof/>
                <w:webHidden/>
              </w:rPr>
              <w:fldChar w:fldCharType="separate"/>
            </w:r>
            <w:r w:rsidR="004303AB">
              <w:rPr>
                <w:noProof/>
                <w:webHidden/>
              </w:rPr>
              <w:t>31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4" w:history="1">
            <w:r w:rsidR="004303AB" w:rsidRPr="00900E13">
              <w:rPr>
                <w:rStyle w:val="Hyperlink"/>
                <w:noProof/>
              </w:rPr>
              <w:t>An advanced Office 2013 SP1 installation with the PowerShell App Deployment</w:t>
            </w:r>
            <w:r w:rsidR="004303AB">
              <w:rPr>
                <w:noProof/>
                <w:webHidden/>
              </w:rPr>
              <w:tab/>
            </w:r>
            <w:r w:rsidR="004303AB">
              <w:rPr>
                <w:noProof/>
                <w:webHidden/>
              </w:rPr>
              <w:fldChar w:fldCharType="begin"/>
            </w:r>
            <w:r w:rsidR="004303AB">
              <w:rPr>
                <w:noProof/>
                <w:webHidden/>
              </w:rPr>
              <w:instrText xml:space="preserve"> PAGEREF _Toc395728914 \h </w:instrText>
            </w:r>
            <w:r w:rsidR="004303AB">
              <w:rPr>
                <w:noProof/>
                <w:webHidden/>
              </w:rPr>
            </w:r>
            <w:r w:rsidR="004303AB">
              <w:rPr>
                <w:noProof/>
                <w:webHidden/>
              </w:rPr>
              <w:fldChar w:fldCharType="separate"/>
            </w:r>
            <w:r w:rsidR="004303AB">
              <w:rPr>
                <w:noProof/>
                <w:webHidden/>
              </w:rPr>
              <w:t>32</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915" w:history="1">
            <w:r w:rsidR="004303AB" w:rsidRPr="00900E13">
              <w:rPr>
                <w:rStyle w:val="Hyperlink"/>
                <w:noProof/>
              </w:rPr>
              <w:t>6</w:t>
            </w:r>
            <w:r w:rsidR="004303AB">
              <w:rPr>
                <w:noProof/>
                <w:lang w:val="en-IE" w:eastAsia="en-IE"/>
              </w:rPr>
              <w:tab/>
            </w:r>
            <w:r w:rsidR="004303AB" w:rsidRPr="00900E13">
              <w:rPr>
                <w:rStyle w:val="Hyperlink"/>
                <w:noProof/>
              </w:rPr>
              <w:t>Toolkit Variables</w:t>
            </w:r>
            <w:r w:rsidR="004303AB">
              <w:rPr>
                <w:noProof/>
                <w:webHidden/>
              </w:rPr>
              <w:tab/>
            </w:r>
            <w:r w:rsidR="004303AB">
              <w:rPr>
                <w:noProof/>
                <w:webHidden/>
              </w:rPr>
              <w:fldChar w:fldCharType="begin"/>
            </w:r>
            <w:r w:rsidR="004303AB">
              <w:rPr>
                <w:noProof/>
                <w:webHidden/>
              </w:rPr>
              <w:instrText xml:space="preserve"> PAGEREF _Toc395728915 \h </w:instrText>
            </w:r>
            <w:r w:rsidR="004303AB">
              <w:rPr>
                <w:noProof/>
                <w:webHidden/>
              </w:rPr>
            </w:r>
            <w:r w:rsidR="004303AB">
              <w:rPr>
                <w:noProof/>
                <w:webHidden/>
              </w:rPr>
              <w:fldChar w:fldCharType="separate"/>
            </w:r>
            <w:r w:rsidR="004303AB">
              <w:rPr>
                <w:noProof/>
                <w:webHidden/>
              </w:rPr>
              <w:t>33</w:t>
            </w:r>
            <w:r w:rsidR="004303AB">
              <w:rPr>
                <w:noProof/>
                <w:webHidden/>
              </w:rPr>
              <w:fldChar w:fldCharType="end"/>
            </w:r>
          </w:hyperlink>
        </w:p>
        <w:p w:rsidR="004303AB" w:rsidRDefault="00F568D3">
          <w:pPr>
            <w:pStyle w:val="TOC1"/>
            <w:tabs>
              <w:tab w:val="left" w:pos="440"/>
              <w:tab w:val="right" w:leader="dot" w:pos="9508"/>
            </w:tabs>
            <w:rPr>
              <w:noProof/>
              <w:lang w:val="en-IE" w:eastAsia="en-IE"/>
            </w:rPr>
          </w:pPr>
          <w:hyperlink w:anchor="_Toc395728916" w:history="1">
            <w:r w:rsidR="004303AB" w:rsidRPr="00900E13">
              <w:rPr>
                <w:rStyle w:val="Hyperlink"/>
                <w:noProof/>
              </w:rPr>
              <w:t>7</w:t>
            </w:r>
            <w:r w:rsidR="004303AB">
              <w:rPr>
                <w:noProof/>
                <w:lang w:val="en-IE" w:eastAsia="en-IE"/>
              </w:rPr>
              <w:tab/>
            </w:r>
            <w:r w:rsidR="004303AB" w:rsidRPr="00900E13">
              <w:rPr>
                <w:rStyle w:val="Hyperlink"/>
                <w:noProof/>
              </w:rPr>
              <w:t>Toolkit Functions</w:t>
            </w:r>
            <w:r w:rsidR="004303AB">
              <w:rPr>
                <w:noProof/>
                <w:webHidden/>
              </w:rPr>
              <w:tab/>
            </w:r>
            <w:r w:rsidR="004303AB">
              <w:rPr>
                <w:noProof/>
                <w:webHidden/>
              </w:rPr>
              <w:fldChar w:fldCharType="begin"/>
            </w:r>
            <w:r w:rsidR="004303AB">
              <w:rPr>
                <w:noProof/>
                <w:webHidden/>
              </w:rPr>
              <w:instrText xml:space="preserve"> PAGEREF _Toc395728916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7" w:history="1">
            <w:r w:rsidR="004303AB" w:rsidRPr="00900E13">
              <w:rPr>
                <w:rStyle w:val="Hyperlink"/>
                <w:noProof/>
              </w:rPr>
              <w:t>Convert-RegistryPath</w:t>
            </w:r>
            <w:r w:rsidR="004303AB">
              <w:rPr>
                <w:noProof/>
                <w:webHidden/>
              </w:rPr>
              <w:tab/>
            </w:r>
            <w:r w:rsidR="004303AB">
              <w:rPr>
                <w:noProof/>
                <w:webHidden/>
              </w:rPr>
              <w:fldChar w:fldCharType="begin"/>
            </w:r>
            <w:r w:rsidR="004303AB">
              <w:rPr>
                <w:noProof/>
                <w:webHidden/>
              </w:rPr>
              <w:instrText xml:space="preserve"> PAGEREF _Toc395728917 \h </w:instrText>
            </w:r>
            <w:r w:rsidR="004303AB">
              <w:rPr>
                <w:noProof/>
                <w:webHidden/>
              </w:rPr>
            </w:r>
            <w:r w:rsidR="004303AB">
              <w:rPr>
                <w:noProof/>
                <w:webHidden/>
              </w:rPr>
              <w:fldChar w:fldCharType="separate"/>
            </w:r>
            <w:r w:rsidR="004303AB">
              <w:rPr>
                <w:noProof/>
                <w:webHidden/>
              </w:rPr>
              <w:t>34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8" w:history="1">
            <w:r w:rsidR="004303AB" w:rsidRPr="00900E13">
              <w:rPr>
                <w:rStyle w:val="Hyperlink"/>
                <w:noProof/>
              </w:rPr>
              <w:t>Copy-File</w:t>
            </w:r>
            <w:r w:rsidR="004303AB">
              <w:rPr>
                <w:noProof/>
                <w:webHidden/>
              </w:rPr>
              <w:tab/>
            </w:r>
            <w:r w:rsidR="004303AB">
              <w:rPr>
                <w:noProof/>
                <w:webHidden/>
              </w:rPr>
              <w:fldChar w:fldCharType="begin"/>
            </w:r>
            <w:r w:rsidR="004303AB">
              <w:rPr>
                <w:noProof/>
                <w:webHidden/>
              </w:rPr>
              <w:instrText xml:space="preserve"> PAGEREF _Toc395728918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19" w:history="1">
            <w:r w:rsidR="004303AB" w:rsidRPr="00900E13">
              <w:rPr>
                <w:rStyle w:val="Hyperlink"/>
                <w:noProof/>
              </w:rPr>
              <w:t>Enable-TerminalServerInstallMode</w:t>
            </w:r>
            <w:r w:rsidR="004303AB">
              <w:rPr>
                <w:noProof/>
                <w:webHidden/>
              </w:rPr>
              <w:tab/>
            </w:r>
            <w:r w:rsidR="004303AB">
              <w:rPr>
                <w:noProof/>
                <w:webHidden/>
              </w:rPr>
              <w:fldChar w:fldCharType="begin"/>
            </w:r>
            <w:r w:rsidR="004303AB">
              <w:rPr>
                <w:noProof/>
                <w:webHidden/>
              </w:rPr>
              <w:instrText xml:space="preserve"> PAGEREF _Toc395728919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0" w:history="1">
            <w:r w:rsidR="004303AB" w:rsidRPr="00900E13">
              <w:rPr>
                <w:rStyle w:val="Hyperlink"/>
                <w:noProof/>
              </w:rPr>
              <w:t>Execute-MSI</w:t>
            </w:r>
            <w:r w:rsidR="004303AB">
              <w:rPr>
                <w:noProof/>
                <w:webHidden/>
              </w:rPr>
              <w:tab/>
            </w:r>
            <w:r w:rsidR="004303AB">
              <w:rPr>
                <w:noProof/>
                <w:webHidden/>
              </w:rPr>
              <w:fldChar w:fldCharType="begin"/>
            </w:r>
            <w:r w:rsidR="004303AB">
              <w:rPr>
                <w:noProof/>
                <w:webHidden/>
              </w:rPr>
              <w:instrText xml:space="preserve"> PAGEREF _Toc395728920 \h </w:instrText>
            </w:r>
            <w:r w:rsidR="004303AB">
              <w:rPr>
                <w:noProof/>
                <w:webHidden/>
              </w:rPr>
            </w:r>
            <w:r w:rsidR="004303AB">
              <w:rPr>
                <w:noProof/>
                <w:webHidden/>
              </w:rPr>
              <w:fldChar w:fldCharType="separate"/>
            </w:r>
            <w:r w:rsidR="004303AB">
              <w:rPr>
                <w:noProof/>
                <w:webHidden/>
              </w:rPr>
              <w:t>35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1" w:history="1">
            <w:r w:rsidR="004303AB" w:rsidRPr="00900E13">
              <w:rPr>
                <w:rStyle w:val="Hyperlink"/>
                <w:noProof/>
              </w:rPr>
              <w:t>Execute-Process</w:t>
            </w:r>
            <w:r w:rsidR="004303AB">
              <w:rPr>
                <w:noProof/>
                <w:webHidden/>
              </w:rPr>
              <w:tab/>
            </w:r>
            <w:r w:rsidR="004303AB">
              <w:rPr>
                <w:noProof/>
                <w:webHidden/>
              </w:rPr>
              <w:fldChar w:fldCharType="begin"/>
            </w:r>
            <w:r w:rsidR="004303AB">
              <w:rPr>
                <w:noProof/>
                <w:webHidden/>
              </w:rPr>
              <w:instrText xml:space="preserve"> PAGEREF _Toc395728921 \h </w:instrText>
            </w:r>
            <w:r w:rsidR="004303AB">
              <w:rPr>
                <w:noProof/>
                <w:webHidden/>
              </w:rPr>
            </w:r>
            <w:r w:rsidR="004303AB">
              <w:rPr>
                <w:noProof/>
                <w:webHidden/>
              </w:rPr>
              <w:fldChar w:fldCharType="separate"/>
            </w:r>
            <w:r w:rsidR="004303AB">
              <w:rPr>
                <w:noProof/>
                <w:webHidden/>
              </w:rPr>
              <w:t>37</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2" w:history="1">
            <w:r w:rsidR="004303AB" w:rsidRPr="00900E13">
              <w:rPr>
                <w:rStyle w:val="Hyperlink"/>
                <w:noProof/>
              </w:rPr>
              <w:t>Exit-Script</w:t>
            </w:r>
            <w:r w:rsidR="004303AB">
              <w:rPr>
                <w:noProof/>
                <w:webHidden/>
              </w:rPr>
              <w:tab/>
            </w:r>
            <w:r w:rsidR="004303AB">
              <w:rPr>
                <w:noProof/>
                <w:webHidden/>
              </w:rPr>
              <w:fldChar w:fldCharType="begin"/>
            </w:r>
            <w:r w:rsidR="004303AB">
              <w:rPr>
                <w:noProof/>
                <w:webHidden/>
              </w:rPr>
              <w:instrText xml:space="preserve"> PAGEREF _Toc395728922 \h </w:instrText>
            </w:r>
            <w:r w:rsidR="004303AB">
              <w:rPr>
                <w:noProof/>
                <w:webHidden/>
              </w:rPr>
            </w:r>
            <w:r w:rsidR="004303AB">
              <w:rPr>
                <w:noProof/>
                <w:webHidden/>
              </w:rPr>
              <w:fldChar w:fldCharType="separate"/>
            </w:r>
            <w:r w:rsidR="004303AB">
              <w:rPr>
                <w:noProof/>
                <w:webHidden/>
              </w:rPr>
              <w:t>38</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3" w:history="1">
            <w:r w:rsidR="004303AB" w:rsidRPr="00900E13">
              <w:rPr>
                <w:rStyle w:val="Hyperlink"/>
                <w:noProof/>
              </w:rPr>
              <w:t>Disable-TerminalServerInstallMode</w:t>
            </w:r>
            <w:r w:rsidR="004303AB">
              <w:rPr>
                <w:noProof/>
                <w:webHidden/>
              </w:rPr>
              <w:tab/>
            </w:r>
            <w:r w:rsidR="004303AB">
              <w:rPr>
                <w:noProof/>
                <w:webHidden/>
              </w:rPr>
              <w:fldChar w:fldCharType="begin"/>
            </w:r>
            <w:r w:rsidR="004303AB">
              <w:rPr>
                <w:noProof/>
                <w:webHidden/>
              </w:rPr>
              <w:instrText xml:space="preserve"> PAGEREF _Toc395728923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4" w:history="1">
            <w:r w:rsidR="004303AB" w:rsidRPr="00900E13">
              <w:rPr>
                <w:rStyle w:val="Hyperlink"/>
                <w:noProof/>
              </w:rPr>
              <w:t>Get-FileVersion</w:t>
            </w:r>
            <w:r w:rsidR="004303AB">
              <w:rPr>
                <w:noProof/>
                <w:webHidden/>
              </w:rPr>
              <w:tab/>
            </w:r>
            <w:r w:rsidR="004303AB">
              <w:rPr>
                <w:noProof/>
                <w:webHidden/>
              </w:rPr>
              <w:fldChar w:fldCharType="begin"/>
            </w:r>
            <w:r w:rsidR="004303AB">
              <w:rPr>
                <w:noProof/>
                <w:webHidden/>
              </w:rPr>
              <w:instrText xml:space="preserve"> PAGEREF _Toc395728924 \h </w:instrText>
            </w:r>
            <w:r w:rsidR="004303AB">
              <w:rPr>
                <w:noProof/>
                <w:webHidden/>
              </w:rPr>
            </w:r>
            <w:r w:rsidR="004303AB">
              <w:rPr>
                <w:noProof/>
                <w:webHidden/>
              </w:rPr>
              <w:fldChar w:fldCharType="separate"/>
            </w:r>
            <w:r w:rsidR="004303AB">
              <w:rPr>
                <w:noProof/>
                <w:webHidden/>
              </w:rPr>
              <w:t>39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5"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_Toc395728925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6" w:history="1">
            <w:r w:rsidR="004303AB" w:rsidRPr="00900E13">
              <w:rPr>
                <w:rStyle w:val="Hyperlink"/>
                <w:noProof/>
              </w:rPr>
              <w:t>Get-IniValue</w:t>
            </w:r>
            <w:r w:rsidR="004303AB">
              <w:rPr>
                <w:noProof/>
                <w:webHidden/>
              </w:rPr>
              <w:tab/>
            </w:r>
            <w:r w:rsidR="004303AB">
              <w:rPr>
                <w:noProof/>
                <w:webHidden/>
              </w:rPr>
              <w:fldChar w:fldCharType="begin"/>
            </w:r>
            <w:r w:rsidR="004303AB">
              <w:rPr>
                <w:noProof/>
                <w:webHidden/>
              </w:rPr>
              <w:instrText xml:space="preserve"> PAGEREF _Toc395728926 \h </w:instrText>
            </w:r>
            <w:r w:rsidR="004303AB">
              <w:rPr>
                <w:noProof/>
                <w:webHidden/>
              </w:rPr>
            </w:r>
            <w:r w:rsidR="004303AB">
              <w:rPr>
                <w:noProof/>
                <w:webHidden/>
              </w:rPr>
              <w:fldChar w:fldCharType="separate"/>
            </w:r>
            <w:r w:rsidR="004303AB">
              <w:rPr>
                <w:noProof/>
                <w:webHidden/>
              </w:rPr>
              <w:t>40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7" w:history="1">
            <w:r w:rsidR="004303AB" w:rsidRPr="00900E13">
              <w:rPr>
                <w:rStyle w:val="Hyperlink"/>
                <w:noProof/>
              </w:rPr>
              <w:t>Get-FreeDiskSpace</w:t>
            </w:r>
            <w:r w:rsidR="004303AB">
              <w:rPr>
                <w:noProof/>
                <w:webHidden/>
              </w:rPr>
              <w:tab/>
            </w:r>
            <w:r w:rsidR="004303AB">
              <w:rPr>
                <w:noProof/>
                <w:webHidden/>
              </w:rPr>
              <w:fldChar w:fldCharType="begin"/>
            </w:r>
            <w:r w:rsidR="004303AB">
              <w:rPr>
                <w:noProof/>
                <w:webHidden/>
              </w:rPr>
              <w:instrText xml:space="preserve"> PAGEREF _Toc395728927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8" w:history="1">
            <w:r w:rsidR="004303AB" w:rsidRPr="00900E13">
              <w:rPr>
                <w:rStyle w:val="Hyperlink"/>
                <w:noProof/>
              </w:rPr>
              <w:t>Get-HardwarePlatform</w:t>
            </w:r>
            <w:r w:rsidR="004303AB">
              <w:rPr>
                <w:noProof/>
                <w:webHidden/>
              </w:rPr>
              <w:tab/>
            </w:r>
            <w:r w:rsidR="004303AB">
              <w:rPr>
                <w:noProof/>
                <w:webHidden/>
              </w:rPr>
              <w:fldChar w:fldCharType="begin"/>
            </w:r>
            <w:r w:rsidR="004303AB">
              <w:rPr>
                <w:noProof/>
                <w:webHidden/>
              </w:rPr>
              <w:instrText xml:space="preserve"> PAGEREF _Toc395728928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29" w:history="1">
            <w:r w:rsidR="004303AB" w:rsidRPr="00900E13">
              <w:rPr>
                <w:rStyle w:val="Hyperlink"/>
                <w:noProof/>
              </w:rPr>
              <w:t>Get-InstalledApplication</w:t>
            </w:r>
            <w:r w:rsidR="004303AB">
              <w:rPr>
                <w:noProof/>
                <w:webHidden/>
              </w:rPr>
              <w:tab/>
            </w:r>
            <w:r w:rsidR="004303AB">
              <w:rPr>
                <w:noProof/>
                <w:webHidden/>
              </w:rPr>
              <w:fldChar w:fldCharType="begin"/>
            </w:r>
            <w:r w:rsidR="004303AB">
              <w:rPr>
                <w:noProof/>
                <w:webHidden/>
              </w:rPr>
              <w:instrText xml:space="preserve"> PAGEREF _Toc395728929 \h </w:instrText>
            </w:r>
            <w:r w:rsidR="004303AB">
              <w:rPr>
                <w:noProof/>
                <w:webHidden/>
              </w:rPr>
            </w:r>
            <w:r w:rsidR="004303AB">
              <w:rPr>
                <w:noProof/>
                <w:webHidden/>
              </w:rPr>
              <w:fldChar w:fldCharType="separate"/>
            </w:r>
            <w:r w:rsidR="004303AB">
              <w:rPr>
                <w:noProof/>
                <w:webHidden/>
              </w:rPr>
              <w:t>41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0" w:history="1">
            <w:r w:rsidR="004303AB" w:rsidRPr="00900E13">
              <w:rPr>
                <w:rStyle w:val="Hyperlink"/>
                <w:noProof/>
              </w:rPr>
              <w:t>Get-RegistryKey</w:t>
            </w:r>
            <w:r w:rsidR="004303AB">
              <w:rPr>
                <w:noProof/>
                <w:webHidden/>
              </w:rPr>
              <w:tab/>
            </w:r>
            <w:r w:rsidR="004303AB">
              <w:rPr>
                <w:noProof/>
                <w:webHidden/>
              </w:rPr>
              <w:fldChar w:fldCharType="begin"/>
            </w:r>
            <w:r w:rsidR="004303AB">
              <w:rPr>
                <w:noProof/>
                <w:webHidden/>
              </w:rPr>
              <w:instrText xml:space="preserve"> PAGEREF _Toc395728930 \h </w:instrText>
            </w:r>
            <w:r w:rsidR="004303AB">
              <w:rPr>
                <w:noProof/>
                <w:webHidden/>
              </w:rPr>
            </w:r>
            <w:r w:rsidR="004303AB">
              <w:rPr>
                <w:noProof/>
                <w:webHidden/>
              </w:rPr>
              <w:fldChar w:fldCharType="separate"/>
            </w:r>
            <w:r w:rsidR="004303AB">
              <w:rPr>
                <w:noProof/>
                <w:webHidden/>
              </w:rPr>
              <w:t>42</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1" w:history="1">
            <w:r w:rsidR="004303AB" w:rsidRPr="00900E13">
              <w:rPr>
                <w:rStyle w:val="Hyperlink"/>
                <w:noProof/>
              </w:rPr>
              <w:t>Get-ScheduledTask</w:t>
            </w:r>
            <w:r w:rsidR="004303AB">
              <w:rPr>
                <w:noProof/>
                <w:webHidden/>
              </w:rPr>
              <w:tab/>
            </w:r>
            <w:r w:rsidR="004303AB">
              <w:rPr>
                <w:noProof/>
                <w:webHidden/>
              </w:rPr>
              <w:fldChar w:fldCharType="begin"/>
            </w:r>
            <w:r w:rsidR="004303AB">
              <w:rPr>
                <w:noProof/>
                <w:webHidden/>
              </w:rPr>
              <w:instrText xml:space="preserve"> PAGEREF _Toc395728931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2" w:history="1">
            <w:r w:rsidR="004303AB" w:rsidRPr="00900E13">
              <w:rPr>
                <w:rStyle w:val="Hyperlink"/>
                <w:noProof/>
              </w:rPr>
              <w:t>Install-MSUpdates</w:t>
            </w:r>
            <w:r w:rsidR="004303AB">
              <w:rPr>
                <w:noProof/>
                <w:webHidden/>
              </w:rPr>
              <w:tab/>
            </w:r>
            <w:r w:rsidR="004303AB">
              <w:rPr>
                <w:noProof/>
                <w:webHidden/>
              </w:rPr>
              <w:fldChar w:fldCharType="begin"/>
            </w:r>
            <w:r w:rsidR="004303AB">
              <w:rPr>
                <w:noProof/>
                <w:webHidden/>
              </w:rPr>
              <w:instrText xml:space="preserve"> PAGEREF _Toc395728932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3" w:history="1">
            <w:r w:rsidR="004303AB" w:rsidRPr="00900E13">
              <w:rPr>
                <w:rStyle w:val="Hyperlink"/>
                <w:noProof/>
              </w:rPr>
              <w:t>Install-SCCMSoftwareUpdates</w:t>
            </w:r>
            <w:r w:rsidR="004303AB">
              <w:rPr>
                <w:noProof/>
                <w:webHidden/>
              </w:rPr>
              <w:tab/>
            </w:r>
            <w:r w:rsidR="004303AB">
              <w:rPr>
                <w:noProof/>
                <w:webHidden/>
              </w:rPr>
              <w:fldChar w:fldCharType="begin"/>
            </w:r>
            <w:r w:rsidR="004303AB">
              <w:rPr>
                <w:noProof/>
                <w:webHidden/>
              </w:rPr>
              <w:instrText xml:space="preserve"> PAGEREF _Toc395728933 \h </w:instrText>
            </w:r>
            <w:r w:rsidR="004303AB">
              <w:rPr>
                <w:noProof/>
                <w:webHidden/>
              </w:rPr>
            </w:r>
            <w:r w:rsidR="004303AB">
              <w:rPr>
                <w:noProof/>
                <w:webHidden/>
              </w:rPr>
              <w:fldChar w:fldCharType="separate"/>
            </w:r>
            <w:r w:rsidR="004303AB">
              <w:rPr>
                <w:noProof/>
                <w:webHidden/>
              </w:rPr>
              <w:t>43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4" w:history="1">
            <w:r w:rsidR="004303AB" w:rsidRPr="00900E13">
              <w:rPr>
                <w:rStyle w:val="Hyperlink"/>
                <w:noProof/>
              </w:rPr>
              <w:t>Invoke-SCCMTask</w:t>
            </w:r>
            <w:r w:rsidR="004303AB">
              <w:rPr>
                <w:noProof/>
                <w:webHidden/>
              </w:rPr>
              <w:tab/>
            </w:r>
            <w:r w:rsidR="004303AB">
              <w:rPr>
                <w:noProof/>
                <w:webHidden/>
              </w:rPr>
              <w:fldChar w:fldCharType="begin"/>
            </w:r>
            <w:r w:rsidR="004303AB">
              <w:rPr>
                <w:noProof/>
                <w:webHidden/>
              </w:rPr>
              <w:instrText xml:space="preserve"> PAGEREF _Toc395728934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5" w:history="1">
            <w:r w:rsidR="004303AB" w:rsidRPr="00900E13">
              <w:rPr>
                <w:rStyle w:val="Hyperlink"/>
                <w:noProof/>
              </w:rPr>
              <w:t>New-Folder</w:t>
            </w:r>
            <w:r w:rsidR="004303AB">
              <w:rPr>
                <w:noProof/>
                <w:webHidden/>
              </w:rPr>
              <w:tab/>
            </w:r>
            <w:r w:rsidR="004303AB">
              <w:rPr>
                <w:noProof/>
                <w:webHidden/>
              </w:rPr>
              <w:fldChar w:fldCharType="begin"/>
            </w:r>
            <w:r w:rsidR="004303AB">
              <w:rPr>
                <w:noProof/>
                <w:webHidden/>
              </w:rPr>
              <w:instrText xml:space="preserve"> PAGEREF _Toc395728935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6" w:history="1">
            <w:r w:rsidR="004303AB" w:rsidRPr="00900E13">
              <w:rPr>
                <w:rStyle w:val="Hyperlink"/>
                <w:noProof/>
              </w:rPr>
              <w:t>New-Shortcut</w:t>
            </w:r>
            <w:r w:rsidR="004303AB">
              <w:rPr>
                <w:noProof/>
                <w:webHidden/>
              </w:rPr>
              <w:tab/>
            </w:r>
            <w:r w:rsidR="004303AB">
              <w:rPr>
                <w:noProof/>
                <w:webHidden/>
              </w:rPr>
              <w:fldChar w:fldCharType="begin"/>
            </w:r>
            <w:r w:rsidR="004303AB">
              <w:rPr>
                <w:noProof/>
                <w:webHidden/>
              </w:rPr>
              <w:instrText xml:space="preserve"> PAGEREF _Toc395728936 \h </w:instrText>
            </w:r>
            <w:r w:rsidR="004303AB">
              <w:rPr>
                <w:noProof/>
                <w:webHidden/>
              </w:rPr>
            </w:r>
            <w:r w:rsidR="004303AB">
              <w:rPr>
                <w:noProof/>
                <w:webHidden/>
              </w:rPr>
              <w:fldChar w:fldCharType="separate"/>
            </w:r>
            <w:r w:rsidR="004303AB">
              <w:rPr>
                <w:noProof/>
                <w:webHidden/>
              </w:rPr>
              <w:t>44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7" w:history="1">
            <w:r w:rsidR="004303AB" w:rsidRPr="00900E13">
              <w:rPr>
                <w:rStyle w:val="Hyperlink"/>
                <w:noProof/>
              </w:rPr>
              <w:t>Refresh-Desktop</w:t>
            </w:r>
            <w:r w:rsidR="004303AB">
              <w:rPr>
                <w:noProof/>
                <w:webHidden/>
              </w:rPr>
              <w:tab/>
            </w:r>
            <w:r w:rsidR="004303AB">
              <w:rPr>
                <w:noProof/>
                <w:webHidden/>
              </w:rPr>
              <w:fldChar w:fldCharType="begin"/>
            </w:r>
            <w:r w:rsidR="004303AB">
              <w:rPr>
                <w:noProof/>
                <w:webHidden/>
              </w:rPr>
              <w:instrText xml:space="preserve"> PAGEREF _Toc395728937 \h </w:instrText>
            </w:r>
            <w:r w:rsidR="004303AB">
              <w:rPr>
                <w:noProof/>
                <w:webHidden/>
              </w:rPr>
            </w:r>
            <w:r w:rsidR="004303AB">
              <w:rPr>
                <w:noProof/>
                <w:webHidden/>
              </w:rPr>
              <w:fldChar w:fldCharType="separate"/>
            </w:r>
            <w:r w:rsidR="004303AB">
              <w:rPr>
                <w:noProof/>
                <w:webHidden/>
              </w:rPr>
              <w:t>45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8" w:history="1">
            <w:r w:rsidR="004303AB" w:rsidRPr="00900E13">
              <w:rPr>
                <w:rStyle w:val="Hyperlink"/>
                <w:noProof/>
              </w:rPr>
              <w:t>Register-DLL</w:t>
            </w:r>
            <w:r w:rsidR="004303AB">
              <w:rPr>
                <w:noProof/>
                <w:webHidden/>
              </w:rPr>
              <w:tab/>
            </w:r>
            <w:r w:rsidR="004303AB">
              <w:rPr>
                <w:noProof/>
                <w:webHidden/>
              </w:rPr>
              <w:fldChar w:fldCharType="begin"/>
            </w:r>
            <w:r w:rsidR="004303AB">
              <w:rPr>
                <w:noProof/>
                <w:webHidden/>
              </w:rPr>
              <w:instrText xml:space="preserve"> PAGEREF _Toc395728938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39" w:history="1">
            <w:r w:rsidR="004303AB" w:rsidRPr="00900E13">
              <w:rPr>
                <w:rStyle w:val="Hyperlink"/>
                <w:noProof/>
              </w:rPr>
              <w:t>Remove-File</w:t>
            </w:r>
            <w:r w:rsidR="004303AB">
              <w:rPr>
                <w:noProof/>
                <w:webHidden/>
              </w:rPr>
              <w:tab/>
            </w:r>
            <w:r w:rsidR="004303AB">
              <w:rPr>
                <w:noProof/>
                <w:webHidden/>
              </w:rPr>
              <w:fldChar w:fldCharType="begin"/>
            </w:r>
            <w:r w:rsidR="004303AB">
              <w:rPr>
                <w:noProof/>
                <w:webHidden/>
              </w:rPr>
              <w:instrText xml:space="preserve"> PAGEREF _Toc395728939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0" w:history="1">
            <w:r w:rsidR="004303AB" w:rsidRPr="00900E13">
              <w:rPr>
                <w:rStyle w:val="Hyperlink"/>
                <w:noProof/>
              </w:rPr>
              <w:t>Remove-Folder</w:t>
            </w:r>
            <w:r w:rsidR="004303AB">
              <w:rPr>
                <w:noProof/>
                <w:webHidden/>
              </w:rPr>
              <w:tab/>
            </w:r>
            <w:r w:rsidR="004303AB">
              <w:rPr>
                <w:noProof/>
                <w:webHidden/>
              </w:rPr>
              <w:fldChar w:fldCharType="begin"/>
            </w:r>
            <w:r w:rsidR="004303AB">
              <w:rPr>
                <w:noProof/>
                <w:webHidden/>
              </w:rPr>
              <w:instrText xml:space="preserve"> PAGEREF _Toc395728940 \h </w:instrText>
            </w:r>
            <w:r w:rsidR="004303AB">
              <w:rPr>
                <w:noProof/>
                <w:webHidden/>
              </w:rPr>
            </w:r>
            <w:r w:rsidR="004303AB">
              <w:rPr>
                <w:noProof/>
                <w:webHidden/>
              </w:rPr>
              <w:fldChar w:fldCharType="separate"/>
            </w:r>
            <w:r w:rsidR="004303AB">
              <w:rPr>
                <w:noProof/>
                <w:webHidden/>
              </w:rPr>
              <w:t>46</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1" w:history="1">
            <w:r w:rsidR="004303AB" w:rsidRPr="00900E13">
              <w:rPr>
                <w:rStyle w:val="Hyperlink"/>
                <w:noProof/>
              </w:rPr>
              <w:t>Remove-MSIApplications</w:t>
            </w:r>
            <w:r w:rsidR="004303AB">
              <w:rPr>
                <w:noProof/>
                <w:webHidden/>
              </w:rPr>
              <w:tab/>
            </w:r>
            <w:r w:rsidR="004303AB">
              <w:rPr>
                <w:noProof/>
                <w:webHidden/>
              </w:rPr>
              <w:fldChar w:fldCharType="begin"/>
            </w:r>
            <w:r w:rsidR="004303AB">
              <w:rPr>
                <w:noProof/>
                <w:webHidden/>
              </w:rPr>
              <w:instrText xml:space="preserve"> PAGEREF _Toc395728941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2" w:history="1">
            <w:r w:rsidR="004303AB" w:rsidRPr="00900E13">
              <w:rPr>
                <w:rStyle w:val="Hyperlink"/>
                <w:noProof/>
              </w:rPr>
              <w:t>Remove-RegistryKey</w:t>
            </w:r>
            <w:r w:rsidR="004303AB">
              <w:rPr>
                <w:noProof/>
                <w:webHidden/>
              </w:rPr>
              <w:tab/>
            </w:r>
            <w:r w:rsidR="004303AB">
              <w:rPr>
                <w:noProof/>
                <w:webHidden/>
              </w:rPr>
              <w:fldChar w:fldCharType="begin"/>
            </w:r>
            <w:r w:rsidR="004303AB">
              <w:rPr>
                <w:noProof/>
                <w:webHidden/>
              </w:rPr>
              <w:instrText xml:space="preserve"> PAGEREF _Toc395728942 \h </w:instrText>
            </w:r>
            <w:r w:rsidR="004303AB">
              <w:rPr>
                <w:noProof/>
                <w:webHidden/>
              </w:rPr>
            </w:r>
            <w:r w:rsidR="004303AB">
              <w:rPr>
                <w:noProof/>
                <w:webHidden/>
              </w:rPr>
              <w:fldChar w:fldCharType="separate"/>
            </w:r>
            <w:r w:rsidR="004303AB">
              <w:rPr>
                <w:noProof/>
                <w:webHidden/>
              </w:rPr>
              <w:t>47</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3" w:history="1">
            <w:r w:rsidR="004303AB" w:rsidRPr="00900E13">
              <w:rPr>
                <w:rStyle w:val="Hyperlink"/>
                <w:noProof/>
              </w:rPr>
              <w:t>Send-Keys</w:t>
            </w:r>
            <w:r w:rsidR="004303AB">
              <w:rPr>
                <w:noProof/>
                <w:webHidden/>
              </w:rPr>
              <w:tab/>
            </w:r>
            <w:r w:rsidR="004303AB">
              <w:rPr>
                <w:noProof/>
                <w:webHidden/>
              </w:rPr>
              <w:fldChar w:fldCharType="begin"/>
            </w:r>
            <w:r w:rsidR="004303AB">
              <w:rPr>
                <w:noProof/>
                <w:webHidden/>
              </w:rPr>
              <w:instrText xml:space="preserve"> PAGEREF _Toc395728943 \h </w:instrText>
            </w:r>
            <w:r w:rsidR="004303AB">
              <w:rPr>
                <w:noProof/>
                <w:webHidden/>
              </w:rPr>
            </w:r>
            <w:r w:rsidR="004303AB">
              <w:rPr>
                <w:noProof/>
                <w:webHidden/>
              </w:rPr>
              <w:fldChar w:fldCharType="separate"/>
            </w:r>
            <w:r w:rsidR="004303AB">
              <w:rPr>
                <w:noProof/>
                <w:webHidden/>
              </w:rPr>
              <w:t>48</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4" w:history="1">
            <w:r w:rsidR="004303AB" w:rsidRPr="00900E13">
              <w:rPr>
                <w:rStyle w:val="Hyperlink"/>
                <w:noProof/>
              </w:rPr>
              <w:t>Set-IniValue</w:t>
            </w:r>
            <w:r w:rsidR="004303AB">
              <w:rPr>
                <w:noProof/>
                <w:webHidden/>
              </w:rPr>
              <w:tab/>
            </w:r>
            <w:r w:rsidR="004303AB">
              <w:rPr>
                <w:noProof/>
                <w:webHidden/>
              </w:rPr>
              <w:fldChar w:fldCharType="begin"/>
            </w:r>
            <w:r w:rsidR="004303AB">
              <w:rPr>
                <w:noProof/>
                <w:webHidden/>
              </w:rPr>
              <w:instrText xml:space="preserve"> PAGEREF _Toc395728944 \h </w:instrText>
            </w:r>
            <w:r w:rsidR="004303AB">
              <w:rPr>
                <w:noProof/>
                <w:webHidden/>
              </w:rPr>
            </w:r>
            <w:r w:rsidR="004303AB">
              <w:rPr>
                <w:noProof/>
                <w:webHidden/>
              </w:rPr>
              <w:fldChar w:fldCharType="separate"/>
            </w:r>
            <w:r w:rsidR="004303AB">
              <w:rPr>
                <w:noProof/>
                <w:webHidden/>
              </w:rPr>
              <w:t>49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5" w:history="1">
            <w:r w:rsidR="004303AB" w:rsidRPr="00900E13">
              <w:rPr>
                <w:rStyle w:val="Hyperlink"/>
                <w:noProof/>
              </w:rPr>
              <w:t>Set-PinnedApplication</w:t>
            </w:r>
            <w:r w:rsidR="004303AB">
              <w:rPr>
                <w:noProof/>
                <w:webHidden/>
              </w:rPr>
              <w:tab/>
            </w:r>
            <w:r w:rsidR="004303AB">
              <w:rPr>
                <w:noProof/>
                <w:webHidden/>
              </w:rPr>
              <w:fldChar w:fldCharType="begin"/>
            </w:r>
            <w:r w:rsidR="004303AB">
              <w:rPr>
                <w:noProof/>
                <w:webHidden/>
              </w:rPr>
              <w:instrText xml:space="preserve"> PAGEREF _Toc395728945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6" w:history="1">
            <w:r w:rsidR="004303AB" w:rsidRPr="00900E13">
              <w:rPr>
                <w:rStyle w:val="Hyperlink"/>
                <w:noProof/>
              </w:rPr>
              <w:t>Set-RegistryKey</w:t>
            </w:r>
            <w:r w:rsidR="004303AB">
              <w:rPr>
                <w:noProof/>
                <w:webHidden/>
              </w:rPr>
              <w:tab/>
            </w:r>
            <w:r w:rsidR="004303AB">
              <w:rPr>
                <w:noProof/>
                <w:webHidden/>
              </w:rPr>
              <w:fldChar w:fldCharType="begin"/>
            </w:r>
            <w:r w:rsidR="004303AB">
              <w:rPr>
                <w:noProof/>
                <w:webHidden/>
              </w:rPr>
              <w:instrText xml:space="preserve"> PAGEREF _Toc395728946 \h </w:instrText>
            </w:r>
            <w:r w:rsidR="004303AB">
              <w:rPr>
                <w:noProof/>
                <w:webHidden/>
              </w:rPr>
            </w:r>
            <w:r w:rsidR="004303AB">
              <w:rPr>
                <w:noProof/>
                <w:webHidden/>
              </w:rPr>
              <w:fldChar w:fldCharType="separate"/>
            </w:r>
            <w:r w:rsidR="004303AB">
              <w:rPr>
                <w:noProof/>
                <w:webHidden/>
              </w:rPr>
              <w:t>50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7" w:history="1">
            <w:r w:rsidR="004303AB" w:rsidRPr="00900E13">
              <w:rPr>
                <w:rStyle w:val="Hyperlink"/>
                <w:noProof/>
              </w:rPr>
              <w:t>Show-BalloonTip</w:t>
            </w:r>
            <w:r w:rsidR="004303AB">
              <w:rPr>
                <w:noProof/>
                <w:webHidden/>
              </w:rPr>
              <w:tab/>
            </w:r>
            <w:r w:rsidR="004303AB">
              <w:rPr>
                <w:noProof/>
                <w:webHidden/>
              </w:rPr>
              <w:fldChar w:fldCharType="begin"/>
            </w:r>
            <w:r w:rsidR="004303AB">
              <w:rPr>
                <w:noProof/>
                <w:webHidden/>
              </w:rPr>
              <w:instrText xml:space="preserve"> PAGEREF _Toc395728947 \h </w:instrText>
            </w:r>
            <w:r w:rsidR="004303AB">
              <w:rPr>
                <w:noProof/>
                <w:webHidden/>
              </w:rPr>
            </w:r>
            <w:r w:rsidR="004303AB">
              <w:rPr>
                <w:noProof/>
                <w:webHidden/>
              </w:rPr>
              <w:fldChar w:fldCharType="separate"/>
            </w:r>
            <w:r w:rsidR="004303AB">
              <w:rPr>
                <w:noProof/>
                <w:webHidden/>
              </w:rPr>
              <w:t>51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8" w:history="1">
            <w:r w:rsidR="004303AB" w:rsidRPr="00900E13">
              <w:rPr>
                <w:rStyle w:val="Hyperlink"/>
                <w:noProof/>
              </w:rPr>
              <w:t>Show-DialogBox</w:t>
            </w:r>
            <w:r w:rsidR="004303AB">
              <w:rPr>
                <w:noProof/>
                <w:webHidden/>
              </w:rPr>
              <w:tab/>
            </w:r>
            <w:r w:rsidR="004303AB">
              <w:rPr>
                <w:noProof/>
                <w:webHidden/>
              </w:rPr>
              <w:fldChar w:fldCharType="begin"/>
            </w:r>
            <w:r w:rsidR="004303AB">
              <w:rPr>
                <w:noProof/>
                <w:webHidden/>
              </w:rPr>
              <w:instrText xml:space="preserve"> PAGEREF _Toc395728948 \h </w:instrText>
            </w:r>
            <w:r w:rsidR="004303AB">
              <w:rPr>
                <w:noProof/>
                <w:webHidden/>
              </w:rPr>
            </w:r>
            <w:r w:rsidR="004303AB">
              <w:rPr>
                <w:noProof/>
                <w:webHidden/>
              </w:rPr>
              <w:fldChar w:fldCharType="separate"/>
            </w:r>
            <w:r w:rsidR="004303AB">
              <w:rPr>
                <w:noProof/>
                <w:webHidden/>
              </w:rPr>
              <w:t>52</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49" w:history="1">
            <w:r w:rsidR="004303AB" w:rsidRPr="00900E13">
              <w:rPr>
                <w:rStyle w:val="Hyperlink"/>
                <w:noProof/>
              </w:rPr>
              <w:t>Show-InstallationProgress</w:t>
            </w:r>
            <w:r w:rsidR="004303AB">
              <w:rPr>
                <w:noProof/>
                <w:webHidden/>
              </w:rPr>
              <w:tab/>
            </w:r>
            <w:r w:rsidR="004303AB">
              <w:rPr>
                <w:noProof/>
                <w:webHidden/>
              </w:rPr>
              <w:fldChar w:fldCharType="begin"/>
            </w:r>
            <w:r w:rsidR="004303AB">
              <w:rPr>
                <w:noProof/>
                <w:webHidden/>
              </w:rPr>
              <w:instrText xml:space="preserve"> PAGEREF _Toc395728949 \h </w:instrText>
            </w:r>
            <w:r w:rsidR="004303AB">
              <w:rPr>
                <w:noProof/>
                <w:webHidden/>
              </w:rPr>
            </w:r>
            <w:r w:rsidR="004303AB">
              <w:rPr>
                <w:noProof/>
                <w:webHidden/>
              </w:rPr>
              <w:fldChar w:fldCharType="separate"/>
            </w:r>
            <w:r w:rsidR="004303AB">
              <w:rPr>
                <w:noProof/>
                <w:webHidden/>
              </w:rPr>
              <w:t>53</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0" w:history="1">
            <w:r w:rsidR="004303AB" w:rsidRPr="00900E13">
              <w:rPr>
                <w:rStyle w:val="Hyperlink"/>
                <w:noProof/>
              </w:rPr>
              <w:t>Show-InstallationPrompt</w:t>
            </w:r>
            <w:r w:rsidR="004303AB">
              <w:rPr>
                <w:noProof/>
                <w:webHidden/>
              </w:rPr>
              <w:tab/>
            </w:r>
            <w:r w:rsidR="004303AB">
              <w:rPr>
                <w:noProof/>
                <w:webHidden/>
              </w:rPr>
              <w:fldChar w:fldCharType="begin"/>
            </w:r>
            <w:r w:rsidR="004303AB">
              <w:rPr>
                <w:noProof/>
                <w:webHidden/>
              </w:rPr>
              <w:instrText xml:space="preserve"> PAGEREF _Toc395728950 \h </w:instrText>
            </w:r>
            <w:r w:rsidR="004303AB">
              <w:rPr>
                <w:noProof/>
                <w:webHidden/>
              </w:rPr>
            </w:r>
            <w:r w:rsidR="004303AB">
              <w:rPr>
                <w:noProof/>
                <w:webHidden/>
              </w:rPr>
              <w:fldChar w:fldCharType="separate"/>
            </w:r>
            <w:r w:rsidR="004303AB">
              <w:rPr>
                <w:noProof/>
                <w:webHidden/>
              </w:rPr>
              <w:t>54</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1" w:history="1">
            <w:r w:rsidR="004303AB" w:rsidRPr="00900E13">
              <w:rPr>
                <w:rStyle w:val="Hyperlink"/>
                <w:noProof/>
              </w:rPr>
              <w:t>Show-InstallationRestartPrompt</w:t>
            </w:r>
            <w:r w:rsidR="004303AB">
              <w:rPr>
                <w:noProof/>
                <w:webHidden/>
              </w:rPr>
              <w:tab/>
            </w:r>
            <w:r w:rsidR="004303AB">
              <w:rPr>
                <w:noProof/>
                <w:webHidden/>
              </w:rPr>
              <w:fldChar w:fldCharType="begin"/>
            </w:r>
            <w:r w:rsidR="004303AB">
              <w:rPr>
                <w:noProof/>
                <w:webHidden/>
              </w:rPr>
              <w:instrText xml:space="preserve"> PAGEREF _Toc395728951 \h </w:instrText>
            </w:r>
            <w:r w:rsidR="004303AB">
              <w:rPr>
                <w:noProof/>
                <w:webHidden/>
              </w:rPr>
            </w:r>
            <w:r w:rsidR="004303AB">
              <w:rPr>
                <w:noProof/>
                <w:webHidden/>
              </w:rPr>
              <w:fldChar w:fldCharType="separate"/>
            </w:r>
            <w:r w:rsidR="004303AB">
              <w:rPr>
                <w:noProof/>
                <w:webHidden/>
              </w:rPr>
              <w:t>55</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2" w:history="1">
            <w:r w:rsidR="004303AB" w:rsidRPr="00900E13">
              <w:rPr>
                <w:rStyle w:val="Hyperlink"/>
                <w:noProof/>
              </w:rPr>
              <w:t>Show-InstallationWelcome</w:t>
            </w:r>
            <w:r w:rsidR="004303AB">
              <w:rPr>
                <w:noProof/>
                <w:webHidden/>
              </w:rPr>
              <w:tab/>
            </w:r>
            <w:r w:rsidR="004303AB">
              <w:rPr>
                <w:noProof/>
                <w:webHidden/>
              </w:rPr>
              <w:fldChar w:fldCharType="begin"/>
            </w:r>
            <w:r w:rsidR="004303AB">
              <w:rPr>
                <w:noProof/>
                <w:webHidden/>
              </w:rPr>
              <w:instrText xml:space="preserve"> PAGEREF _Toc395728952 \h </w:instrText>
            </w:r>
            <w:r w:rsidR="004303AB">
              <w:rPr>
                <w:noProof/>
                <w:webHidden/>
              </w:rPr>
            </w:r>
            <w:r w:rsidR="004303AB">
              <w:rPr>
                <w:noProof/>
                <w:webHidden/>
              </w:rPr>
              <w:fldChar w:fldCharType="separate"/>
            </w:r>
            <w:r w:rsidR="004303AB">
              <w:rPr>
                <w:noProof/>
                <w:webHidden/>
              </w:rPr>
              <w:t>56</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3" w:history="1">
            <w:r w:rsidR="004303AB" w:rsidRPr="00900E13">
              <w:rPr>
                <w:rStyle w:val="Hyperlink"/>
                <w:noProof/>
              </w:rPr>
              <w:t>Test-Battery</w:t>
            </w:r>
            <w:r w:rsidR="004303AB">
              <w:rPr>
                <w:noProof/>
                <w:webHidden/>
              </w:rPr>
              <w:tab/>
            </w:r>
            <w:r w:rsidR="004303AB">
              <w:rPr>
                <w:noProof/>
                <w:webHidden/>
              </w:rPr>
              <w:fldChar w:fldCharType="begin"/>
            </w:r>
            <w:r w:rsidR="004303AB">
              <w:rPr>
                <w:noProof/>
                <w:webHidden/>
              </w:rPr>
              <w:instrText xml:space="preserve"> PAGEREF _Toc395728953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4" w:history="1">
            <w:r w:rsidR="004303AB" w:rsidRPr="00900E13">
              <w:rPr>
                <w:rStyle w:val="Hyperlink"/>
                <w:noProof/>
              </w:rPr>
              <w:t>Test-MSUpdates</w:t>
            </w:r>
            <w:r w:rsidR="004303AB">
              <w:rPr>
                <w:noProof/>
                <w:webHidden/>
              </w:rPr>
              <w:tab/>
            </w:r>
            <w:r w:rsidR="004303AB">
              <w:rPr>
                <w:noProof/>
                <w:webHidden/>
              </w:rPr>
              <w:fldChar w:fldCharType="begin"/>
            </w:r>
            <w:r w:rsidR="004303AB">
              <w:rPr>
                <w:noProof/>
                <w:webHidden/>
              </w:rPr>
              <w:instrText xml:space="preserve"> PAGEREF _Toc395728954 \h </w:instrText>
            </w:r>
            <w:r w:rsidR="004303AB">
              <w:rPr>
                <w:noProof/>
                <w:webHidden/>
              </w:rPr>
            </w:r>
            <w:r w:rsidR="004303AB">
              <w:rPr>
                <w:noProof/>
                <w:webHidden/>
              </w:rPr>
              <w:fldChar w:fldCharType="separate"/>
            </w:r>
            <w:r w:rsidR="004303AB">
              <w:rPr>
                <w:noProof/>
                <w:webHidden/>
              </w:rPr>
              <w:t>59</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5" w:history="1">
            <w:r w:rsidR="004303AB" w:rsidRPr="00900E13">
              <w:rPr>
                <w:rStyle w:val="Hyperlink"/>
                <w:noProof/>
              </w:rPr>
              <w:t>Test-NetworkConnection</w:t>
            </w:r>
            <w:r w:rsidR="004303AB">
              <w:rPr>
                <w:noProof/>
                <w:webHidden/>
              </w:rPr>
              <w:tab/>
            </w:r>
            <w:r w:rsidR="004303AB">
              <w:rPr>
                <w:noProof/>
                <w:webHidden/>
              </w:rPr>
              <w:fldChar w:fldCharType="begin"/>
            </w:r>
            <w:r w:rsidR="004303AB">
              <w:rPr>
                <w:noProof/>
                <w:webHidden/>
              </w:rPr>
              <w:instrText xml:space="preserve"> PAGEREF _Toc395728955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6" w:history="1">
            <w:r w:rsidR="004303AB" w:rsidRPr="00900E13">
              <w:rPr>
                <w:rStyle w:val="Hyperlink"/>
                <w:noProof/>
              </w:rPr>
              <w:t>Test-PowerPoint</w:t>
            </w:r>
            <w:r w:rsidR="004303AB">
              <w:rPr>
                <w:noProof/>
                <w:webHidden/>
              </w:rPr>
              <w:tab/>
            </w:r>
            <w:r w:rsidR="004303AB">
              <w:rPr>
                <w:noProof/>
                <w:webHidden/>
              </w:rPr>
              <w:fldChar w:fldCharType="begin"/>
            </w:r>
            <w:r w:rsidR="004303AB">
              <w:rPr>
                <w:noProof/>
                <w:webHidden/>
              </w:rPr>
              <w:instrText xml:space="preserve"> PAGEREF _Toc395728956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7" w:history="1">
            <w:r w:rsidR="004303AB" w:rsidRPr="00900E13">
              <w:rPr>
                <w:rStyle w:val="Hyperlink"/>
                <w:noProof/>
              </w:rPr>
              <w:t>Unregister-DLL</w:t>
            </w:r>
            <w:r w:rsidR="004303AB">
              <w:rPr>
                <w:noProof/>
                <w:webHidden/>
              </w:rPr>
              <w:tab/>
            </w:r>
            <w:r w:rsidR="004303AB">
              <w:rPr>
                <w:noProof/>
                <w:webHidden/>
              </w:rPr>
              <w:fldChar w:fldCharType="begin"/>
            </w:r>
            <w:r w:rsidR="004303AB">
              <w:rPr>
                <w:noProof/>
                <w:webHidden/>
              </w:rPr>
              <w:instrText xml:space="preserve"> PAGEREF _Toc395728957 \h </w:instrText>
            </w:r>
            <w:r w:rsidR="004303AB">
              <w:rPr>
                <w:noProof/>
                <w:webHidden/>
              </w:rPr>
            </w:r>
            <w:r w:rsidR="004303AB">
              <w:rPr>
                <w:noProof/>
                <w:webHidden/>
              </w:rPr>
              <w:fldChar w:fldCharType="separate"/>
            </w:r>
            <w:r w:rsidR="004303AB">
              <w:rPr>
                <w:noProof/>
                <w:webHidden/>
              </w:rPr>
              <w:t>60</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8" w:history="1">
            <w:r w:rsidR="004303AB" w:rsidRPr="00900E13">
              <w:rPr>
                <w:rStyle w:val="Hyperlink"/>
                <w:noProof/>
              </w:rPr>
              <w:t>Update-GroupPolicy</w:t>
            </w:r>
            <w:r w:rsidR="004303AB">
              <w:rPr>
                <w:noProof/>
                <w:webHidden/>
              </w:rPr>
              <w:tab/>
            </w:r>
            <w:r w:rsidR="004303AB">
              <w:rPr>
                <w:noProof/>
                <w:webHidden/>
              </w:rPr>
              <w:fldChar w:fldCharType="begin"/>
            </w:r>
            <w:r w:rsidR="004303AB">
              <w:rPr>
                <w:noProof/>
                <w:webHidden/>
              </w:rPr>
              <w:instrText xml:space="preserve"> PAGEREF _Toc395728958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4303AB" w:rsidRDefault="00F568D3">
          <w:pPr>
            <w:pStyle w:val="TOC3"/>
            <w:tabs>
              <w:tab w:val="right" w:leader="dot" w:pos="9508"/>
            </w:tabs>
            <w:rPr>
              <w:noProof/>
              <w:lang w:val="en-IE" w:eastAsia="en-IE"/>
            </w:rPr>
          </w:pPr>
          <w:hyperlink w:anchor="_Toc395728959" w:history="1">
            <w:r w:rsidR="004303AB" w:rsidRPr="00900E13">
              <w:rPr>
                <w:rStyle w:val="Hyperlink"/>
                <w:noProof/>
              </w:rPr>
              <w:t>Write-Log</w:t>
            </w:r>
            <w:r w:rsidR="004303AB">
              <w:rPr>
                <w:noProof/>
                <w:webHidden/>
              </w:rPr>
              <w:tab/>
            </w:r>
            <w:r w:rsidR="004303AB">
              <w:rPr>
                <w:noProof/>
                <w:webHidden/>
              </w:rPr>
              <w:fldChar w:fldCharType="begin"/>
            </w:r>
            <w:r w:rsidR="004303AB">
              <w:rPr>
                <w:noProof/>
                <w:webHidden/>
              </w:rPr>
              <w:instrText xml:space="preserve"> PAGEREF _Toc395728959 \h </w:instrText>
            </w:r>
            <w:r w:rsidR="004303AB">
              <w:rPr>
                <w:noProof/>
                <w:webHidden/>
              </w:rPr>
            </w:r>
            <w:r w:rsidR="004303AB">
              <w:rPr>
                <w:noProof/>
                <w:webHidden/>
              </w:rPr>
              <w:fldChar w:fldCharType="separate"/>
            </w:r>
            <w:r w:rsidR="004303AB">
              <w:rPr>
                <w:noProof/>
                <w:webHidden/>
              </w:rPr>
              <w:t>61</w:t>
            </w:r>
            <w:r w:rsidR="004303AB">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A11163" w:rsidRPr="007D44D0" w:rsidRDefault="00A11163" w:rsidP="00A11163">
      <w:pPr>
        <w:pStyle w:val="Heading1"/>
      </w:pPr>
      <w:bookmarkStart w:id="1" w:name="_Toc39572887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39572888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39572888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395728882"/>
      <w:r>
        <w:lastRenderedPageBreak/>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39572888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F568D3"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F568D3"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39572888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39572888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A restart prompt with an option to restart later or restart now and a countdown to automatic restart.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0).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 several languages and more can easily be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39572888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extensive logging of both the Toolkit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Update Group Policy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Copy / Delete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Remove Registry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Ini File Keys and Values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Check File versions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Pin or Unpin applications to the Start Menu or Task Bar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Create Start Menu Shortcuts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dll files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Refresh desktop icons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Test network connectivity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Test power connectivity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39572888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Handles SCCM exit codes, including time sensitive dialogs supporting SCCM's Fast Retry feature - providing more accurate SCCM Reporting (no more Failed due to timeout errors).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Ability to prevent reboot codes (3010) from being passed back to SCCM, which would cause a reboot prompt.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Supports the CM12 application model by providing an install and uninstall deployment type for every deployment script.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Bundle multiple application installations to overcome the supported limit of 5 applications in the CM12 application dependency chain.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39572888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39572888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39572889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39572889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 xml:space="preserve">An optional executable that can be used to launch the Deploy-Application.ps1  script without opening a PowerShell console window. Supports passing command-line parameters to the script. </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lastRenderedPageBreak/>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 xml:space="preserve">Contains configurable options referenced by the AppDeployToolkit.ps1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val="en-IE" w:eastAsia="en-IE"/>
        </w:rPr>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39572889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lastRenderedPageBreak/>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39572889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2A2CC7">
        <w:rPr>
          <w:noProof/>
        </w:rPr>
        <w:t>with a custom a</w:t>
      </w:r>
      <w:r w:rsidR="007C0FCC">
        <w:rPr>
          <w:noProof/>
        </w:rPr>
        <w:t xml:space="preserve"> custom logo and banner.</w:t>
      </w:r>
    </w:p>
    <w:p w:rsidR="007D44D0" w:rsidRPr="007D44D0" w:rsidRDefault="007D44D0" w:rsidP="007D44D0">
      <w:pPr>
        <w:rPr>
          <w:noProof/>
        </w:rPr>
      </w:pPr>
      <w:r w:rsidRPr="007D44D0">
        <w:rPr>
          <w:noProof/>
        </w:rPr>
        <w:t>All of the UI components include message text that is customizable in the 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bookmarkStart w:id="19" w:name="_GoBack"/>
      <w:bookmarkEnd w:id="19"/>
      <w:r w:rsidR="00F74C24">
        <w:rPr>
          <w:noProof/>
        </w:rPr>
        <w:t xml:space="preserve"> Japanese</w:t>
      </w:r>
      <w:r w:rsidRPr="007D44D0">
        <w:rPr>
          <w:noProof/>
        </w:rPr>
        <w:t>. Additional languages can easily be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Pr="004662C2">
        <w:rPr>
          <w:b/>
          <w:noProof/>
        </w:rPr>
        <w:t>Application.ps1 –DeployMode “Silent”</w:t>
      </w:r>
    </w:p>
    <w:p w:rsidR="007D44D0" w:rsidRPr="007D44D0" w:rsidRDefault="007D44D0" w:rsidP="00123473">
      <w:pPr>
        <w:pStyle w:val="Heading3"/>
        <w:rPr>
          <w:noProof/>
        </w:rPr>
      </w:pPr>
      <w:bookmarkStart w:id="20" w:name="_Toc395728894"/>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val="en-IE" w:eastAsia="en-IE"/>
        </w:rPr>
        <w:lastRenderedPageBreak/>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val="en-IE" w:eastAsia="en-IE"/>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395728895"/>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val="en-IE" w:eastAsia="en-IE"/>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val="en-IE" w:eastAsia="en-IE"/>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val="en-IE" w:eastAsia="en-IE"/>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val="en-IE" w:eastAsia="en-IE"/>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395728896"/>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val="en-IE" w:eastAsia="en-IE"/>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395728897"/>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val="en-IE" w:eastAsia="en-IE"/>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395728898"/>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val="en-IE" w:eastAsia="en-IE"/>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val="en-IE" w:eastAsia="en-IE"/>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395728899"/>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val="en-IE" w:eastAsia="en-IE"/>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395728900"/>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val="en-IE" w:eastAsia="en-IE"/>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val="en-IE" w:eastAsia="en-IE"/>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val="en-IE" w:eastAsia="en-IE"/>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395728901"/>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val="en-IE" w:eastAsia="en-IE"/>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val="en-IE" w:eastAsia="en-IE"/>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395728902"/>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395728903"/>
      <w:r>
        <w:lastRenderedPageBreak/>
        <w:t>Toolkit Usage</w:t>
      </w:r>
      <w:bookmarkEnd w:id="30"/>
    </w:p>
    <w:p w:rsidR="0074119C" w:rsidRDefault="0074119C" w:rsidP="0074119C"/>
    <w:p w:rsidR="001E0067" w:rsidRDefault="008A40C6" w:rsidP="001E0067">
      <w:pPr>
        <w:pStyle w:val="Heading2"/>
        <w:rPr>
          <w:noProof/>
        </w:rPr>
      </w:pPr>
      <w:bookmarkStart w:id="31" w:name="_Toc395728904"/>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395728905"/>
      <w:r>
        <w:t>Launching the Toolkit</w:t>
      </w:r>
      <w:bookmarkEnd w:id="32"/>
    </w:p>
    <w:p w:rsidR="00C34ED9" w:rsidRDefault="00C34ED9" w:rsidP="00CA40D2"/>
    <w:p w:rsidR="004662C2" w:rsidRDefault="00C34ED9" w:rsidP="00C34ED9">
      <w:pPr>
        <w:pStyle w:val="Heading3"/>
      </w:pPr>
      <w:bookmarkStart w:id="33" w:name="_Toc395728906"/>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105EA9" w:rsidP="001E0067">
      <w:pPr>
        <w:pStyle w:val="BodyText"/>
        <w:numPr>
          <w:ilvl w:val="0"/>
          <w:numId w:val="15"/>
        </w:numPr>
        <w:rPr>
          <w:b/>
        </w:rPr>
      </w:pPr>
      <w:r>
        <w:t>Launch “Deploy-Application.ps1”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1E0067" w:rsidRPr="001E0067">
        <w:rPr>
          <w:b/>
        </w:rPr>
        <w:t xml:space="preserve">–DeploymentType </w:t>
      </w:r>
      <w:r w:rsidRPr="001E0067">
        <w:rPr>
          <w:b/>
        </w:rPr>
        <w:t>“Uninstall” –DeployMode “Silent”</w:t>
      </w:r>
    </w:p>
    <w:p w:rsidR="001E0067" w:rsidRPr="001E0067" w:rsidRDefault="001E0067" w:rsidP="000704E7">
      <w:pPr>
        <w:pStyle w:val="BodyText"/>
        <w:ind w:left="360"/>
        <w:rPr>
          <w:i/>
        </w:rPr>
      </w:pPr>
      <w:r w:rsidRPr="001E0067">
        <w:rPr>
          <w:i/>
        </w:rPr>
        <w:t>Deploy an application for uninstallation in silent mode</w:t>
      </w:r>
    </w:p>
    <w:p w:rsidR="000704E7" w:rsidRPr="001E0067" w:rsidRDefault="000704E7" w:rsidP="000704E7">
      <w:pPr>
        <w:pStyle w:val="BodyText"/>
        <w:ind w:left="360"/>
        <w:rPr>
          <w:b/>
        </w:rPr>
      </w:pPr>
      <w:r w:rsidRPr="001E0067">
        <w:rPr>
          <w:b/>
        </w:rPr>
        <w:t xml:space="preserve">Deploy-Application.exe </w:t>
      </w:r>
      <w:r w:rsidR="00123473" w:rsidRPr="001E0067">
        <w:rPr>
          <w:b/>
        </w:rPr>
        <w:t>–AllowRebootPassThru</w:t>
      </w:r>
    </w:p>
    <w:p w:rsidR="001E0067" w:rsidRPr="001E0067" w:rsidRDefault="001E0067" w:rsidP="000704E7">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 returned to the parent process.</w:t>
      </w:r>
    </w:p>
    <w:p w:rsidR="00123473" w:rsidRPr="001E0067" w:rsidRDefault="00123473" w:rsidP="000704E7">
      <w:pPr>
        <w:pStyle w:val="BodyText"/>
        <w:ind w:left="360"/>
        <w:rPr>
          <w:b/>
        </w:rPr>
      </w:pPr>
      <w:r w:rsidRPr="001E0067">
        <w:rPr>
          <w:b/>
        </w:rPr>
        <w:lastRenderedPageBreak/>
        <w:t>Deploy-Application.exe /32</w:t>
      </w:r>
      <w:r w:rsidR="001E0067" w:rsidRPr="001E0067">
        <w:rPr>
          <w:b/>
        </w:rPr>
        <w:t xml:space="preserve"> –DeploymentType</w:t>
      </w:r>
      <w:r w:rsidRPr="001E0067">
        <w:rPr>
          <w:b/>
        </w:rPr>
        <w:t xml:space="preserve"> “Uninstall” –DeployMode “Silent”</w:t>
      </w:r>
    </w:p>
    <w:p w:rsidR="001E0067" w:rsidRP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74119C" w:rsidRDefault="00123473" w:rsidP="00C34ED9">
      <w:pPr>
        <w:pStyle w:val="Heading3"/>
      </w:pPr>
      <w:bookmarkStart w:id="34" w:name="_Toc363546257"/>
      <w:bookmarkStart w:id="35" w:name="_Toc395728907"/>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74119C" w:rsidP="0074119C">
      <w:pPr>
        <w:pStyle w:val="BodyText"/>
      </w:pPr>
      <w:r w:rsidRPr="00074DF7">
        <w:rPr>
          <w:b/>
        </w:rPr>
        <w:t>-DeploymentType</w:t>
      </w:r>
      <w:r>
        <w:t xml:space="preserve"> “Install” | “Uninstall”</w:t>
      </w:r>
      <w:r w:rsidR="002D1CDE">
        <w:t xml:space="preserve"> </w:t>
      </w:r>
      <w:r>
        <w:t>(default is install)</w:t>
      </w:r>
    </w:p>
    <w:p w:rsidR="0074119C" w:rsidRDefault="0074119C" w:rsidP="0074119C">
      <w:pPr>
        <w:pStyle w:val="BodyText"/>
      </w:pPr>
      <w:r>
        <w:t>Specifies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2D1CDE">
        <w:t xml:space="preserve">“Interactive” | “Silent” | “NonInteractive” </w:t>
      </w:r>
      <w:r>
        <w:t xml:space="preserve">(default is </w:t>
      </w:r>
      <w:r w:rsidR="002D1CDE">
        <w:t>interactive</w:t>
      </w:r>
      <w:r>
        <w:t>)</w:t>
      </w:r>
    </w:p>
    <w:p w:rsidR="00105EA9" w:rsidRDefault="00105EA9" w:rsidP="00105EA9">
      <w:pPr>
        <w:pStyle w:val="BodyText"/>
      </w:pPr>
      <w:r>
        <w:t>Specifies whether the installation should be run in Interactive, Silent or NonInteractive mode.</w:t>
      </w:r>
    </w:p>
    <w:p w:rsidR="00105EA9" w:rsidRDefault="00105EA9" w:rsidP="00105EA9">
      <w:pPr>
        <w:pStyle w:val="BodyText"/>
      </w:pPr>
      <w:r>
        <w:t>Silent = No dialogs (progress and balloon tip notifications are supressed)</w:t>
      </w:r>
    </w:p>
    <w:p w:rsidR="00105EA9" w:rsidRDefault="00105EA9" w:rsidP="00105EA9">
      <w:pPr>
        <w:pStyle w:val="BodyText"/>
      </w:pPr>
      <w:r>
        <w:t>NonInteractive = Very silent, i.e. no blocking apps. Noninteractive mode is automatically set if an SCCM task sequence or session 0 is detected.</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74119C" w:rsidP="0074119C">
      <w:pPr>
        <w:pStyle w:val="BodyText"/>
      </w:pPr>
      <w:r>
        <w:t xml:space="preserve">Specifies whether to allow </w:t>
      </w:r>
      <w:r w:rsidR="002D1CDE">
        <w:t xml:space="preserve">the 3010 exit code (reboot required) to be passed back to the parent process (e.g. </w:t>
      </w:r>
      <w:r>
        <w:t>SCCM</w:t>
      </w:r>
      <w:r w:rsidR="002D1CDE">
        <w:t>) if detected during an installation. If a 3010 code is passed</w:t>
      </w:r>
      <w:r w:rsidR="00105EA9">
        <w:t xml:space="preserve"> to SCCM, the SCCM client will display a reboot prompt.</w:t>
      </w:r>
      <w:r>
        <w:t xml:space="preserve"> </w:t>
      </w:r>
      <w:r w:rsidR="00105EA9">
        <w:t>If set to false, the</w:t>
      </w:r>
      <w:r>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395728908"/>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 and log file location.</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395728909"/>
      <w:r>
        <w:lastRenderedPageBreak/>
        <w:t>Example Deployments</w:t>
      </w:r>
      <w:bookmarkEnd w:id="37"/>
    </w:p>
    <w:p w:rsidR="007C56ED" w:rsidRDefault="007C56ED" w:rsidP="007C56ED">
      <w:pPr>
        <w:rPr>
          <w:lang w:val="en-IE"/>
        </w:rPr>
      </w:pPr>
    </w:p>
    <w:p w:rsidR="007C56ED" w:rsidRDefault="007C56ED" w:rsidP="007C56ED">
      <w:pPr>
        <w:pStyle w:val="Heading3"/>
      </w:pPr>
      <w:bookmarkStart w:id="38" w:name="_Toc395728910"/>
      <w:r>
        <w:t>Building an Adobe Reader installation with the PowerShell App Deployment</w:t>
      </w:r>
      <w:bookmarkEnd w:id="38"/>
      <w:r>
        <w:t xml:space="preserve"> </w:t>
      </w:r>
    </w:p>
    <w:p w:rsidR="007C56ED" w:rsidRPr="00E40666" w:rsidRDefault="007C56ED" w:rsidP="007C56ED">
      <w:pPr>
        <w:rPr>
          <w:lang w:val="en-IE"/>
        </w:rPr>
      </w:pPr>
    </w:p>
    <w:p w:rsidR="007C56ED" w:rsidRDefault="007C56ED" w:rsidP="007C56ED">
      <w:pPr>
        <w:rPr>
          <w:lang w:val="en-IE"/>
        </w:rPr>
      </w:pPr>
      <w:r>
        <w:rPr>
          <w:lang w:val="en-IE"/>
        </w:rPr>
        <w:t>In this example, we will build an Adobe Reader installation 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val="en-IE" w:eastAsia="en-IE"/>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7C56ED">
      <w:pPr>
        <w:pStyle w:val="ListParagraph"/>
        <w:numPr>
          <w:ilvl w:val="0"/>
          <w:numId w:val="17"/>
        </w:numPr>
        <w:rPr>
          <w:lang w:val="en-IE"/>
        </w:rPr>
      </w:pPr>
      <w:r>
        <w:rPr>
          <w:lang w:val="en-IE"/>
        </w:rPr>
        <w:t>Uninstall the application by running Deploy-Application.exe –DeploymentType “Uninstall”</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"Adobe"</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"Reader"</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"11.0.3"</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"EN"</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"01"</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Pr="008F0B8C">
        <w:rPr>
          <w:rFonts w:cs="Lucida Console"/>
          <w:color w:val="8B0000"/>
          <w:lang w:val="fr-FR"/>
        </w:rPr>
        <w:t>"1.0.0"</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"08/07/2013"</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Pr="008A40C6">
        <w:rPr>
          <w:rFonts w:cs="Lucida Console"/>
          <w:color w:val="8B0000"/>
          <w:lang w:val="en-IE"/>
        </w:rPr>
        <w:t xml:space="preserve">"Your Name” </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lastRenderedPageBreak/>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Pr="003E6ECE">
        <w:rPr>
          <w:rFonts w:cs="Lucida Console"/>
          <w:color w:val="8B0000"/>
          <w:lang w:val="en-IE"/>
        </w:rPr>
        <w:t>"iexplore,AcroRd32,cidaemon"</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Pr="00C34ED9">
        <w:rPr>
          <w:color w:val="8B0000"/>
          <w:lang w:val="en-IE"/>
        </w:rPr>
        <w:t xml:space="preserve">"Adobe Reader" </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"Adobe_Reader_11.0.0_EN.msi"</w:t>
      </w:r>
      <w:r w:rsidRPr="00C34ED9">
        <w:rPr>
          <w:lang w:val="en-IE"/>
        </w:rPr>
        <w:t xml:space="preserve"> </w:t>
      </w:r>
      <w:r w:rsidRPr="00C34ED9">
        <w:rPr>
          <w:color w:val="000080"/>
          <w:lang w:val="en-IE"/>
        </w:rPr>
        <w:t>-Transform</w:t>
      </w:r>
      <w:r w:rsidRPr="00C34ED9">
        <w:rPr>
          <w:lang w:val="en-IE"/>
        </w:rPr>
        <w:t xml:space="preserve"> </w:t>
      </w:r>
      <w:r w:rsidRPr="00C34ED9">
        <w:rPr>
          <w:color w:val="8B0000"/>
          <w:lang w:val="en-IE"/>
        </w:rPr>
        <w:t>"Adobe_Reader_11.0.0_EN_01.mst"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"Adobe_Reader_11.0.3_EN.msp" </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Pr="00C34ED9">
        <w:rPr>
          <w:color w:val="8B0000"/>
          <w:lang w:val="en-IE"/>
        </w:rPr>
        <w:t>"iexplore,AcroRd32,cidaemon"</w:t>
      </w:r>
      <w:r w:rsidRPr="003E6ECE">
        <w:rPr>
          <w:rFonts w:cs="Lucida Console"/>
          <w:color w:val="800080"/>
          <w:lang w:val="en-IE"/>
        </w:rPr>
        <w:t xml:space="preserve"> </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Pr="00C34ED9">
        <w:rPr>
          <w:color w:val="8B0000"/>
          <w:lang w:val="en-IE"/>
        </w:rPr>
        <w:t xml:space="preserve">"{AC76BA86-7AD7-1033-7B44-AB0000000001}" </w:t>
      </w:r>
    </w:p>
    <w:p w:rsidR="007C56ED" w:rsidRPr="001E0067" w:rsidRDefault="007C56ED" w:rsidP="007C56ED">
      <w:pPr>
        <w:rPr>
          <w:lang w:val="en-IE"/>
        </w:rPr>
      </w:pPr>
    </w:p>
    <w:p w:rsidR="007C56ED" w:rsidRDefault="007C56ED" w:rsidP="007C56ED">
      <w:pPr>
        <w:pStyle w:val="Heading3"/>
      </w:pPr>
      <w:bookmarkStart w:id="39" w:name="_Toc395728911"/>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val="en-IE" w:eastAsia="en-IE"/>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val="en-IE" w:eastAsia="en-IE"/>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val="en-IE" w:eastAsia="en-IE"/>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val="en-IE" w:eastAsia="en-IE"/>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val="en-IE" w:eastAsia="en-IE"/>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val="en-IE" w:eastAsia="en-IE"/>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val="en-IE" w:eastAsia="en-IE"/>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395728912"/>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val="en-IE" w:eastAsia="en-IE"/>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val="en-IE" w:eastAsia="en-IE"/>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Populate the application catalog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val="en-IE" w:eastAsia="en-IE"/>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val="en-IE" w:eastAsia="en-IE"/>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Set the content location. Additionally, set the Install and Uninstall programs accordingly. They should be “Deploy-Application.exe Install” and “Deploy-Application.exe Uninstall” respectively:</w:t>
      </w:r>
    </w:p>
    <w:p w:rsidR="007C56ED" w:rsidRDefault="007C56ED" w:rsidP="007C56ED">
      <w:pPr>
        <w:jc w:val="center"/>
        <w:rPr>
          <w:lang w:val="en-IE"/>
        </w:rPr>
      </w:pPr>
      <w:r>
        <w:rPr>
          <w:noProof/>
          <w:lang w:val="en-IE" w:eastAsia="en-IE"/>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val="en-IE" w:eastAsia="en-IE"/>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val="en-IE" w:eastAsia="en-IE"/>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lastRenderedPageBreak/>
        <w:t>Deploy the Application:</w:t>
      </w:r>
    </w:p>
    <w:p w:rsidR="007C56ED" w:rsidRDefault="007C56ED" w:rsidP="007C56ED">
      <w:pPr>
        <w:jc w:val="center"/>
        <w:rPr>
          <w:lang w:val="en-IE"/>
        </w:rPr>
      </w:pPr>
      <w:r>
        <w:rPr>
          <w:noProof/>
          <w:lang w:val="en-IE" w:eastAsia="en-IE"/>
        </w:rPr>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val="en-IE" w:eastAsia="en-IE"/>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val="en-IE" w:eastAsia="en-IE"/>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val="en-IE" w:eastAsia="en-IE"/>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val="en-IE" w:eastAsia="en-IE"/>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395728913"/>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val="en-IE" w:eastAsia="en-IE"/>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395728914"/>
      <w:r>
        <w:lastRenderedPageBreak/>
        <w:t>An advanced Office 201</w:t>
      </w:r>
      <w:r w:rsidR="00D67D5F">
        <w:t>3 SP1</w:t>
      </w:r>
      <w:r>
        <w:t xml:space="preserve"> installation with the PowerShell App Deployment</w:t>
      </w:r>
      <w:bookmarkEnd w:id="42"/>
      <w:r>
        <w:t xml:space="preserve"> </w:t>
      </w:r>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7C56ED" w:rsidP="007C56ED">
      <w:pPr>
        <w:pStyle w:val="ListParagraph"/>
        <w:numPr>
          <w:ilvl w:val="0"/>
          <w:numId w:val="27"/>
        </w:numPr>
        <w:rPr>
          <w:lang w:val="en-IE"/>
        </w:rPr>
      </w:pPr>
      <w:r w:rsidRPr="00850CA6">
        <w:rPr>
          <w:lang w:val="en-IE"/>
        </w:rPr>
        <w:t>Deploy-Application.exe -addInfoPath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7C56ED" w:rsidP="007C56ED">
      <w:pPr>
        <w:pStyle w:val="ListParagraph"/>
        <w:numPr>
          <w:ilvl w:val="0"/>
          <w:numId w:val="27"/>
        </w:numPr>
        <w:rPr>
          <w:lang w:val="en-IE"/>
        </w:rPr>
      </w:pPr>
      <w:r>
        <w:rPr>
          <w:lang w:val="en-IE"/>
        </w:rPr>
        <w:t>Deploy-Application.exe –addComponentsOnly –addInfoPath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395728915"/>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F71A22" w:rsidRDefault="00F71A22" w:rsidP="00F71A22">
      <w:r w:rsidRPr="00CE09E6">
        <w:rPr>
          <w:b/>
        </w:rPr>
        <w:t>$dirFiles</w:t>
      </w:r>
      <w:r>
        <w:rPr>
          <w:b/>
        </w:rPr>
        <w:tab/>
      </w:r>
      <w:r>
        <w:rPr>
          <w:b/>
        </w:rPr>
        <w:tab/>
      </w:r>
      <w:r>
        <w:rPr>
          <w:b/>
        </w:rPr>
        <w:tab/>
      </w:r>
      <w:r>
        <w:rPr>
          <w:b/>
        </w:rPr>
        <w:tab/>
      </w:r>
      <w:r>
        <w:t>Files directory of the toolkit</w:t>
      </w:r>
    </w:p>
    <w:p w:rsidR="00F71A22" w:rsidRDefault="00F71A22" w:rsidP="00F71A22">
      <w:r w:rsidRPr="00F71A22">
        <w:rPr>
          <w:b/>
        </w:rPr>
        <w:t>$dirSupportFiles</w:t>
      </w:r>
      <w:r>
        <w:tab/>
      </w:r>
      <w:r>
        <w:tab/>
      </w:r>
      <w:r>
        <w:tab/>
        <w:t>Supportfiles directory of the toolkit</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CE09E6" w:rsidRDefault="00CE09E6" w:rsidP="00481F61">
      <w:r w:rsidRPr="00F71A22">
        <w:rPr>
          <w:b/>
        </w:rPr>
        <w:t>$is64Bit</w:t>
      </w:r>
      <w:r w:rsidR="00F71A22">
        <w:rPr>
          <w:b/>
        </w:rPr>
        <w:tab/>
      </w:r>
      <w:r w:rsidR="00F71A22">
        <w:rPr>
          <w:b/>
        </w:rPr>
        <w:tab/>
      </w:r>
      <w:r w:rsidR="00F71A22">
        <w:rPr>
          <w:b/>
        </w:rPr>
        <w:tab/>
      </w:r>
      <w:r w:rsidR="00F71A22">
        <w:rPr>
          <w:b/>
        </w:rPr>
        <w:tab/>
      </w:r>
      <w:r w:rsidR="00F71A22">
        <w:t>Is the OS 64-Bit (true / false)</w:t>
      </w:r>
    </w:p>
    <w:p w:rsidR="00F71A22" w:rsidRDefault="00F71A22" w:rsidP="00481F61">
      <w:r w:rsidRPr="00F71A22">
        <w:rPr>
          <w:b/>
        </w:rPr>
        <w:t>$Is64BitProcess</w:t>
      </w:r>
      <w:r>
        <w:tab/>
      </w:r>
      <w:r>
        <w:tab/>
      </w:r>
      <w:r>
        <w:tab/>
        <w:t>Is PowerShell running 64-bit (true / false)</w:t>
      </w:r>
    </w:p>
    <w:p w:rsidR="00F71A22" w:rsidRPr="00F71A22" w:rsidRDefault="00F71A22" w:rsidP="00481F61">
      <w:r w:rsidRPr="00F71A22">
        <w:rPr>
          <w:b/>
        </w:rPr>
        <w:t>$isServerOS</w:t>
      </w:r>
      <w:r>
        <w:tab/>
      </w:r>
      <w:r>
        <w:tab/>
      </w:r>
      <w:r>
        <w:tab/>
      </w:r>
      <w:r>
        <w:tab/>
        <w:t>Is a Server OS (true / false)</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lastRenderedPageBreak/>
        <w:t>$envLogonServer</w:t>
      </w:r>
      <w:r>
        <w:tab/>
      </w:r>
      <w:r>
        <w:tab/>
      </w:r>
      <w:r>
        <w:tab/>
        <w:t>%LOGONSERVER%</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 xml:space="preserve">$envUserDNSDomain </w:t>
      </w:r>
      <w:r>
        <w:rPr>
          <w:b/>
        </w:rPr>
        <w:tab/>
      </w:r>
      <w:r>
        <w:rPr>
          <w:b/>
        </w:rPr>
        <w:tab/>
      </w:r>
      <w:r>
        <w:rPr>
          <w:b/>
        </w:rPr>
        <w:tab/>
        <w:t>%</w:t>
      </w:r>
      <w:r>
        <w:t>USERDNSDOMAIN%</w:t>
      </w:r>
    </w:p>
    <w:p w:rsidR="00481F61" w:rsidRDefault="00481F61" w:rsidP="00481F61">
      <w:r w:rsidRPr="00481F61">
        <w:rPr>
          <w:b/>
        </w:rPr>
        <w:t>$envUserDomain</w:t>
      </w:r>
      <w:r>
        <w:t xml:space="preserve"> </w:t>
      </w:r>
      <w:r>
        <w:tab/>
      </w:r>
      <w:r>
        <w:tab/>
      </w:r>
      <w:r>
        <w:tab/>
        <w:t>%USERDOMAIN%</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Pr="00481F61" w:rsidRDefault="00481F61" w:rsidP="00481F61">
      <w:r w:rsidRPr="00481F61">
        <w:rPr>
          <w:b/>
        </w:rPr>
        <w:t>$envWinDir</w:t>
      </w:r>
      <w:r>
        <w:t xml:space="preserve"> </w:t>
      </w:r>
      <w:r>
        <w:tab/>
      </w:r>
      <w:r>
        <w:tab/>
      </w:r>
      <w:r>
        <w:tab/>
      </w:r>
      <w:r>
        <w:tab/>
        <w:t>%WINDIR%</w:t>
      </w:r>
    </w:p>
    <w:p w:rsidR="00481F61" w:rsidRDefault="00481F61" w:rsidP="0074119C">
      <w:pPr>
        <w:rPr>
          <w:lang w:val="en-IE"/>
        </w:rPr>
      </w:pPr>
    </w:p>
    <w:p w:rsidR="007D44D0" w:rsidRPr="007D44D0" w:rsidRDefault="007D44D0" w:rsidP="007D44D0">
      <w:pPr>
        <w:pStyle w:val="Heading1"/>
      </w:pPr>
      <w:bookmarkStart w:id="44" w:name="_Toc395728916"/>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395728917"/>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05305F" w:rsidRDefault="0005305F" w:rsidP="0005305F">
      <w:r>
        <w:t xml:space="preserve">              Converts the specified registry key path to a format that is compatible with built-in PowerShell cmdlets.</w:t>
      </w:r>
    </w:p>
    <w:p w:rsidR="0005305F" w:rsidRDefault="0005305F" w:rsidP="0005305F">
      <w:r>
        <w:t xml:space="preserve">              Converts registry key hives to their full paths, e.g. HKLM is converted to "HKEY_LOCAL_MACHINE" and prepends "Registry::" to the path</w:t>
      </w:r>
    </w:p>
    <w:p w:rsidR="0005305F" w:rsidRDefault="0005305F" w:rsidP="0005305F">
      <w:r w:rsidRPr="0005305F">
        <w:rPr>
          <w:b/>
        </w:rPr>
        <w:t xml:space="preserve">Parameter  </w:t>
      </w:r>
      <w:r>
        <w:t xml:space="preserve"> : Key</w:t>
      </w:r>
    </w:p>
    <w:p w:rsidR="0005305F" w:rsidRDefault="0005305F" w:rsidP="0005305F">
      <w:r>
        <w:t xml:space="preserve">              Path to the registry key to convert (can be a registry hive or fully qualified path)</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C:\PS&gt;Convert-RegistryPath -Key "HKEY_LOCAL_MACHINE\SOFTWARE\Microsoft\Windows\CurrentVersion\Uninstall\{1AD147D0-BE0E-3D6C-AC11-64F6DC4163F1}"</w:t>
      </w:r>
    </w:p>
    <w:p w:rsidR="0005305F" w:rsidRDefault="0005305F" w:rsidP="0005305F">
      <w:r>
        <w:lastRenderedPageBreak/>
        <w:t xml:space="preserve">              -------------------------- EXAMPLE 2 --------------------------</w:t>
      </w:r>
    </w:p>
    <w:p w:rsidR="0005305F" w:rsidRDefault="0005305F" w:rsidP="0005305F">
      <w:r>
        <w:t xml:space="preserve">              C:\PS&gt;Convert-RegistryPath -Key "HKLM:\SOFTWARE\Microsoft\Windows\CurrentVersion\Uninstall\{1AD147D0-BE0E-3D6C-AC11-64F6DC4163F1}"</w:t>
      </w:r>
    </w:p>
    <w:p w:rsidR="0005305F" w:rsidRDefault="0005305F" w:rsidP="0005305F">
      <w:pPr>
        <w:pStyle w:val="Heading3"/>
      </w:pPr>
      <w:bookmarkStart w:id="46" w:name="_Toc395728918"/>
      <w:r>
        <w:t>Copy-File</w:t>
      </w:r>
      <w:bookmarkEnd w:id="46"/>
    </w:p>
    <w:p w:rsidR="0005305F" w:rsidRDefault="0005305F" w:rsidP="0005305F">
      <w:r w:rsidRPr="0005305F">
        <w:rPr>
          <w:b/>
        </w:rPr>
        <w:t>Synopsis</w:t>
      </w:r>
      <w:r>
        <w:t xml:space="preserve">    : Function to copy a file to a destination path.</w:t>
      </w:r>
    </w:p>
    <w:p w:rsidR="0005305F" w:rsidRDefault="0005305F" w:rsidP="0005305F">
      <w:r w:rsidRPr="0005305F">
        <w:rPr>
          <w:b/>
        </w:rPr>
        <w:t>Description</w:t>
      </w:r>
      <w:r>
        <w:t xml:space="preserve">: </w:t>
      </w:r>
    </w:p>
    <w:p w:rsidR="0005305F" w:rsidRDefault="0005305F" w:rsidP="0005305F">
      <w:r>
        <w:t xml:space="preserve">              Function to copy a file to a destination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copy</w:t>
      </w:r>
    </w:p>
    <w:p w:rsidR="0005305F" w:rsidRDefault="0005305F" w:rsidP="0005305F">
      <w:r>
        <w:t xml:space="preserve">              Destination</w:t>
      </w:r>
    </w:p>
    <w:p w:rsidR="0005305F" w:rsidRDefault="0005305F" w:rsidP="0005305F">
      <w:r>
        <w:t xml:space="preserve">              Destination Path of the file to copy</w:t>
      </w:r>
    </w:p>
    <w:p w:rsidR="006D4299" w:rsidRDefault="006D4299" w:rsidP="006D4299">
      <w:pPr>
        <w:ind w:firstLine="720"/>
      </w:pPr>
      <w:r>
        <w:t>Recurse</w:t>
      </w:r>
    </w:p>
    <w:p w:rsidR="006D4299" w:rsidRDefault="006D4299" w:rsidP="006D4299">
      <w:pPr>
        <w:ind w:firstLine="720"/>
      </w:pPr>
      <w:r>
        <w:t>Copy files in subdirectories</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C:\PS&gt;Copy-File -Path "$dirSupportFiles\MyApp.ini" -Destination "$envWindir\MyApp.ini"</w:t>
      </w:r>
    </w:p>
    <w:p w:rsidR="00F51BAD" w:rsidRDefault="00F51BAD" w:rsidP="00F51BAD">
      <w:pPr>
        <w:pStyle w:val="Heading3"/>
      </w:pPr>
      <w:bookmarkStart w:id="47" w:name="_Toc395728919"/>
      <w:r>
        <w:t>Enable-TerminalServerInstallMode</w:t>
      </w:r>
      <w:bookmarkEnd w:id="47"/>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F51BAD" w:rsidRDefault="00F51BAD" w:rsidP="00F51BAD">
      <w:r w:rsidRPr="0005305F">
        <w:rPr>
          <w:b/>
        </w:rPr>
        <w:t xml:space="preserve">Parameter  </w:t>
      </w:r>
      <w:r>
        <w:t xml:space="preserve"> :</w:t>
      </w:r>
    </w:p>
    <w:p w:rsidR="00F51BAD" w:rsidRDefault="00F51BAD" w:rsidP="00F51BAD">
      <w:r>
        <w:t xml:space="preserve">              ContinueOnError</w:t>
      </w:r>
    </w:p>
    <w:p w:rsidR="00F51BAD" w:rsidRDefault="00F51BAD" w:rsidP="00F51BAD">
      <w:r>
        <w:t xml:space="preserve">              Continue if an error is encountered</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C:\PS&gt;Enable-TerminalServerInstallMode</w:t>
      </w:r>
    </w:p>
    <w:p w:rsidR="0005305F" w:rsidRDefault="0005305F" w:rsidP="0005305F">
      <w:pPr>
        <w:pStyle w:val="Heading3"/>
      </w:pPr>
      <w:bookmarkStart w:id="48" w:name="_Toc395728920"/>
      <w:r>
        <w:t>Execute-MSI</w:t>
      </w:r>
      <w:bookmarkEnd w:id="48"/>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lastRenderedPageBreak/>
        <w:t>Description</w:t>
      </w:r>
      <w:r>
        <w:t xml:space="preserve">: </w:t>
      </w:r>
    </w:p>
    <w:p w:rsidR="0005305F" w:rsidRDefault="0005305F" w:rsidP="0005305F">
      <w:r>
        <w:t xml:space="preserve">              Executes msiexec.exe to perform the following actions for MSI &amp; MSP files and MSI product codes: install, uninstall, patch, repair, active setup.</w:t>
      </w:r>
    </w:p>
    <w:p w:rsidR="0005305F" w:rsidRDefault="0005305F" w:rsidP="0005305F">
      <w:r>
        <w:t xml:space="preserve">              Sets default switches to be passed to msiexec based on the preferences in the XML configuration file, e.g. "REBOOT=ReallySuppress /QB!"</w:t>
      </w:r>
    </w:p>
    <w:p w:rsidR="0005305F" w:rsidRDefault="0005305F" w:rsidP="0005305F">
      <w:r>
        <w:t xml:space="preserve">              Automatically generates a log file name and creates a verbose log file for all msiexec operations.</w:t>
      </w:r>
    </w:p>
    <w:p w:rsidR="0005305F" w:rsidRDefault="0005305F" w:rsidP="0005305F">
      <w:r>
        <w:t xml:space="preserve">              NB: Expects the MSI or MSP file to be located in the "Files" sub directory of the App Deploy Toolkit. Expects transform files to be in the same directory as the </w:t>
      </w:r>
    </w:p>
    <w:p w:rsidR="0005305F" w:rsidRDefault="0005305F" w:rsidP="0005305F">
      <w:r>
        <w:t xml:space="preserve">              MSI file.</w:t>
      </w:r>
    </w:p>
    <w:p w:rsidR="0005305F" w:rsidRDefault="0005305F" w:rsidP="0005305F">
      <w:r w:rsidRPr="0005305F">
        <w:rPr>
          <w:b/>
        </w:rPr>
        <w:t xml:space="preserve">Parameter  </w:t>
      </w:r>
      <w:r>
        <w:t xml:space="preserve"> : Action</w:t>
      </w:r>
    </w:p>
    <w:p w:rsidR="0005305F" w:rsidRDefault="0005305F" w:rsidP="0005305F">
      <w:r>
        <w:t xml:space="preserve">              The action to perform ["Install","Uninstall","Patch","Repair","ActiveSetup"]</w:t>
      </w:r>
    </w:p>
    <w:p w:rsidR="0005305F" w:rsidRDefault="0005305F" w:rsidP="0005305F">
      <w:r>
        <w:t xml:space="preserve">              Path</w:t>
      </w:r>
    </w:p>
    <w:p w:rsidR="0005305F" w:rsidRDefault="0005305F" w:rsidP="0005305F">
      <w:r>
        <w:t xml:space="preserve">              The path to the MSI/MSP file or the product code of the installed MSI.</w:t>
      </w:r>
    </w:p>
    <w:p w:rsidR="0005305F" w:rsidRDefault="0005305F" w:rsidP="0005305F">
      <w:r>
        <w:t xml:space="preserve">              Transform</w:t>
      </w:r>
    </w:p>
    <w:p w:rsidR="0005305F" w:rsidRDefault="0005305F" w:rsidP="0005305F">
      <w:r>
        <w:t xml:space="preserve">              The name of the transform file(s). The transform file is expected to be in the same directory as the MSI file.</w:t>
      </w:r>
    </w:p>
    <w:p w:rsidR="0005305F" w:rsidRDefault="0005305F" w:rsidP="0005305F">
      <w:r>
        <w:t xml:space="preserve">              Parameters</w:t>
      </w:r>
    </w:p>
    <w:p w:rsidR="0005305F" w:rsidRDefault="0005305F" w:rsidP="0005305F">
      <w:r>
        <w:t xml:space="preserve">              Overrides the default parameters specified in the XML configuration file. Install default is "REBOOT=ReallySuppress /QB!", uninstall default is </w:t>
      </w:r>
    </w:p>
    <w:p w:rsidR="0005305F" w:rsidRDefault="0005305F" w:rsidP="0005305F">
      <w:r>
        <w:t xml:space="preserve">              "REBOOT=ReallySuppress /QN"</w:t>
      </w:r>
    </w:p>
    <w:p w:rsidR="0005305F" w:rsidRDefault="0005305F" w:rsidP="0005305F">
      <w:r>
        <w:t xml:space="preserve">              LogName</w:t>
      </w:r>
    </w:p>
    <w:p w:rsidR="0005305F" w:rsidRDefault="0005305F" w:rsidP="0005305F">
      <w:r>
        <w:t xml:space="preserve">              Overrides the default log file name. </w:t>
      </w:r>
    </w:p>
    <w:p w:rsidR="0005305F" w:rsidRDefault="0005305F" w:rsidP="0005305F">
      <w:r>
        <w:t xml:space="preserve">              The default log file name is generated from the MSI file name or for uninstallations, the product code is resolved to the displayname and version of the </w:t>
      </w:r>
    </w:p>
    <w:p w:rsidR="0005305F" w:rsidRDefault="0005305F" w:rsidP="0005305F">
      <w:r>
        <w:t xml:space="preserve">              application.</w:t>
      </w:r>
    </w:p>
    <w:p w:rsidR="0005305F" w:rsidRDefault="0005305F" w:rsidP="0005305F">
      <w:r>
        <w:t xml:space="preserve">              WorkingDirectory</w:t>
      </w:r>
    </w:p>
    <w:p w:rsidR="0005305F" w:rsidRDefault="0005305F" w:rsidP="0005305F">
      <w:r>
        <w:t xml:space="preserve">              Overrides the working directory.</w:t>
      </w:r>
    </w:p>
    <w:p w:rsidR="0005305F" w:rsidRDefault="0005305F" w:rsidP="0005305F">
      <w:r>
        <w:t xml:space="preserve">              The working directory is set to the location of the MSI file.</w:t>
      </w:r>
    </w:p>
    <w:p w:rsidR="0005305F" w:rsidRDefault="0005305F" w:rsidP="0005305F">
      <w:r>
        <w:t xml:space="preserve">              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C:\PS&gt;Execute-MSI -Action Install -Path "Adobe_FlashPlayer_11.2.202.233_x64_EN.msi"</w:t>
      </w:r>
    </w:p>
    <w:p w:rsidR="0005305F" w:rsidRDefault="0005305F" w:rsidP="0005305F">
      <w:r>
        <w:t xml:space="preserve">              Installs an MSI</w:t>
      </w:r>
    </w:p>
    <w:p w:rsidR="0005305F" w:rsidRDefault="0005305F" w:rsidP="0005305F">
      <w:r>
        <w:t xml:space="preserve">              -------------------------- EXAMPLE 2 --------------------------</w:t>
      </w:r>
    </w:p>
    <w:p w:rsidR="0005305F" w:rsidRDefault="0005305F" w:rsidP="0005305F">
      <w:r>
        <w:t xml:space="preserve">              C:\PS&gt;Execute-MSI -Action Install -Path "Adobe_FlashPlayer_11.2.202.233_x64_EN.msi" -Transform "Adobe_FlashPlayer_11.2.202.233_x64_EN_01.mst" -Parameters "/QN"</w:t>
      </w:r>
    </w:p>
    <w:p w:rsidR="0005305F" w:rsidRDefault="0005305F" w:rsidP="0005305F">
      <w:r>
        <w:t xml:space="preserve">              Installs an MSI, applying a transform and overriding the default MSI toolkit parameters</w:t>
      </w:r>
    </w:p>
    <w:p w:rsidR="0005305F" w:rsidRDefault="0005305F" w:rsidP="0005305F">
      <w:r>
        <w:t xml:space="preserve">              -------------------------- EXAMPLE 3 --------------------------</w:t>
      </w:r>
    </w:p>
    <w:p w:rsidR="0005305F" w:rsidRDefault="0005305F" w:rsidP="0005305F">
      <w:r>
        <w:t xml:space="preserve">              C:\PS&gt;Execute-MSI -Action Uninstall -Path "{26923b43-4d38-484f-9b9e-de460746276c}"</w:t>
      </w:r>
    </w:p>
    <w:p w:rsidR="0005305F" w:rsidRDefault="0005305F" w:rsidP="0005305F">
      <w:r>
        <w:t xml:space="preserve">              Uninstalls an MSI using a product code</w:t>
      </w:r>
    </w:p>
    <w:p w:rsidR="0005305F" w:rsidRDefault="0005305F" w:rsidP="0005305F">
      <w:r>
        <w:t xml:space="preserve">              -------------------------- EXAMPLE 4 --------------------------</w:t>
      </w:r>
    </w:p>
    <w:p w:rsidR="0005305F" w:rsidRDefault="0005305F" w:rsidP="0005305F">
      <w:r>
        <w:t xml:space="preserve">              C:\PS&gt;Execute-MSI -Action Patch -Path "Adobe_Reader_11.0.3_EN.msp"</w:t>
      </w:r>
    </w:p>
    <w:p w:rsidR="0005305F" w:rsidRDefault="0005305F" w:rsidP="0005305F">
      <w:r>
        <w:t xml:space="preserve">              Installs an MSP</w:t>
      </w:r>
    </w:p>
    <w:p w:rsidR="0005305F" w:rsidRDefault="0005305F" w:rsidP="0005305F">
      <w:pPr>
        <w:pStyle w:val="Heading3"/>
      </w:pPr>
      <w:bookmarkStart w:id="49" w:name="_Toc395728921"/>
      <w:r>
        <w:t>Execute-Process</w:t>
      </w:r>
      <w:bookmarkEnd w:id="49"/>
    </w:p>
    <w:p w:rsidR="0005305F" w:rsidRDefault="0005305F" w:rsidP="0005305F">
      <w:r w:rsidRPr="0005305F">
        <w:rPr>
          <w:b/>
        </w:rPr>
        <w:t>Synopsis</w:t>
      </w:r>
      <w:r>
        <w:t xml:space="preserve">    : Function to execute a process, with optional arguments, working directory, window style.</w:t>
      </w:r>
    </w:p>
    <w:p w:rsidR="0005305F" w:rsidRDefault="0005305F" w:rsidP="0005305F">
      <w:r w:rsidRPr="0005305F">
        <w:rPr>
          <w:b/>
        </w:rPr>
        <w:t>Description</w:t>
      </w:r>
      <w:r>
        <w:t xml:space="preserve">: </w:t>
      </w:r>
    </w:p>
    <w:p w:rsidR="0005305F" w:rsidRDefault="0005305F" w:rsidP="0005305F">
      <w:r>
        <w:t xml:space="preserve">              Executes a process, e.g. a file included in the Files directory of the App Deploy Toolkit, or a file on the local machine.</w:t>
      </w:r>
    </w:p>
    <w:p w:rsidR="0005305F" w:rsidRDefault="0005305F" w:rsidP="0005305F">
      <w:r>
        <w:t xml:space="preserve">              Provides various options for handling the return codes (see Parameters)</w:t>
      </w:r>
    </w:p>
    <w:p w:rsidR="0005305F" w:rsidRDefault="0005305F" w:rsidP="0005305F">
      <w:r w:rsidRPr="0005305F">
        <w:rPr>
          <w:b/>
        </w:rPr>
        <w:t xml:space="preserve">Parameter  </w:t>
      </w:r>
      <w:r>
        <w:t xml:space="preserve"> : FilePath</w:t>
      </w:r>
    </w:p>
    <w:p w:rsidR="0005305F" w:rsidRDefault="0005305F" w:rsidP="0005305F">
      <w:r>
        <w:t xml:space="preserve">              Path of the file you want to execute. </w:t>
      </w:r>
    </w:p>
    <w:p w:rsidR="0005305F" w:rsidRDefault="0005305F" w:rsidP="0005305F">
      <w:r>
        <w:t xml:space="preserve">              If the file is located directly in the "Files" directory of the App Deploy Toolkit, only the file name needs to be specified.</w:t>
      </w:r>
    </w:p>
    <w:p w:rsidR="0005305F" w:rsidRDefault="0005305F" w:rsidP="0005305F">
      <w:r>
        <w:t xml:space="preserve">              Otherwise, the full path of the file must be specified. If the files is in a subdirectory of "Files", use the "$dirFiles" variable as shown in the example above.</w:t>
      </w:r>
    </w:p>
    <w:p w:rsidR="0005305F" w:rsidRDefault="0005305F" w:rsidP="0005305F">
      <w:r>
        <w:t xml:space="preserve">              Arguments</w:t>
      </w:r>
    </w:p>
    <w:p w:rsidR="0005305F" w:rsidRDefault="0005305F" w:rsidP="0005305F">
      <w:r>
        <w:t xml:space="preserve">              Arguments to be passed to the executable</w:t>
      </w:r>
    </w:p>
    <w:p w:rsidR="0005305F" w:rsidRDefault="0005305F" w:rsidP="0005305F">
      <w:r>
        <w:t xml:space="preserve">              WindowStyle</w:t>
      </w:r>
    </w:p>
    <w:p w:rsidR="0005305F" w:rsidRDefault="0005305F" w:rsidP="0005305F">
      <w:r>
        <w:t xml:space="preserve">              Style of the window of the process executed: "Normal","Hidden","Maximized","Minimized" [Default is "Normal"]</w:t>
      </w:r>
    </w:p>
    <w:p w:rsidR="0005305F" w:rsidRDefault="0005305F" w:rsidP="0005305F">
      <w:r>
        <w:t xml:space="preserve">              WorkingDirectory</w:t>
      </w:r>
    </w:p>
    <w:p w:rsidR="0005305F" w:rsidRDefault="0005305F" w:rsidP="0005305F">
      <w:r>
        <w:lastRenderedPageBreak/>
        <w:t xml:space="preserve">              The working directory used for executing the process.</w:t>
      </w:r>
    </w:p>
    <w:p w:rsidR="0005305F" w:rsidRDefault="0005305F" w:rsidP="0005305F">
      <w:r>
        <w:t xml:space="preserve">              Defaults to the directory of the file being executed.</w:t>
      </w:r>
    </w:p>
    <w:p w:rsidR="0005305F" w:rsidRDefault="0005305F" w:rsidP="0005305F">
      <w:r>
        <w:t xml:space="preserve">              NoWait</w:t>
      </w:r>
    </w:p>
    <w:p w:rsidR="0005305F" w:rsidRDefault="0005305F" w:rsidP="0005305F">
      <w:r>
        <w:t xml:space="preserve">              PassThru</w:t>
      </w:r>
    </w:p>
    <w:p w:rsidR="0005305F" w:rsidRDefault="0005305F" w:rsidP="0005305F">
      <w:r>
        <w:t xml:space="preserve">              Returns STDOut and STDErr output from the process.</w:t>
      </w:r>
    </w:p>
    <w:p w:rsidR="00BE7622" w:rsidRDefault="00BE7622" w:rsidP="00BE7622">
      <w:pPr>
        <w:ind w:firstLine="720"/>
      </w:pPr>
      <w:r>
        <w:t>WaitForMsiExec</w:t>
      </w:r>
    </w:p>
    <w:p w:rsidR="00BE7622" w:rsidRDefault="00BE7622" w:rsidP="00BE7622">
      <w:pPr>
        <w:ind w:left="720"/>
      </w:pPr>
      <w:r>
        <w:t>Sometimes an EXE bootstrapper will launch an MSI install. In such cases, this variable will ensure that that this function waits for the msiexec engine to become available before starting the install.</w:t>
      </w:r>
    </w:p>
    <w:p w:rsidR="00BE7622" w:rsidRDefault="00BE7622" w:rsidP="00BE7622">
      <w:pPr>
        <w:ind w:firstLine="720"/>
      </w:pPr>
      <w:r>
        <w:t>MsiExecWaitTime</w:t>
      </w:r>
    </w:p>
    <w:p w:rsidR="00BE7622" w:rsidRDefault="00BE7622" w:rsidP="00BE7622">
      <w:pPr>
        <w:ind w:left="720"/>
      </w:pPr>
      <w:r>
        <w:t>Specify the length of time in seconds to wait for the msiexec engine to become available. Default is 600 seconds (10 minutes).</w:t>
      </w:r>
    </w:p>
    <w:p w:rsidR="0005305F" w:rsidRDefault="0005305F" w:rsidP="0005305F">
      <w:r>
        <w:t xml:space="preserve">              IgnoreExitCodes</w:t>
      </w:r>
    </w:p>
    <w:p w:rsidR="0005305F" w:rsidRDefault="0005305F" w:rsidP="0005305F">
      <w:r>
        <w:t xml:space="preserve">              List the exit codes you want to ignore.</w:t>
      </w:r>
    </w:p>
    <w:p w:rsidR="0005305F" w:rsidRDefault="0005305F" w:rsidP="0005305F">
      <w:r>
        <w:t xml:space="preserve">              ContinueOnError</w:t>
      </w:r>
    </w:p>
    <w:p w:rsidR="0005305F" w:rsidRDefault="0005305F" w:rsidP="0005305F">
      <w:r>
        <w:t xml:space="preserve">              Continue if an exit code is returned by the process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C:\PS&gt;Execute-Process -FilePath "uninstall_flash_player_64bit.exe" -Arguments "/uninstall" -WindowStyle Hidden</w:t>
      </w:r>
    </w:p>
    <w:p w:rsidR="0005305F" w:rsidRDefault="0005305F" w:rsidP="0005305F">
      <w:r>
        <w:t xml:space="preserve">              If the file is in the "Files" directory of the App Deploy Toolkit, only the file name needs to be specified.</w:t>
      </w:r>
    </w:p>
    <w:p w:rsidR="0005305F" w:rsidRDefault="0005305F" w:rsidP="0005305F">
      <w:r>
        <w:t xml:space="preserve">              -------------------------- EXAMPLE 2 --------------------------</w:t>
      </w:r>
    </w:p>
    <w:p w:rsidR="0005305F" w:rsidRDefault="0005305F" w:rsidP="0005305F">
      <w:r>
        <w:t xml:space="preserve">              C:\PS&gt;Execute-Process -FilePath "$dirFiles\Bin\setup.exe" -Arguments "/S" -WindowStyle Hidden</w:t>
      </w:r>
    </w:p>
    <w:p w:rsidR="0005305F" w:rsidRDefault="0005305F" w:rsidP="0005305F">
      <w:r>
        <w:t xml:space="preserve">              -------------------------- EXAMPLE 3 --------------------------</w:t>
      </w:r>
    </w:p>
    <w:p w:rsidR="0005305F" w:rsidRDefault="0005305F" w:rsidP="0005305F">
      <w:r>
        <w:t xml:space="preserve">              C:\PS&gt;Execute-Process -FilePath "setup.exe" -Arguments "/S" -IgnoreExitCodes "1,2"</w:t>
      </w:r>
    </w:p>
    <w:p w:rsidR="0005305F" w:rsidRDefault="0005305F" w:rsidP="0005305F">
      <w:pPr>
        <w:pStyle w:val="Heading3"/>
      </w:pPr>
      <w:bookmarkStart w:id="50" w:name="_Toc395728922"/>
      <w:r>
        <w:t>Exit-Script</w:t>
      </w:r>
      <w:bookmarkEnd w:id="50"/>
    </w:p>
    <w:p w:rsidR="0005305F" w:rsidRDefault="0005305F" w:rsidP="0005305F">
      <w:r w:rsidRPr="0005305F">
        <w:rPr>
          <w:b/>
        </w:rPr>
        <w:t>Synopsis</w:t>
      </w:r>
      <w:r>
        <w:t xml:space="preserve">    : This function exits the scripts, performs cleanup actions and passes an exit code to the parent process.</w:t>
      </w:r>
    </w:p>
    <w:p w:rsidR="0005305F" w:rsidRDefault="0005305F" w:rsidP="0005305F">
      <w:r w:rsidRPr="0005305F">
        <w:rPr>
          <w:b/>
        </w:rPr>
        <w:t>Description</w:t>
      </w:r>
      <w:r>
        <w:t xml:space="preserve">: </w:t>
      </w:r>
    </w:p>
    <w:p w:rsidR="0005305F" w:rsidRDefault="0005305F" w:rsidP="0005305F">
      <w:r>
        <w:lastRenderedPageBreak/>
        <w:t xml:space="preserve">              This function should always be used when exiting the script, to ensure cleanup actions are performed.</w:t>
      </w:r>
    </w:p>
    <w:p w:rsidR="0005305F" w:rsidRDefault="0005305F" w:rsidP="0005305F">
      <w:r>
        <w:t xml:space="preserve">              This function performs cleanup actions, such as closing down dialogs and unblocking blocked applications.</w:t>
      </w:r>
    </w:p>
    <w:p w:rsidR="0005305F" w:rsidRDefault="0005305F" w:rsidP="0005305F">
      <w:r>
        <w:t xml:space="preserve">              It displays a balloon tip notification to indicate the setup is complete and whether it was a success or a failure.</w:t>
      </w:r>
    </w:p>
    <w:p w:rsidR="0005305F" w:rsidRDefault="0005305F" w:rsidP="0005305F">
      <w:r>
        <w:t xml:space="preserve">              The function determines what exit code to pass to the parent process depending on the the options specified in the deployment script, e.g. </w:t>
      </w:r>
    </w:p>
    <w:p w:rsidR="0005305F" w:rsidRDefault="0005305F" w:rsidP="0005305F">
      <w:r>
        <w:t xml:space="preserve">              If $AllowRebootPassThru is set to False, it will suppress any "3010" exit codes detected during the installation and instead pass the "0" exit code.</w:t>
      </w:r>
    </w:p>
    <w:p w:rsidR="0005305F" w:rsidRDefault="0005305F" w:rsidP="0005305F">
      <w:r w:rsidRPr="0005305F">
        <w:rPr>
          <w:b/>
        </w:rPr>
        <w:t xml:space="preserve">Parameter  </w:t>
      </w:r>
      <w:r>
        <w:t xml:space="preserve"> : ExitCode</w:t>
      </w:r>
    </w:p>
    <w:p w:rsidR="0005305F" w:rsidRDefault="0005305F" w:rsidP="0005305F">
      <w:r>
        <w:t xml:space="preserve">              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05305F">
      <w:pPr>
        <w:rPr>
          <w:lang w:val="fr-FR"/>
        </w:rPr>
      </w:pPr>
      <w:r w:rsidRPr="008F0B8C">
        <w:rPr>
          <w:lang w:val="fr-FR"/>
        </w:rPr>
        <w:t xml:space="preserve">              -------------------------- EXAMPLE 1 --------------------------</w:t>
      </w:r>
    </w:p>
    <w:p w:rsidR="0005305F" w:rsidRPr="008F0B8C" w:rsidRDefault="0005305F" w:rsidP="0005305F">
      <w:pPr>
        <w:rPr>
          <w:lang w:val="fr-FR"/>
        </w:rPr>
      </w:pPr>
      <w:r w:rsidRPr="008F0B8C">
        <w:rPr>
          <w:lang w:val="fr-FR"/>
        </w:rPr>
        <w:t xml:space="preserve">              C:\PS&gt;Exit-Script -ExitCode "0"</w:t>
      </w:r>
    </w:p>
    <w:p w:rsidR="0005305F" w:rsidRPr="008F0B8C" w:rsidRDefault="0005305F" w:rsidP="0005305F">
      <w:pPr>
        <w:rPr>
          <w:lang w:val="fr-FR"/>
        </w:rPr>
      </w:pPr>
      <w:r w:rsidRPr="008F0B8C">
        <w:rPr>
          <w:lang w:val="fr-FR"/>
        </w:rPr>
        <w:t xml:space="preserve">              -------------------------- EXAMPLE 2 --------------------------</w:t>
      </w:r>
    </w:p>
    <w:p w:rsidR="0005305F" w:rsidRDefault="0005305F" w:rsidP="0005305F">
      <w:pPr>
        <w:rPr>
          <w:lang w:val="fr-FR"/>
        </w:rPr>
      </w:pPr>
      <w:r w:rsidRPr="008F0B8C">
        <w:rPr>
          <w:lang w:val="fr-FR"/>
        </w:rPr>
        <w:t xml:space="preserve">              C:\PS&gt;Exit-Script -ExitCode "1618"</w:t>
      </w:r>
    </w:p>
    <w:p w:rsidR="00F51BAD" w:rsidRDefault="00F51BAD" w:rsidP="00F51BAD">
      <w:pPr>
        <w:pStyle w:val="Heading3"/>
      </w:pPr>
      <w:bookmarkStart w:id="51" w:name="_Toc395728923"/>
      <w:r>
        <w:t>Disable-TerminalServerInstallMode</w:t>
      </w:r>
      <w:bookmarkEnd w:id="51"/>
    </w:p>
    <w:p w:rsidR="00F51BAD" w:rsidRDefault="00F51BAD" w:rsidP="00F51BAD">
      <w:r w:rsidRPr="0005305F">
        <w:rPr>
          <w:b/>
        </w:rPr>
        <w:t>Synopsis</w:t>
      </w:r>
      <w:r>
        <w:t xml:space="preserve">    :     Changes to user execute mode for Remote Desktop Session Host/Citrix servers</w:t>
      </w:r>
    </w:p>
    <w:p w:rsidR="00F51BAD" w:rsidRDefault="00F51BAD" w:rsidP="00F51BAD">
      <w:r w:rsidRPr="0005305F">
        <w:rPr>
          <w:b/>
        </w:rPr>
        <w:t>Description</w:t>
      </w:r>
      <w:r>
        <w:t>:     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F51BAD">
      <w:r>
        <w:t xml:space="preserve">              -------------------------- EXAMPLE 1 --------------------------</w:t>
      </w:r>
    </w:p>
    <w:p w:rsidR="00F51BAD" w:rsidRDefault="00F51BAD" w:rsidP="00F51BAD">
      <w:r>
        <w:t xml:space="preserve">              C:\PS&gt;Disable-TerminalServerInstallMode</w:t>
      </w:r>
    </w:p>
    <w:p w:rsidR="00F51BAD" w:rsidRPr="008F0B8C" w:rsidRDefault="00F51BAD" w:rsidP="0005305F">
      <w:pPr>
        <w:rPr>
          <w:lang w:val="fr-FR"/>
        </w:rPr>
      </w:pPr>
    </w:p>
    <w:p w:rsidR="0005305F" w:rsidRDefault="0005305F" w:rsidP="0005305F">
      <w:pPr>
        <w:pStyle w:val="Heading3"/>
      </w:pPr>
      <w:bookmarkStart w:id="52" w:name="_Toc395728924"/>
      <w:r>
        <w:t>Get-FileVersion</w:t>
      </w:r>
      <w:bookmarkEnd w:id="52"/>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05305F">
      <w:r>
        <w:t xml:space="preserve">              Gets the version of the specified file</w:t>
      </w:r>
    </w:p>
    <w:p w:rsidR="0005305F" w:rsidRDefault="0005305F" w:rsidP="0005305F">
      <w:r w:rsidRPr="0005305F">
        <w:rPr>
          <w:b/>
        </w:rPr>
        <w:t xml:space="preserve">Parameter  </w:t>
      </w:r>
      <w:r>
        <w:t xml:space="preserve"> : File</w:t>
      </w:r>
    </w:p>
    <w:p w:rsidR="0005305F" w:rsidRDefault="0005305F" w:rsidP="0005305F">
      <w:r>
        <w:t xml:space="preserve">              Path of the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C:\PS&gt;Get-FileVersion "$envProgramFilesX86\Adobe\Reader 11.0\Reader\AcroRd32.exe"</w:t>
      </w:r>
    </w:p>
    <w:p w:rsidR="0005305F" w:rsidRDefault="0005305F" w:rsidP="0005305F">
      <w:pPr>
        <w:pStyle w:val="Heading3"/>
      </w:pPr>
      <w:bookmarkStart w:id="53" w:name="_Toc395728925"/>
      <w:r>
        <w:t>Get-HardwarePlatform</w:t>
      </w:r>
      <w:bookmarkEnd w:id="53"/>
    </w:p>
    <w:p w:rsidR="0005305F" w:rsidRDefault="0005305F" w:rsidP="0005305F">
      <w:r w:rsidRPr="0005305F">
        <w:rPr>
          <w:b/>
        </w:rPr>
        <w:t>Synopsis</w:t>
      </w:r>
      <w:r>
        <w:t xml:space="preserve">    : Retrieves information about the hardware platform (physical or virtual)</w:t>
      </w:r>
    </w:p>
    <w:p w:rsidR="0005305F" w:rsidRDefault="0005305F" w:rsidP="0005305F">
      <w:r w:rsidRPr="0005305F">
        <w:rPr>
          <w:b/>
        </w:rPr>
        <w:t>Description</w:t>
      </w:r>
      <w:r>
        <w:t xml:space="preserve">: </w:t>
      </w:r>
    </w:p>
    <w:p w:rsidR="0005305F" w:rsidRDefault="0005305F" w:rsidP="0005305F">
      <w:r>
        <w:t xml:space="preserve">              Retrieves information about the hardware platform (physical or virtual)</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C:\PS&gt;Get-HardwarePlatform</w:t>
      </w:r>
    </w:p>
    <w:p w:rsidR="002C1D49" w:rsidRDefault="002C1D49" w:rsidP="002C1D49">
      <w:pPr>
        <w:pStyle w:val="Heading3"/>
      </w:pPr>
      <w:bookmarkStart w:id="54" w:name="_Toc395728926"/>
      <w:r>
        <w:t>Get-IniValue</w:t>
      </w:r>
      <w:bookmarkEnd w:id="54"/>
    </w:p>
    <w:p w:rsidR="002C1D49" w:rsidRDefault="002C1D49" w:rsidP="002C1D49">
      <w:r w:rsidRPr="0005305F">
        <w:rPr>
          <w:b/>
        </w:rPr>
        <w:t>Synopsis</w:t>
      </w:r>
      <w:r>
        <w:t xml:space="preserve">    : </w:t>
      </w:r>
      <w:r w:rsidRPr="002C1D49">
        <w:t>Parses an ini file and returns the value of the specified section and key</w:t>
      </w:r>
    </w:p>
    <w:p w:rsidR="002C1D49" w:rsidRDefault="002C1D49" w:rsidP="002C1D49">
      <w:r w:rsidRPr="0005305F">
        <w:rPr>
          <w:b/>
        </w:rPr>
        <w:t>Description</w:t>
      </w:r>
      <w:r>
        <w:t xml:space="preserve">: </w:t>
      </w:r>
    </w:p>
    <w:p w:rsidR="002C1D49" w:rsidRDefault="002C1D49" w:rsidP="002C1D49">
      <w:r>
        <w:t xml:space="preserve">              </w:t>
      </w:r>
      <w:r w:rsidRPr="002C1D49">
        <w:t>Parses an ini file and returns the value of the specified section and key</w:t>
      </w:r>
    </w:p>
    <w:p w:rsidR="002C1D49" w:rsidRDefault="002C1D49" w:rsidP="002C1D49">
      <w:r w:rsidRPr="0005305F">
        <w:rPr>
          <w:b/>
        </w:rPr>
        <w:t xml:space="preserve">Parameter  </w:t>
      </w:r>
      <w:r>
        <w:t xml:space="preserve"> : FilePath</w:t>
      </w:r>
    </w:p>
    <w:p w:rsidR="002C1D49" w:rsidRDefault="002C1D49" w:rsidP="002C1D49">
      <w:r>
        <w:t xml:space="preserve">              Path to the ini file</w:t>
      </w:r>
    </w:p>
    <w:p w:rsidR="002C1D49" w:rsidRDefault="002C1D49" w:rsidP="002C1D49">
      <w:pPr>
        <w:ind w:firstLine="720"/>
      </w:pPr>
      <w:r>
        <w:t>Section</w:t>
      </w:r>
    </w:p>
    <w:p w:rsidR="002C1D49" w:rsidRDefault="002C1D49" w:rsidP="002C1D49">
      <w:pPr>
        <w:ind w:firstLine="720"/>
      </w:pPr>
      <w:r w:rsidRPr="002C1D49">
        <w:t>Section within the ini file</w:t>
      </w:r>
    </w:p>
    <w:p w:rsidR="002C1D49" w:rsidRDefault="002C1D49" w:rsidP="002C1D49">
      <w:pPr>
        <w:ind w:firstLine="720"/>
      </w:pPr>
      <w:r>
        <w:t>Key</w:t>
      </w:r>
    </w:p>
    <w:p w:rsidR="002C1D49" w:rsidRDefault="002C1D49" w:rsidP="002C1D49">
      <w:pPr>
        <w:ind w:firstLine="720"/>
      </w:pPr>
      <w:r w:rsidRPr="002C1D49">
        <w:t>Key within the section of the ini file</w:t>
      </w:r>
    </w:p>
    <w:p w:rsidR="002C1D49" w:rsidRDefault="002C1D49" w:rsidP="002C1D49">
      <w:r>
        <w:t xml:space="preserve">              ContinueOnError</w:t>
      </w:r>
    </w:p>
    <w:p w:rsidR="002C1D49" w:rsidRDefault="002C1D49" w:rsidP="002C1D49">
      <w:r>
        <w:t xml:space="preserve">              Continue if an error is encountered</w:t>
      </w:r>
    </w:p>
    <w:p w:rsidR="002C1D49" w:rsidRDefault="002C1D49" w:rsidP="002C1D49">
      <w:r w:rsidRPr="0005305F">
        <w:rPr>
          <w:b/>
        </w:rPr>
        <w:t>Examples</w:t>
      </w:r>
      <w:r>
        <w:t xml:space="preserve">    : </w:t>
      </w:r>
    </w:p>
    <w:p w:rsidR="002C1D49" w:rsidRDefault="002C1D49" w:rsidP="002C1D49">
      <w:r>
        <w:t xml:space="preserve">              -------------------------- EXAMPLE 1 --------------------------</w:t>
      </w:r>
    </w:p>
    <w:p w:rsidR="002C1D49" w:rsidRDefault="002C1D49" w:rsidP="002C1D49">
      <w:r>
        <w:t xml:space="preserve">              C:\PS&gt;</w:t>
      </w:r>
      <w:r w:rsidRPr="002C1D49">
        <w:t>Get-IniValue -FilePath "$envProgramFilesX86\IBM\Notes\notes.ini" -Section "Notes" -Key "KeyFileName"</w:t>
      </w:r>
    </w:p>
    <w:p w:rsidR="008F0B8C" w:rsidRDefault="008F0B8C" w:rsidP="008F0B8C">
      <w:pPr>
        <w:pStyle w:val="Heading3"/>
      </w:pPr>
      <w:bookmarkStart w:id="55" w:name="_Toc395728927"/>
      <w:r>
        <w:lastRenderedPageBreak/>
        <w:t>Get-FreeDiskSpace</w:t>
      </w:r>
      <w:bookmarkEnd w:id="55"/>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8F0B8C">
      <w:r>
        <w:t xml:space="preserve">              </w:t>
      </w:r>
      <w:r w:rsidRPr="008F0B8C">
        <w:t>Retrieves the free disk space in MB on a particular drive (defaults to system drive)</w:t>
      </w:r>
    </w:p>
    <w:p w:rsidR="008F0B8C" w:rsidRDefault="008F0B8C" w:rsidP="008F0B8C">
      <w:r w:rsidRPr="0005305F">
        <w:rPr>
          <w:b/>
        </w:rPr>
        <w:t xml:space="preserve">Parameter  </w:t>
      </w:r>
      <w:r>
        <w:t xml:space="preserve"> : Drive</w:t>
      </w:r>
    </w:p>
    <w:p w:rsidR="008F0B8C" w:rsidRDefault="008F0B8C" w:rsidP="008F0B8C">
      <w:pPr>
        <w:ind w:firstLine="720"/>
      </w:pPr>
      <w:r w:rsidRPr="008F0B8C">
        <w:t>Drive to check free disk space on</w:t>
      </w:r>
    </w:p>
    <w:p w:rsidR="008F0B8C" w:rsidRDefault="008F0B8C" w:rsidP="008F0B8C">
      <w:r>
        <w:t xml:space="preserve">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w:t>
      </w:r>
      <w:r w:rsidRPr="008F0B8C">
        <w:t xml:space="preserve"> Get-FreeDiskSpace -Drive "C:"</w:t>
      </w:r>
    </w:p>
    <w:p w:rsidR="008F0B8C" w:rsidRDefault="008F0B8C" w:rsidP="008F0B8C">
      <w:pPr>
        <w:pStyle w:val="Heading3"/>
      </w:pPr>
      <w:bookmarkStart w:id="56" w:name="_Toc395728928"/>
      <w:r>
        <w:t>Get-HardwarePlatform</w:t>
      </w:r>
      <w:bookmarkEnd w:id="56"/>
    </w:p>
    <w:p w:rsidR="008F0B8C" w:rsidRDefault="008F0B8C" w:rsidP="008F0B8C">
      <w:r w:rsidRPr="0005305F">
        <w:rPr>
          <w:b/>
        </w:rPr>
        <w:t>Synopsis</w:t>
      </w:r>
      <w:r>
        <w:t xml:space="preserve">    : Retrieves information about the hardware platform (physical or virtual)</w:t>
      </w:r>
    </w:p>
    <w:p w:rsidR="008F0B8C" w:rsidRDefault="008F0B8C" w:rsidP="008F0B8C">
      <w:r w:rsidRPr="0005305F">
        <w:rPr>
          <w:b/>
        </w:rPr>
        <w:t>Description</w:t>
      </w:r>
      <w:r>
        <w:t xml:space="preserve">: </w:t>
      </w:r>
    </w:p>
    <w:p w:rsidR="008F0B8C" w:rsidRDefault="008F0B8C" w:rsidP="008F0B8C">
      <w:r>
        <w:t xml:space="preserve">              Retrieves information about the hardware platform (physical or virtual)</w:t>
      </w:r>
    </w:p>
    <w:p w:rsidR="008F0B8C" w:rsidRDefault="008F0B8C" w:rsidP="008F0B8C">
      <w:r w:rsidRPr="0005305F">
        <w:rPr>
          <w:b/>
        </w:rPr>
        <w:t xml:space="preserve">Parameter  </w:t>
      </w:r>
      <w:r>
        <w:t xml:space="preserve"> : ContinueOnError</w:t>
      </w:r>
    </w:p>
    <w:p w:rsidR="008F0B8C" w:rsidRDefault="008F0B8C" w:rsidP="008F0B8C">
      <w:r>
        <w:t xml:space="preserve">              Continue if an error is encountered</w:t>
      </w:r>
    </w:p>
    <w:p w:rsidR="008F0B8C" w:rsidRDefault="008F0B8C" w:rsidP="008F0B8C">
      <w:r w:rsidRPr="0005305F">
        <w:rPr>
          <w:b/>
        </w:rPr>
        <w:t>Examples</w:t>
      </w:r>
      <w:r>
        <w:t xml:space="preserve">    : </w:t>
      </w:r>
    </w:p>
    <w:p w:rsidR="008F0B8C" w:rsidRDefault="008F0B8C" w:rsidP="008F0B8C">
      <w:r>
        <w:t xml:space="preserve">              -------------------------- EXAMPLE 1 --------------------------</w:t>
      </w:r>
    </w:p>
    <w:p w:rsidR="008F0B8C" w:rsidRDefault="008F0B8C" w:rsidP="008F0B8C">
      <w:r>
        <w:t xml:space="preserve">              C:\PS&gt;Get-HardwarePlatform</w:t>
      </w:r>
    </w:p>
    <w:p w:rsidR="0005305F" w:rsidRDefault="0005305F" w:rsidP="0005305F">
      <w:pPr>
        <w:pStyle w:val="Heading3"/>
      </w:pPr>
      <w:bookmarkStart w:id="57" w:name="_Toc395728929"/>
      <w:r>
        <w:t>Get-InstalledApplication</w:t>
      </w:r>
      <w:bookmarkEnd w:id="57"/>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05305F" w:rsidRDefault="0005305F" w:rsidP="0005305F">
      <w:r>
        <w:t xml:space="preserve">              Retrieves information about installed applications by querying the registry. You can specify an application name, a product code, or both.</w:t>
      </w:r>
    </w:p>
    <w:p w:rsidR="0005305F" w:rsidRDefault="0005305F" w:rsidP="0005305F">
      <w:r>
        <w:t xml:space="preserve">              Returns information about application publisher, name &amp; version, product code, uninstall string, install source, location &amp; date.</w:t>
      </w:r>
    </w:p>
    <w:p w:rsidR="00967D95" w:rsidRDefault="0005305F" w:rsidP="0005305F">
      <w:r w:rsidRPr="0005305F">
        <w:rPr>
          <w:b/>
        </w:rPr>
        <w:t xml:space="preserve">Parameter  </w:t>
      </w:r>
      <w:r>
        <w:t xml:space="preserve"> : </w:t>
      </w:r>
    </w:p>
    <w:p w:rsidR="0005305F" w:rsidRDefault="0005305F" w:rsidP="00967D95">
      <w:pPr>
        <w:ind w:firstLine="720"/>
      </w:pPr>
      <w:r>
        <w:t>Name</w:t>
      </w:r>
    </w:p>
    <w:p w:rsidR="00967D95" w:rsidRDefault="00967D95" w:rsidP="00967D95">
      <w:pPr>
        <w:ind w:firstLine="720"/>
      </w:pPr>
      <w:r w:rsidRPr="00967D95">
        <w:t>The name of the application you want to retrieve information on. Performs a wildcard match on the application display name.</w:t>
      </w:r>
    </w:p>
    <w:p w:rsidR="00967D95" w:rsidRDefault="00967D95" w:rsidP="00967D95">
      <w:pPr>
        <w:ind w:firstLine="720"/>
      </w:pPr>
      <w:r>
        <w:lastRenderedPageBreak/>
        <w:t>Exact</w:t>
      </w:r>
    </w:p>
    <w:p w:rsidR="00967D95" w:rsidRDefault="00967D95" w:rsidP="00967D95">
      <w:pPr>
        <w:ind w:firstLine="720"/>
      </w:pPr>
      <w:r>
        <w:t>Specifies to only match the exact name of the application.</w:t>
      </w:r>
    </w:p>
    <w:p w:rsidR="0005305F" w:rsidRDefault="0005305F" w:rsidP="0005305F">
      <w:r>
        <w:t xml:space="preserve">              ProductCode</w:t>
      </w:r>
    </w:p>
    <w:p w:rsidR="0005305F" w:rsidRDefault="0005305F" w:rsidP="0005305F">
      <w:r>
        <w:t xml:space="preserve">              The product code of the application you want to retrieve information on.</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C:\PS&gt;Get-InstalledApplication -Name "Adobe Flash"</w:t>
      </w:r>
    </w:p>
    <w:p w:rsidR="0005305F" w:rsidRDefault="0005305F" w:rsidP="0005305F">
      <w:r>
        <w:t xml:space="preserve">              -------------------------- EXAMPLE 2 --------------------------</w:t>
      </w:r>
    </w:p>
    <w:p w:rsidR="0005305F" w:rsidRDefault="0005305F" w:rsidP="0005305F">
      <w:r>
        <w:t xml:space="preserve">              C:\PS&gt;Get-InstalledApplication -ProductCode "{1AD147D0-BE0E-3D6C-AC11-64F6DC4163F1}"</w:t>
      </w:r>
    </w:p>
    <w:p w:rsidR="0005305F" w:rsidRDefault="0005305F" w:rsidP="0005305F">
      <w:pPr>
        <w:pStyle w:val="Heading3"/>
      </w:pPr>
      <w:bookmarkStart w:id="58" w:name="_Toc395728930"/>
      <w:r>
        <w:t>Get-RegistryKey</w:t>
      </w:r>
      <w:bookmarkEnd w:id="58"/>
    </w:p>
    <w:p w:rsidR="009F356E" w:rsidRDefault="0005305F" w:rsidP="0005305F">
      <w:r w:rsidRPr="0005305F">
        <w:rPr>
          <w:b/>
        </w:rPr>
        <w:t>Synopsis</w:t>
      </w:r>
      <w:r>
        <w:t xml:space="preserve">    : </w:t>
      </w:r>
      <w:r w:rsidR="009F356E" w:rsidRPr="009F356E">
        <w:t>Retrieves value names and value data for a specified registry key or optionally, a specific value</w:t>
      </w:r>
    </w:p>
    <w:p w:rsidR="0005305F" w:rsidRDefault="0005305F" w:rsidP="0005305F">
      <w:r w:rsidRPr="0005305F">
        <w:rPr>
          <w:b/>
        </w:rPr>
        <w:t>Description</w:t>
      </w:r>
      <w:r>
        <w:t xml:space="preserve">: </w:t>
      </w:r>
    </w:p>
    <w:p w:rsidR="0005305F" w:rsidRDefault="0005305F" w:rsidP="0005305F">
      <w:r>
        <w:t xml:space="preserve">              </w:t>
      </w:r>
      <w:r w:rsidR="009F356E" w:rsidRPr="009F356E">
        <w:t>Retrieves value names and value data for a specified registry key or optionally, a specific value</w:t>
      </w:r>
    </w:p>
    <w:p w:rsidR="0005305F" w:rsidRDefault="0005305F" w:rsidP="0005305F">
      <w:r>
        <w:t xml:space="preserve">              If the registry key does not contain any values, the function will return $null. If you need to test for existence of a registry key path, use the built-in </w:t>
      </w:r>
    </w:p>
    <w:p w:rsidR="0005305F" w:rsidRDefault="0005305F" w:rsidP="0005305F">
      <w:r>
        <w:t xml:space="preserve">              Test-Path cmdlet</w:t>
      </w:r>
    </w:p>
    <w:p w:rsidR="0005305F" w:rsidRDefault="0005305F" w:rsidP="0005305F">
      <w:r w:rsidRPr="0005305F">
        <w:rPr>
          <w:b/>
        </w:rPr>
        <w:t xml:space="preserve">Parameter  </w:t>
      </w:r>
      <w:r>
        <w:t xml:space="preserve"> : Key</w:t>
      </w:r>
    </w:p>
    <w:p w:rsidR="0005305F" w:rsidRDefault="0005305F" w:rsidP="0005305F">
      <w:r>
        <w:t xml:space="preserve">              Path of the registry key</w:t>
      </w:r>
    </w:p>
    <w:p w:rsidR="009F356E" w:rsidRDefault="009F356E" w:rsidP="009F356E">
      <w:r>
        <w:t xml:space="preserve">              Value</w:t>
      </w:r>
    </w:p>
    <w:p w:rsidR="009F356E" w:rsidRDefault="009F356E" w:rsidP="0005305F">
      <w:r>
        <w:t xml:space="preserve">              </w:t>
      </w:r>
      <w:r w:rsidRPr="009F356E">
        <w:t>Value to retrieve (optional)</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C:\PS&gt;Get-RegistryKey "HKLM:\SOFTWARE\Microsoft\Windows\CurrentVersion\Uninstall\{1AD147D0-BE0E-3D6C-AC11-64F6DC4163F1}"</w:t>
      </w:r>
    </w:p>
    <w:p w:rsidR="0005305F" w:rsidRDefault="0005305F" w:rsidP="0005305F">
      <w:r>
        <w:t xml:space="preserve">              -------------------------- EXAMPLE 2 --------------------------</w:t>
      </w:r>
    </w:p>
    <w:p w:rsidR="0005305F" w:rsidRDefault="0005305F" w:rsidP="0005305F">
      <w:r>
        <w:t xml:space="preserve">              C:\PS&gt;Get-RegistryKey "HKEY_LOCAL_MACHINE\SOFTWARE\Microsoft\Windows NT\CurrentVersion\Image File Execution Options\iexplore.exe"</w:t>
      </w:r>
    </w:p>
    <w:p w:rsidR="009F356E" w:rsidRDefault="009F356E" w:rsidP="009F356E">
      <w:r>
        <w:lastRenderedPageBreak/>
        <w:t xml:space="preserve">              -------------------------- EXAMPLE 3 --------------------------</w:t>
      </w:r>
    </w:p>
    <w:p w:rsidR="009F356E" w:rsidRDefault="009F356E" w:rsidP="009F356E">
      <w:r>
        <w:t xml:space="preserve">              C:\PS&gt;</w:t>
      </w:r>
      <w:r w:rsidRPr="009F356E">
        <w:t>Get-RegistryKey "HKLM:\Software\Wow6432Node\Microsoft\Microsoft SQL Server Compact Edition\v3.5" -Value "Version"</w:t>
      </w:r>
    </w:p>
    <w:p w:rsidR="0005305F" w:rsidRDefault="0005305F" w:rsidP="0005305F">
      <w:pPr>
        <w:pStyle w:val="Heading3"/>
      </w:pPr>
      <w:bookmarkStart w:id="59" w:name="_Toc395728931"/>
      <w:r>
        <w:t>Get-ScheduledTask</w:t>
      </w:r>
      <w:bookmarkEnd w:id="59"/>
    </w:p>
    <w:p w:rsidR="0005305F" w:rsidRDefault="0005305F" w:rsidP="0005305F">
      <w:r w:rsidRPr="0005305F">
        <w:rPr>
          <w:b/>
        </w:rPr>
        <w:t>Synopsis</w:t>
      </w:r>
      <w:r>
        <w:t xml:space="preserve">    : Retrieves a list of the scheduled tasks on the local computer</w:t>
      </w:r>
    </w:p>
    <w:p w:rsidR="0005305F" w:rsidRDefault="0005305F" w:rsidP="0005305F">
      <w:r w:rsidRPr="0005305F">
        <w:rPr>
          <w:b/>
        </w:rPr>
        <w:t>Description</w:t>
      </w:r>
      <w:r>
        <w:t xml:space="preserve">: </w:t>
      </w:r>
    </w:p>
    <w:p w:rsidR="0005305F" w:rsidRDefault="0005305F" w:rsidP="0005305F">
      <w:r>
        <w:t xml:space="preserve">              Retrieves a list of the scheduled tasks on the local computer and returns them as an array</w:t>
      </w:r>
    </w:p>
    <w:p w:rsidR="00F47A96" w:rsidRDefault="0005305F" w:rsidP="00F47A96">
      <w:r w:rsidRPr="0005305F">
        <w:rPr>
          <w:b/>
        </w:rPr>
        <w:t xml:space="preserve">Parameter  </w:t>
      </w:r>
      <w:r>
        <w:t xml:space="preserve"> : </w:t>
      </w:r>
      <w:r w:rsidR="00F47A96">
        <w:t xml:space="preserve"> ContinueOnError</w:t>
      </w:r>
    </w:p>
    <w:p w:rsidR="00F47A96" w:rsidRDefault="00F47A96" w:rsidP="00F47A96">
      <w:r>
        <w:t xml:space="preserve">              Continue if an error is encountered</w:t>
      </w:r>
    </w:p>
    <w:p w:rsidR="00F47A96" w:rsidRDefault="00F47A96" w:rsidP="0005305F"/>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C:\PS&gt;Get-ScheduledTask</w:t>
      </w:r>
    </w:p>
    <w:p w:rsidR="0005305F" w:rsidRDefault="0005305F" w:rsidP="0005305F">
      <w:pPr>
        <w:pStyle w:val="Heading3"/>
      </w:pPr>
      <w:bookmarkStart w:id="60" w:name="_Toc395728932"/>
      <w:r>
        <w:t>Install-MSUpdates</w:t>
      </w:r>
      <w:bookmarkEnd w:id="60"/>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05305F" w:rsidP="0005305F">
      <w:r>
        <w:t xml:space="preserve">              Installs all Microsft Updates in a given directory of type ".exe", ".msu" or ".msp"</w:t>
      </w:r>
    </w:p>
    <w:p w:rsidR="0005305F" w:rsidRDefault="0005305F" w:rsidP="0005305F">
      <w:r w:rsidRPr="0005305F">
        <w:rPr>
          <w:b/>
        </w:rPr>
        <w:t xml:space="preserve">Parameter  </w:t>
      </w:r>
      <w:r>
        <w:t xml:space="preserve"> : Directory</w:t>
      </w:r>
    </w:p>
    <w:p w:rsidR="0005305F" w:rsidRDefault="0005305F" w:rsidP="0005305F">
      <w:r>
        <w:t xml:space="preserve">              Directory containing the updates</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C:\PS&gt;Install-MSUpdates "$dirFiles\MSUpdates"</w:t>
      </w:r>
    </w:p>
    <w:p w:rsidR="0005305F" w:rsidRDefault="0005305F" w:rsidP="0005305F">
      <w:pPr>
        <w:pStyle w:val="Heading3"/>
      </w:pPr>
      <w:bookmarkStart w:id="61" w:name="_Toc395728933"/>
      <w:r>
        <w:t>Install-SCCMSoftwareUpdates</w:t>
      </w:r>
      <w:bookmarkEnd w:id="61"/>
    </w:p>
    <w:p w:rsidR="0005305F" w:rsidRDefault="0005305F" w:rsidP="0005305F">
      <w:r w:rsidRPr="0005305F">
        <w:rPr>
          <w:b/>
        </w:rPr>
        <w:t>Synopsis</w:t>
      </w:r>
      <w:r>
        <w:t xml:space="preserve">    : Scans for outstanding SCCM updates to be installed and installed the pending updates</w:t>
      </w:r>
    </w:p>
    <w:p w:rsidR="0005305F" w:rsidRDefault="0005305F" w:rsidP="0005305F">
      <w:r w:rsidRPr="0005305F">
        <w:rPr>
          <w:b/>
        </w:rPr>
        <w:t>Description</w:t>
      </w:r>
      <w:r>
        <w:t xml:space="preserve">: </w:t>
      </w:r>
    </w:p>
    <w:p w:rsidR="0005305F" w:rsidRDefault="0005305F" w:rsidP="0005305F">
      <w:r>
        <w:t xml:space="preserve">              Scans for outstanding SCCM updates to be installed and installed the pending updates</w:t>
      </w:r>
    </w:p>
    <w:p w:rsidR="0005305F" w:rsidRDefault="0005305F" w:rsidP="0005305F">
      <w:r>
        <w:t xml:space="preserve">              This function can take several minutes to run</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C:\PS&gt;Install-SCCMSoftwareUpdates</w:t>
      </w:r>
    </w:p>
    <w:p w:rsidR="0005305F" w:rsidRDefault="0005305F" w:rsidP="0005305F">
      <w:pPr>
        <w:pStyle w:val="Heading3"/>
      </w:pPr>
      <w:bookmarkStart w:id="62" w:name="_Toc395728934"/>
      <w:r>
        <w:t>Invoke-SCCMTask</w:t>
      </w:r>
      <w:bookmarkEnd w:id="62"/>
    </w:p>
    <w:p w:rsidR="0005305F" w:rsidRDefault="0005305F" w:rsidP="0005305F">
      <w:r w:rsidRPr="0005305F">
        <w:rPr>
          <w:b/>
        </w:rPr>
        <w:t>Synopsis</w:t>
      </w:r>
      <w:r>
        <w:t xml:space="preserve">    : Triggers SCCM to invoke the relevant task</w:t>
      </w:r>
    </w:p>
    <w:p w:rsidR="0005305F" w:rsidRDefault="0005305F" w:rsidP="0005305F">
      <w:r w:rsidRPr="0005305F">
        <w:rPr>
          <w:b/>
        </w:rPr>
        <w:t>Description</w:t>
      </w:r>
      <w:r>
        <w:t xml:space="preserve">: </w:t>
      </w:r>
    </w:p>
    <w:p w:rsidR="0005305F" w:rsidRDefault="0005305F" w:rsidP="0005305F">
      <w:r>
        <w:t xml:space="preserve">              Triggers SCCM to invoke the relevant task</w:t>
      </w:r>
    </w:p>
    <w:p w:rsidR="0005305F" w:rsidRDefault="0005305F" w:rsidP="0005305F">
      <w:r w:rsidRPr="0005305F">
        <w:rPr>
          <w:b/>
        </w:rPr>
        <w:t xml:space="preserve">Parameter  </w:t>
      </w:r>
      <w:r>
        <w:t xml:space="preserve"> : ScheduleID</w:t>
      </w:r>
    </w:p>
    <w:p w:rsidR="0005305F" w:rsidRDefault="0005305F" w:rsidP="0005305F">
      <w:r>
        <w:t xml:space="preserve">              ScheduleId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C:\PS&gt;Invoke-SCCMTask "SoftwareUpdatesScan"</w:t>
      </w:r>
    </w:p>
    <w:p w:rsidR="0005305F" w:rsidRDefault="0005305F" w:rsidP="0005305F">
      <w:r>
        <w:t xml:space="preserve">              -------------------------- EXAMPLE 2 --------------------------</w:t>
      </w:r>
    </w:p>
    <w:p w:rsidR="0005305F" w:rsidRDefault="0005305F" w:rsidP="0005305F">
      <w:r>
        <w:t xml:space="preserve">              C:\PS&gt;Invoke-SCCMTask</w:t>
      </w:r>
    </w:p>
    <w:p w:rsidR="00B4350D" w:rsidRDefault="00B4350D" w:rsidP="00B4350D">
      <w:pPr>
        <w:pStyle w:val="Heading3"/>
      </w:pPr>
      <w:bookmarkStart w:id="63" w:name="_Toc395728935"/>
      <w:r>
        <w:t>New-Folder</w:t>
      </w:r>
      <w:bookmarkEnd w:id="63"/>
    </w:p>
    <w:p w:rsidR="00B4350D" w:rsidRDefault="00B4350D" w:rsidP="00B4350D">
      <w:r w:rsidRPr="0005305F">
        <w:rPr>
          <w:b/>
        </w:rPr>
        <w:t>Synopsis</w:t>
      </w:r>
      <w:r>
        <w:t xml:space="preserve">    : Function to create a new folder.</w:t>
      </w:r>
    </w:p>
    <w:p w:rsidR="00B4350D" w:rsidRDefault="00B4350D" w:rsidP="00B4350D">
      <w:r w:rsidRPr="0005305F">
        <w:rPr>
          <w:b/>
        </w:rPr>
        <w:t>Description</w:t>
      </w:r>
      <w:r>
        <w:t xml:space="preserve">: </w:t>
      </w:r>
    </w:p>
    <w:p w:rsidR="00B4350D" w:rsidRDefault="00B4350D" w:rsidP="00B4350D">
      <w:r>
        <w:t xml:space="preserve">              </w:t>
      </w:r>
      <w:r w:rsidRPr="00B4350D">
        <w:t>Function to create a new folder if it does not exist.</w:t>
      </w:r>
    </w:p>
    <w:p w:rsidR="00B4350D" w:rsidRDefault="00B4350D" w:rsidP="00B4350D">
      <w:r w:rsidRPr="0005305F">
        <w:rPr>
          <w:b/>
        </w:rPr>
        <w:t xml:space="preserve">Parameter  </w:t>
      </w:r>
      <w:r>
        <w:t xml:space="preserve"> : Path</w:t>
      </w:r>
    </w:p>
    <w:p w:rsidR="00B4350D" w:rsidRDefault="00B4350D" w:rsidP="00B4350D">
      <w:r>
        <w:t xml:space="preserve">              Path of the folder you want to create.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New-Folder -Path "$envWinDir\System32"</w:t>
      </w:r>
    </w:p>
    <w:p w:rsidR="0005305F" w:rsidRDefault="0005305F" w:rsidP="0005305F">
      <w:pPr>
        <w:pStyle w:val="Heading3"/>
      </w:pPr>
      <w:bookmarkStart w:id="64" w:name="_Toc395728936"/>
      <w:r>
        <w:t>New-Shortcut</w:t>
      </w:r>
      <w:bookmarkEnd w:id="64"/>
    </w:p>
    <w:p w:rsidR="0005305F" w:rsidRDefault="0005305F" w:rsidP="0005305F">
      <w:r w:rsidRPr="0005305F">
        <w:rPr>
          <w:b/>
        </w:rPr>
        <w:t>Synopsis</w:t>
      </w:r>
      <w:r>
        <w:t xml:space="preserve">    : Creates a new shortcut .lnk or .url file, which can be used for example on the start menu.</w:t>
      </w:r>
    </w:p>
    <w:p w:rsidR="0005305F" w:rsidRDefault="0005305F" w:rsidP="0005305F">
      <w:r w:rsidRPr="0005305F">
        <w:rPr>
          <w:b/>
        </w:rPr>
        <w:t>Description</w:t>
      </w:r>
      <w:r>
        <w:t xml:space="preserve">: </w:t>
      </w:r>
    </w:p>
    <w:p w:rsidR="0005305F" w:rsidRDefault="0005305F" w:rsidP="0005305F">
      <w:r>
        <w:lastRenderedPageBreak/>
        <w:t xml:space="preserve">              Creates a new shortcut .lnk or .url file, with configurable options.</w:t>
      </w:r>
    </w:p>
    <w:p w:rsidR="0005305F" w:rsidRDefault="0005305F" w:rsidP="0005305F">
      <w:r w:rsidRPr="0005305F">
        <w:rPr>
          <w:b/>
        </w:rPr>
        <w:t xml:space="preserve">Parameter  </w:t>
      </w:r>
      <w:r>
        <w:t xml:space="preserve"> : Path</w:t>
      </w:r>
    </w:p>
    <w:p w:rsidR="0005305F" w:rsidRDefault="0005305F" w:rsidP="0005305F">
      <w:r>
        <w:t xml:space="preserve">              Path to save the shortcut</w:t>
      </w:r>
    </w:p>
    <w:p w:rsidR="0005305F" w:rsidRDefault="0005305F" w:rsidP="0005305F">
      <w:r>
        <w:t xml:space="preserve">              TargetPath</w:t>
      </w:r>
    </w:p>
    <w:p w:rsidR="0005305F" w:rsidRDefault="0005305F" w:rsidP="0005305F">
      <w:r>
        <w:t xml:space="preserve">              Target path or URL that the shortcut launches</w:t>
      </w:r>
    </w:p>
    <w:p w:rsidR="0005305F" w:rsidRDefault="0005305F" w:rsidP="0005305F">
      <w:r>
        <w:t xml:space="preserve">              Arguments</w:t>
      </w:r>
    </w:p>
    <w:p w:rsidR="0005305F" w:rsidRDefault="0005305F" w:rsidP="0005305F">
      <w:r>
        <w:t xml:space="preserve">              Arguments to be passed to the target path</w:t>
      </w:r>
    </w:p>
    <w:p w:rsidR="0005305F" w:rsidRDefault="0005305F" w:rsidP="0005305F">
      <w:r>
        <w:t xml:space="preserve">              IconLocation</w:t>
      </w:r>
    </w:p>
    <w:p w:rsidR="0005305F" w:rsidRDefault="0005305F" w:rsidP="0005305F">
      <w:r>
        <w:t xml:space="preserve">              Location of the icon used for the shortcut</w:t>
      </w:r>
    </w:p>
    <w:p w:rsidR="0005305F" w:rsidRDefault="0005305F" w:rsidP="0005305F">
      <w:r>
        <w:t xml:space="preserve">              Description</w:t>
      </w:r>
    </w:p>
    <w:p w:rsidR="0005305F" w:rsidRDefault="0005305F" w:rsidP="0005305F">
      <w:r>
        <w:t xml:space="preserve">              </w:t>
      </w:r>
      <w:r w:rsidRPr="0005305F">
        <w:rPr>
          <w:b/>
        </w:rPr>
        <w:t>Description</w:t>
      </w:r>
      <w:r>
        <w:t>of the shortcut</w:t>
      </w:r>
    </w:p>
    <w:p w:rsidR="0005305F" w:rsidRDefault="0005305F" w:rsidP="0005305F">
      <w:r>
        <w:t xml:space="preserve">              WorkingDirectory</w:t>
      </w:r>
    </w:p>
    <w:p w:rsidR="0005305F" w:rsidRDefault="0005305F" w:rsidP="0005305F">
      <w:r>
        <w:t xml:space="preserve">              Working Directory to be used for the target path</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C:\PS&gt;New-Shortcut -Path "$envProgramData\Microsoft\Windows\Start Menu\My Shortcut.lnk" -TargetPath "$envWinDir\system32\notepad.exe" -IconLocation </w:t>
      </w:r>
    </w:p>
    <w:p w:rsidR="0005305F" w:rsidRDefault="0005305F" w:rsidP="0005305F">
      <w:r>
        <w:t xml:space="preserve">              "$envWinDir\system32\notepad.exe" -</w:t>
      </w:r>
      <w:r w:rsidRPr="0005305F">
        <w:rPr>
          <w:b/>
        </w:rPr>
        <w:t>Description</w:t>
      </w:r>
      <w:r>
        <w:t>"Notepad" -WorkingDirectory "$envHomeDrive\$envHomePath"</w:t>
      </w:r>
    </w:p>
    <w:p w:rsidR="0005305F" w:rsidRDefault="0005305F" w:rsidP="0005305F">
      <w:pPr>
        <w:pStyle w:val="Heading3"/>
      </w:pPr>
      <w:bookmarkStart w:id="65" w:name="_Toc395728937"/>
      <w:r>
        <w:t>Refresh-Desktop</w:t>
      </w:r>
      <w:bookmarkEnd w:id="65"/>
    </w:p>
    <w:p w:rsidR="0005305F" w:rsidRDefault="0005305F" w:rsidP="0005305F">
      <w:r w:rsidRPr="0005305F">
        <w:rPr>
          <w:b/>
        </w:rPr>
        <w:t>Synopsis</w:t>
      </w:r>
      <w:r>
        <w:t xml:space="preserve">    : Forces the Windows Exporer Shell to refresh, which causes desktop icons to be reloaded</w:t>
      </w:r>
    </w:p>
    <w:p w:rsidR="0005305F" w:rsidRDefault="0005305F" w:rsidP="0005305F">
      <w:r w:rsidRPr="0005305F">
        <w:rPr>
          <w:b/>
        </w:rPr>
        <w:t>Description</w:t>
      </w:r>
      <w:r>
        <w:t xml:space="preserve">: </w:t>
      </w:r>
    </w:p>
    <w:p w:rsidR="0005305F" w:rsidRDefault="0005305F" w:rsidP="0005305F">
      <w:r>
        <w:t xml:space="preserve">              Forces the Windows Exporer Shell to refresh, which causes desktop icons to be reloaded.</w:t>
      </w:r>
    </w:p>
    <w:p w:rsidR="0005305F" w:rsidRDefault="0005305F" w:rsidP="0005305F">
      <w:r>
        <w:t xml:space="preserve">              Informs the Explorer Shell to refresh its settings after you change registry values or other settings to avoid a reboot.</w:t>
      </w:r>
    </w:p>
    <w:p w:rsidR="0005305F" w:rsidRDefault="0005305F" w:rsidP="0005305F">
      <w:r w:rsidRPr="0005305F">
        <w:rPr>
          <w:b/>
        </w:rPr>
        <w:t xml:space="preserve">Parameter  </w:t>
      </w:r>
      <w:r>
        <w:t xml:space="preserve"> :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lastRenderedPageBreak/>
        <w:t xml:space="preserve">              -------------------------- EXAMPLE 1 --------------------------</w:t>
      </w:r>
    </w:p>
    <w:p w:rsidR="0005305F" w:rsidRDefault="0005305F" w:rsidP="0005305F">
      <w:r>
        <w:t xml:space="preserve">              C:\PS&gt;Refresh-Desktop</w:t>
      </w:r>
    </w:p>
    <w:p w:rsidR="0005305F" w:rsidRDefault="0005305F" w:rsidP="0005305F">
      <w:pPr>
        <w:pStyle w:val="Heading3"/>
      </w:pPr>
      <w:bookmarkStart w:id="66" w:name="_Toc395728938"/>
      <w:r>
        <w:t>Register-DLL</w:t>
      </w:r>
      <w:bookmarkEnd w:id="66"/>
    </w:p>
    <w:p w:rsidR="0005305F" w:rsidRDefault="0005305F" w:rsidP="0005305F">
      <w:r w:rsidRPr="0005305F">
        <w:rPr>
          <w:b/>
        </w:rPr>
        <w:t>Synopsis</w:t>
      </w:r>
      <w:r>
        <w:t xml:space="preserve">    : Registers a DLL file</w:t>
      </w:r>
    </w:p>
    <w:p w:rsidR="0005305F" w:rsidRDefault="0005305F" w:rsidP="0005305F">
      <w:r w:rsidRPr="0005305F">
        <w:rPr>
          <w:b/>
        </w:rPr>
        <w:t>Description</w:t>
      </w:r>
      <w:r>
        <w:t xml:space="preserve">: </w:t>
      </w:r>
    </w:p>
    <w:p w:rsidR="0005305F" w:rsidRDefault="0005305F" w:rsidP="0005305F">
      <w:r>
        <w:t xml:space="preserve">              Registers a DLL file using regsvr32.exe</w:t>
      </w:r>
    </w:p>
    <w:p w:rsidR="0005305F" w:rsidRDefault="0005305F" w:rsidP="0005305F">
      <w:r w:rsidRPr="0005305F">
        <w:rPr>
          <w:b/>
        </w:rPr>
        <w:t xml:space="preserve">Parameter  </w:t>
      </w:r>
      <w:r>
        <w:t xml:space="preserve"> : FilePath</w:t>
      </w:r>
    </w:p>
    <w:p w:rsidR="0005305F" w:rsidRDefault="0005305F" w:rsidP="0005305F">
      <w:r>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C:\PS&gt;Register-DLL "$envProgramFiles\Documentum\Shared\DcTLSFileToDMSComp.dll"</w:t>
      </w:r>
    </w:p>
    <w:p w:rsidR="0005305F" w:rsidRDefault="0005305F" w:rsidP="0005305F">
      <w:pPr>
        <w:pStyle w:val="Heading3"/>
      </w:pPr>
      <w:bookmarkStart w:id="67" w:name="_Toc395728939"/>
      <w:r>
        <w:t>Remove-File</w:t>
      </w:r>
      <w:bookmarkEnd w:id="67"/>
    </w:p>
    <w:p w:rsidR="0005305F" w:rsidRDefault="0005305F" w:rsidP="0005305F">
      <w:r w:rsidRPr="0005305F">
        <w:rPr>
          <w:b/>
        </w:rPr>
        <w:t>Synopsis</w:t>
      </w:r>
      <w:r>
        <w:t xml:space="preserve">    : Function to remove a file or all files recursively in a given path.</w:t>
      </w:r>
    </w:p>
    <w:p w:rsidR="0005305F" w:rsidRDefault="0005305F" w:rsidP="0005305F">
      <w:r w:rsidRPr="0005305F">
        <w:rPr>
          <w:b/>
        </w:rPr>
        <w:t>Description</w:t>
      </w:r>
      <w:r>
        <w:t xml:space="preserve">: </w:t>
      </w:r>
    </w:p>
    <w:p w:rsidR="0005305F" w:rsidRDefault="0005305F" w:rsidP="0005305F">
      <w:r>
        <w:t xml:space="preserve">              Function to remove a file or all files recursively in a given path.</w:t>
      </w:r>
    </w:p>
    <w:p w:rsidR="0005305F" w:rsidRDefault="0005305F" w:rsidP="0005305F">
      <w:r w:rsidRPr="0005305F">
        <w:rPr>
          <w:b/>
        </w:rPr>
        <w:t xml:space="preserve">Parameter  </w:t>
      </w:r>
      <w:r>
        <w:t xml:space="preserve"> : Path</w:t>
      </w:r>
    </w:p>
    <w:p w:rsidR="0005305F" w:rsidRDefault="0005305F" w:rsidP="0005305F">
      <w:r>
        <w:t xml:space="preserve">              Path of the file you want to remove</w:t>
      </w:r>
    </w:p>
    <w:p w:rsidR="0005305F" w:rsidRDefault="0005305F" w:rsidP="0005305F">
      <w:r>
        <w:t xml:space="preserve">              Recurse</w:t>
      </w:r>
    </w:p>
    <w:p w:rsidR="0005305F" w:rsidRDefault="0005305F" w:rsidP="0005305F">
      <w:r>
        <w:t xml:space="preserve">              Optionally, remove all files recursively in a directory</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C:\PS&gt;Remove-File -Path "C:\Windows\Downloaded Program Files\Temp.inf"</w:t>
      </w:r>
    </w:p>
    <w:p w:rsidR="0005305F" w:rsidRDefault="0005305F" w:rsidP="0005305F">
      <w:r>
        <w:t xml:space="preserve">              -------------------------- EXAMPLE 2 --------------------------</w:t>
      </w:r>
    </w:p>
    <w:p w:rsidR="0005305F" w:rsidRDefault="0005305F" w:rsidP="0005305F">
      <w:r>
        <w:t xml:space="preserve">              C:\PS&gt;Remove-File -Path "C:\Windows\Downloaded Program Files" </w:t>
      </w:r>
      <w:r w:rsidR="00B4350D">
        <w:t>–</w:t>
      </w:r>
      <w:r>
        <w:t>Recurse</w:t>
      </w:r>
    </w:p>
    <w:p w:rsidR="00B4350D" w:rsidRDefault="00B4350D" w:rsidP="00B4350D">
      <w:pPr>
        <w:pStyle w:val="Heading3"/>
      </w:pPr>
      <w:bookmarkStart w:id="68" w:name="_Toc395728940"/>
      <w:r>
        <w:lastRenderedPageBreak/>
        <w:t>Remove-Folder</w:t>
      </w:r>
      <w:bookmarkEnd w:id="68"/>
    </w:p>
    <w:p w:rsidR="00B4350D" w:rsidRDefault="00B4350D" w:rsidP="00B4350D">
      <w:r w:rsidRPr="0005305F">
        <w:rPr>
          <w:b/>
        </w:rPr>
        <w:t>Synopsis</w:t>
      </w:r>
      <w:r>
        <w:t xml:space="preserve">    : </w:t>
      </w:r>
      <w:r w:rsidRPr="00B4350D">
        <w:t>Function to remove a folder and files if they exist.</w:t>
      </w:r>
    </w:p>
    <w:p w:rsidR="00B4350D" w:rsidRDefault="00B4350D" w:rsidP="00B4350D">
      <w:r w:rsidRPr="0005305F">
        <w:rPr>
          <w:b/>
        </w:rPr>
        <w:t>Description</w:t>
      </w:r>
      <w:r>
        <w:t xml:space="preserve">: </w:t>
      </w:r>
    </w:p>
    <w:p w:rsidR="00B4350D" w:rsidRDefault="00B4350D" w:rsidP="00B4350D">
      <w:r>
        <w:t xml:space="preserve">              </w:t>
      </w:r>
      <w:r w:rsidRPr="00B4350D">
        <w:t>Function to remove a folder and all files recursively in a given path.</w:t>
      </w:r>
    </w:p>
    <w:p w:rsidR="00B4350D" w:rsidRDefault="00B4350D" w:rsidP="00B4350D">
      <w:r w:rsidRPr="0005305F">
        <w:rPr>
          <w:b/>
        </w:rPr>
        <w:t xml:space="preserve">Parameter  </w:t>
      </w:r>
      <w:r>
        <w:t xml:space="preserve"> : Path</w:t>
      </w:r>
    </w:p>
    <w:p w:rsidR="00B4350D" w:rsidRDefault="00B4350D" w:rsidP="00B4350D">
      <w:r>
        <w:t xml:space="preserve">              Path of the folder you want to remove.</w:t>
      </w:r>
    </w:p>
    <w:p w:rsidR="00B4350D" w:rsidRDefault="00B4350D" w:rsidP="00B4350D">
      <w:r>
        <w:t xml:space="preserve">              ContinueOnError</w:t>
      </w:r>
    </w:p>
    <w:p w:rsidR="00B4350D" w:rsidRDefault="00B4350D" w:rsidP="00B4350D">
      <w:r>
        <w:t xml:space="preserve">              Continue if an error is encountered</w:t>
      </w:r>
    </w:p>
    <w:p w:rsidR="00B4350D" w:rsidRDefault="00B4350D" w:rsidP="00B4350D">
      <w:r w:rsidRPr="0005305F">
        <w:rPr>
          <w:b/>
        </w:rPr>
        <w:t>Examples</w:t>
      </w:r>
      <w:r>
        <w:t xml:space="preserve">    : </w:t>
      </w:r>
    </w:p>
    <w:p w:rsidR="00B4350D" w:rsidRDefault="00B4350D" w:rsidP="00B4350D">
      <w:r>
        <w:t xml:space="preserve">              -------------------------- EXAMPLE 1 --------------------------</w:t>
      </w:r>
    </w:p>
    <w:p w:rsidR="00B4350D" w:rsidRDefault="00B4350D" w:rsidP="0005305F">
      <w:r>
        <w:t xml:space="preserve">              C:\PS&gt;</w:t>
      </w:r>
      <w:r w:rsidRPr="00B4350D">
        <w:t xml:space="preserve"> Remove-Folder -Path "$envWinDir\Downloaded Program Files"</w:t>
      </w:r>
    </w:p>
    <w:p w:rsidR="0005305F" w:rsidRDefault="0005305F" w:rsidP="0005305F">
      <w:pPr>
        <w:pStyle w:val="Heading3"/>
      </w:pPr>
      <w:bookmarkStart w:id="69" w:name="_Toc395728941"/>
      <w:r>
        <w:t>Remove-MSIApplications</w:t>
      </w:r>
      <w:bookmarkEnd w:id="69"/>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05305F" w:rsidRDefault="0005305F" w:rsidP="0005305F">
      <w:r>
        <w:t xml:space="preserve">              Removes all MSI applications matching the specified application name. </w:t>
      </w:r>
    </w:p>
    <w:p w:rsidR="0005305F" w:rsidRDefault="0005305F" w:rsidP="0005305F">
      <w:r>
        <w:t xml:space="preserve">              Enumerates the registry for installed applications matching the specified application name and uninstalls that application using the product code, provided the </w:t>
      </w:r>
    </w:p>
    <w:p w:rsidR="0005305F" w:rsidRDefault="0005305F" w:rsidP="0005305F">
      <w:r>
        <w:t xml:space="preserve">              uninstall string </w:t>
      </w:r>
    </w:p>
    <w:p w:rsidR="0005305F" w:rsidRDefault="0005305F" w:rsidP="0005305F">
      <w:r>
        <w:t xml:space="preserve">              matches "msiexec"</w:t>
      </w:r>
    </w:p>
    <w:p w:rsidR="0005305F" w:rsidRDefault="0005305F" w:rsidP="0005305F">
      <w:r w:rsidRPr="0005305F">
        <w:rPr>
          <w:b/>
        </w:rPr>
        <w:t xml:space="preserve">Parameter  </w:t>
      </w:r>
      <w:r>
        <w:t xml:space="preserve"> : Name</w:t>
      </w:r>
    </w:p>
    <w:p w:rsidR="0005305F" w:rsidRDefault="0005305F" w:rsidP="000A37B5">
      <w:pPr>
        <w:ind w:firstLine="720"/>
      </w:pPr>
      <w:r>
        <w:t>The name of the application you want to uninstall.</w:t>
      </w:r>
      <w:r w:rsidR="000A37B5">
        <w:t xml:space="preserve"> </w:t>
      </w:r>
      <w:r w:rsidR="000A37B5" w:rsidRPr="00967D95">
        <w:t>Performs a wildcard match on the application display name.</w:t>
      </w:r>
    </w:p>
    <w:p w:rsidR="000A37B5" w:rsidRDefault="0005305F" w:rsidP="0005305F">
      <w:r>
        <w:t xml:space="preserve">              </w:t>
      </w:r>
      <w:r w:rsidR="000A37B5">
        <w:t>Exact</w:t>
      </w:r>
    </w:p>
    <w:p w:rsidR="000A37B5" w:rsidRDefault="000A37B5" w:rsidP="000A37B5">
      <w:r>
        <w:tab/>
        <w:t>Specifies to only match the exact name of the application.</w:t>
      </w:r>
    </w:p>
    <w:p w:rsidR="0005305F" w:rsidRDefault="0005305F" w:rsidP="000A37B5">
      <w:pPr>
        <w:ind w:firstLine="720"/>
      </w:pPr>
      <w:r>
        <w:t>ContinueOnError</w:t>
      </w:r>
    </w:p>
    <w:p w:rsidR="0005305F" w:rsidRDefault="0005305F" w:rsidP="0005305F">
      <w:r>
        <w:t xml:space="preserve">              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C:\PS&gt;Remove-MSIApplications "Adobe Flash"</w:t>
      </w:r>
    </w:p>
    <w:p w:rsidR="0005305F" w:rsidRDefault="0005305F" w:rsidP="0005305F">
      <w:r>
        <w:t xml:space="preserve">              Removes all versions of software that match the name "Adobe Flash"</w:t>
      </w:r>
    </w:p>
    <w:p w:rsidR="0005305F" w:rsidRDefault="0005305F" w:rsidP="0005305F">
      <w:r>
        <w:lastRenderedPageBreak/>
        <w:t xml:space="preserve">              -------------------------- EXAMPLE 2 --------------------------</w:t>
      </w:r>
    </w:p>
    <w:p w:rsidR="0005305F" w:rsidRDefault="0005305F" w:rsidP="0005305F">
      <w:r>
        <w:t xml:space="preserve">              C:\PS&gt;Remove-MSIApplications "Adobe"</w:t>
      </w:r>
    </w:p>
    <w:p w:rsidR="0005305F" w:rsidRDefault="0005305F" w:rsidP="0005305F">
      <w:r>
        <w:t xml:space="preserve">              Removes all versions of software that match the name "Adobe"</w:t>
      </w:r>
    </w:p>
    <w:p w:rsidR="0005305F" w:rsidRDefault="0005305F" w:rsidP="0005305F">
      <w:pPr>
        <w:pStyle w:val="Heading3"/>
      </w:pPr>
      <w:bookmarkStart w:id="70" w:name="_Toc395728942"/>
      <w:r>
        <w:t>Remove-RegistryKey</w:t>
      </w:r>
      <w:bookmarkEnd w:id="70"/>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05305F">
      <w:r>
        <w:t xml:space="preserve">              Deletes the specified registry key or value</w:t>
      </w:r>
    </w:p>
    <w:p w:rsidR="0005305F" w:rsidRDefault="0005305F" w:rsidP="0005305F">
      <w:r w:rsidRPr="0005305F">
        <w:rPr>
          <w:b/>
        </w:rPr>
        <w:t xml:space="preserve">Parameter  </w:t>
      </w:r>
      <w:r>
        <w:t xml:space="preserve"> : Key</w:t>
      </w:r>
    </w:p>
    <w:p w:rsidR="0005305F" w:rsidRDefault="0005305F" w:rsidP="0005305F">
      <w:r>
        <w:t xml:space="preserve">              Path of the registry key to delete</w:t>
      </w:r>
    </w:p>
    <w:p w:rsidR="0005305F" w:rsidRDefault="0005305F" w:rsidP="0005305F">
      <w:r>
        <w:t xml:space="preserve">              Name</w:t>
      </w:r>
    </w:p>
    <w:p w:rsidR="0005305F" w:rsidRDefault="0005305F" w:rsidP="0005305F">
      <w:r>
        <w:t xml:space="preserve">              Name of the registry key value to delete</w:t>
      </w:r>
    </w:p>
    <w:p w:rsidR="0005305F" w:rsidRDefault="0005305F" w:rsidP="0005305F">
      <w:r>
        <w:t xml:space="preserve">              Recurse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C:\PS&gt;Remove-RegistryKey -Key "HKEY_CURRENT_USER\SOFTWARE\Microsoft\Windows\CurrentVersion\RunOnce"</w:t>
      </w:r>
    </w:p>
    <w:p w:rsidR="0005305F" w:rsidRDefault="0005305F" w:rsidP="0005305F">
      <w:r>
        <w:t xml:space="preserve">              -------------------------- EXAMPLE 2 --------------------------</w:t>
      </w:r>
    </w:p>
    <w:p w:rsidR="0005305F" w:rsidRDefault="0005305F" w:rsidP="0005305F">
      <w:r>
        <w:t xml:space="preserve">              C:\PS&gt;Remove-RegistryKey -Key "HKLM:\SOFTWARE\Microsoft\Windows\CurrentVersion\Run" -Name "RunAppInstall"</w:t>
      </w:r>
    </w:p>
    <w:p w:rsidR="002A2E2D" w:rsidRDefault="002A2E2D" w:rsidP="002A2E2D">
      <w:pPr>
        <w:pStyle w:val="Heading3"/>
      </w:pPr>
      <w:bookmarkStart w:id="71" w:name="_Toc395728943"/>
      <w:r>
        <w:t>Send-Keys</w:t>
      </w:r>
      <w:bookmarkEnd w:id="71"/>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2A2E2D">
      <w:r>
        <w:t xml:space="preserve">              </w:t>
      </w: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2A2E2D" w:rsidRDefault="002A2E2D" w:rsidP="002A2E2D">
      <w:r w:rsidRPr="0005305F">
        <w:rPr>
          <w:b/>
        </w:rPr>
        <w:t xml:space="preserve">Parameter  </w:t>
      </w:r>
      <w:r>
        <w:t xml:space="preserve"> : WindowTitle</w:t>
      </w:r>
    </w:p>
    <w:p w:rsidR="002A2E2D" w:rsidRDefault="002A2E2D" w:rsidP="002A2E2D">
      <w:pPr>
        <w:ind w:firstLine="720"/>
      </w:pPr>
      <w:r>
        <w:t xml:space="preserve">The title of the application window. This can be a partial title.    </w:t>
      </w:r>
    </w:p>
    <w:p w:rsidR="002A2E2D" w:rsidRDefault="002A2E2D" w:rsidP="002A2E2D">
      <w:r w:rsidRPr="0005305F">
        <w:rPr>
          <w:b/>
        </w:rPr>
        <w:t xml:space="preserve">Parameter  </w:t>
      </w:r>
      <w:r>
        <w:t xml:space="preserve"> : Keys</w:t>
      </w:r>
    </w:p>
    <w:p w:rsidR="002A2E2D" w:rsidRDefault="002A2E2D" w:rsidP="002A2E2D">
      <w:pPr>
        <w:ind w:firstLine="720"/>
      </w:pPr>
      <w:r>
        <w:lastRenderedPageBreak/>
        <w:t>The sequence of keys to send</w:t>
      </w:r>
    </w:p>
    <w:p w:rsidR="002A2E2D" w:rsidRDefault="002A2E2D" w:rsidP="002A2E2D">
      <w:r w:rsidRPr="0005305F">
        <w:rPr>
          <w:b/>
        </w:rPr>
        <w:t xml:space="preserve">Parameter  </w:t>
      </w:r>
      <w:r>
        <w:t xml:space="preserve"> : WaitSeconds</w:t>
      </w:r>
    </w:p>
    <w:p w:rsidR="002A2E2D" w:rsidRDefault="002A2E2D" w:rsidP="002A2E2D">
      <w:r>
        <w:t xml:space="preserve">    </w:t>
      </w:r>
      <w:r>
        <w:tab/>
        <w:t>An optional number of seconds to wait after the sending of the keys</w:t>
      </w:r>
    </w:p>
    <w:p w:rsidR="002A2E2D" w:rsidRDefault="002A2E2D" w:rsidP="002A2E2D">
      <w:r w:rsidRPr="0005305F">
        <w:rPr>
          <w:b/>
        </w:rPr>
        <w:t>Examples</w:t>
      </w:r>
      <w:r>
        <w:t xml:space="preserve">    : </w:t>
      </w:r>
    </w:p>
    <w:p w:rsidR="002A2E2D" w:rsidRDefault="002A2E2D" w:rsidP="002A2E2D">
      <w:r>
        <w:t xml:space="preserve">              -------------------------- EXAMPLE 1 --------------------------</w:t>
      </w:r>
    </w:p>
    <w:p w:rsidR="002A2E2D" w:rsidRDefault="002A2E2D" w:rsidP="002A2E2D">
      <w:r>
        <w:t xml:space="preserve">    Send-Keys "foobar - Notepad" "Hello world" -WaitSeconds 5</w:t>
      </w:r>
    </w:p>
    <w:p w:rsidR="002A2E2D" w:rsidRDefault="002A2E2D" w:rsidP="002A2E2D">
      <w:r>
        <w:t xml:space="preserve">    </w:t>
      </w:r>
    </w:p>
    <w:p w:rsidR="002A2E2D" w:rsidRDefault="002A2E2D" w:rsidP="002A2E2D">
      <w:r>
        <w:t xml:space="preserve">    Send the sequence of keys "Hello world" to the application titled "foobar - Notepad" and wait 5 seconds.</w:t>
      </w:r>
    </w:p>
    <w:p w:rsidR="002A2E2D" w:rsidRDefault="002A2E2D" w:rsidP="002A2E2D">
      <w:r>
        <w:t xml:space="preserve">   </w:t>
      </w:r>
      <w:r w:rsidRPr="0005305F">
        <w:rPr>
          <w:b/>
        </w:rPr>
        <w:t>Examples</w:t>
      </w:r>
      <w:r>
        <w:t xml:space="preserve">    : </w:t>
      </w:r>
    </w:p>
    <w:p w:rsidR="002A2E2D" w:rsidRDefault="002A2E2D" w:rsidP="002A2E2D">
      <w:r>
        <w:t xml:space="preserve">              -------------------------- EXAMPLE 2 --------------------------</w:t>
      </w:r>
    </w:p>
    <w:p w:rsidR="002A2E2D" w:rsidRDefault="002A2E2D" w:rsidP="002A2E2D">
      <w:r>
        <w:t xml:space="preserve">    New-Item foobar.txt -ItemType File</w:t>
      </w:r>
    </w:p>
    <w:p w:rsidR="002A2E2D" w:rsidRDefault="002A2E2D" w:rsidP="002A2E2D">
      <w:r>
        <w:t xml:space="preserve">    notepad foobar.txt</w:t>
      </w:r>
    </w:p>
    <w:p w:rsidR="002A2E2D" w:rsidRDefault="002A2E2D" w:rsidP="002A2E2D">
      <w:r>
        <w:t xml:space="preserve">    Send-Keys "foobar - Notepad" "Hello world{ENTER}Ciao mondo{ENTER}" -WaitSeconds 1</w:t>
      </w:r>
    </w:p>
    <w:p w:rsidR="002A2E2D" w:rsidRDefault="002A2E2D" w:rsidP="002A2E2D">
      <w:r>
        <w:t xml:space="preserve">    Send-Keys "foobar - Notepad" "^s"</w:t>
      </w:r>
    </w:p>
    <w:p w:rsidR="002A2E2D" w:rsidRDefault="002A2E2D" w:rsidP="002A2E2D">
      <w:r>
        <w:t xml:space="preserve">    This command sequence creates a new text file called foobar.txt, opens the file using notepad.exe, writes some text, and saves the file using notepad.</w:t>
      </w:r>
    </w:p>
    <w:p w:rsidR="002A2E2D" w:rsidRDefault="002A2E2D" w:rsidP="0005305F"/>
    <w:p w:rsidR="0005305F" w:rsidRDefault="0005305F" w:rsidP="0005305F">
      <w:pPr>
        <w:pStyle w:val="Heading3"/>
      </w:pPr>
      <w:bookmarkStart w:id="72" w:name="_Toc395728944"/>
      <w:r>
        <w:t>Set-Ini</w:t>
      </w:r>
      <w:r w:rsidR="002C1D49">
        <w:t>Value</w:t>
      </w:r>
      <w:bookmarkEnd w:id="72"/>
    </w:p>
    <w:p w:rsidR="002C1D49" w:rsidRDefault="0005305F" w:rsidP="0005305F">
      <w:r w:rsidRPr="0005305F">
        <w:rPr>
          <w:b/>
        </w:rPr>
        <w:t>Synopsis</w:t>
      </w:r>
      <w:r>
        <w:t xml:space="preserve">    : </w:t>
      </w:r>
      <w:r w:rsidR="002C1D49" w:rsidRPr="002C1D49">
        <w:t>Opens an ini file and sets the value of the specified section and key</w:t>
      </w:r>
    </w:p>
    <w:p w:rsidR="0005305F" w:rsidRDefault="0005305F" w:rsidP="0005305F">
      <w:r w:rsidRPr="0005305F">
        <w:rPr>
          <w:b/>
        </w:rPr>
        <w:t>Description</w:t>
      </w:r>
      <w:r>
        <w:t xml:space="preserve">: </w:t>
      </w:r>
    </w:p>
    <w:p w:rsidR="002C1D49" w:rsidRDefault="0005305F" w:rsidP="0005305F">
      <w:r>
        <w:t xml:space="preserve">              </w:t>
      </w:r>
      <w:r w:rsidR="002C1D49" w:rsidRPr="002C1D49">
        <w:t>Opens an ini file and sets the value of the specified section and key</w:t>
      </w:r>
    </w:p>
    <w:p w:rsidR="0005305F" w:rsidRDefault="0005305F" w:rsidP="0005305F">
      <w:r w:rsidRPr="0005305F">
        <w:rPr>
          <w:b/>
        </w:rPr>
        <w:t xml:space="preserve">Parameter  </w:t>
      </w:r>
      <w:r>
        <w:t xml:space="preserve"> : FilePath</w:t>
      </w:r>
    </w:p>
    <w:p w:rsidR="0005305F" w:rsidRDefault="0005305F" w:rsidP="0005305F">
      <w:r>
        <w:t xml:space="preserve">              Path to </w:t>
      </w:r>
      <w:r w:rsidR="002C1D49">
        <w:t>the ini</w:t>
      </w:r>
      <w:r>
        <w:t xml:space="preserve"> file</w:t>
      </w:r>
    </w:p>
    <w:p w:rsidR="002C1D49" w:rsidRDefault="002C1D49" w:rsidP="002C1D49">
      <w:pPr>
        <w:ind w:firstLine="720"/>
      </w:pPr>
      <w:r>
        <w:t>Section</w:t>
      </w:r>
    </w:p>
    <w:p w:rsidR="002C1D49" w:rsidRDefault="002C1D49" w:rsidP="002C1D49">
      <w:pPr>
        <w:ind w:firstLine="720"/>
      </w:pPr>
      <w:r>
        <w:t>Section within the ini file</w:t>
      </w:r>
    </w:p>
    <w:p w:rsidR="0005305F" w:rsidRDefault="0005305F" w:rsidP="0005305F">
      <w:r>
        <w:t xml:space="preserve">              Key</w:t>
      </w:r>
    </w:p>
    <w:p w:rsidR="0005305F" w:rsidRDefault="002C1D49" w:rsidP="002C1D49">
      <w:pPr>
        <w:ind w:firstLine="720"/>
      </w:pPr>
      <w:r w:rsidRPr="002C1D49">
        <w:t>Key within the section of the ini file</w:t>
      </w:r>
    </w:p>
    <w:p w:rsidR="0005305F" w:rsidRDefault="0005305F" w:rsidP="0005305F">
      <w:r>
        <w:t xml:space="preserve">              Value</w:t>
      </w:r>
    </w:p>
    <w:p w:rsidR="0005305F" w:rsidRDefault="002C1D49" w:rsidP="002C1D49">
      <w:pPr>
        <w:ind w:firstLine="720"/>
      </w:pPr>
      <w:r w:rsidRPr="002C1D49">
        <w:t>Value for the key within the section of the ini file</w:t>
      </w:r>
    </w:p>
    <w:p w:rsidR="0005305F" w:rsidRDefault="0005305F" w:rsidP="0005305F">
      <w:r>
        <w:lastRenderedPageBreak/>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w:t>
      </w:r>
      <w:r w:rsidR="002C1D49" w:rsidRPr="002C1D49">
        <w:t xml:space="preserve"> Set-IniValue -FilePath "$envProgramFilesX86\IBM\Notes\notes.ini" -Section "Notes" -Key "KeyFileName" -Value "MyFile.ID"</w:t>
      </w:r>
    </w:p>
    <w:p w:rsidR="0005305F" w:rsidRDefault="0005305F" w:rsidP="0005305F">
      <w:pPr>
        <w:pStyle w:val="Heading3"/>
      </w:pPr>
      <w:bookmarkStart w:id="73" w:name="_Toc395728945"/>
      <w:r>
        <w:t>Set-PinnedApplication</w:t>
      </w:r>
      <w:bookmarkEnd w:id="7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05305F">
      <w:r>
        <w:t xml:space="preserve">              Pins or unpins a shortcut to the start menu or task bar.</w:t>
      </w:r>
    </w:p>
    <w:p w:rsidR="0005305F" w:rsidRDefault="0005305F" w:rsidP="0005305F">
      <w:r>
        <w:t xml:space="preserve">              This should typically be run in the user context, as pinned items are stored in the user profile.</w:t>
      </w:r>
    </w:p>
    <w:p w:rsidR="0005305F" w:rsidRDefault="0005305F" w:rsidP="0005305F">
      <w:r w:rsidRPr="0005305F">
        <w:rPr>
          <w:b/>
        </w:rPr>
        <w:t xml:space="preserve">Parameter  </w:t>
      </w:r>
      <w:r>
        <w:t xml:space="preserve"> : Action</w:t>
      </w:r>
    </w:p>
    <w:p w:rsidR="0005305F" w:rsidRDefault="0005305F" w:rsidP="0005305F">
      <w:r>
        <w:t xml:space="preserve">              Action to be performed: "PintoStartMenu","UnpinfromStartMenu","PintoTaskbar","UnpinfromTaskbar"</w:t>
      </w:r>
    </w:p>
    <w:p w:rsidR="0005305F" w:rsidRDefault="0005305F" w:rsidP="0005305F">
      <w:r>
        <w:t xml:space="preserve">              FilePath</w:t>
      </w:r>
    </w:p>
    <w:p w:rsidR="0005305F" w:rsidRDefault="0005305F" w:rsidP="0005305F">
      <w:r>
        <w:t xml:space="preserve">              Path to the shortcut file to be pinned or unpinned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C:\PS&gt;Set-PinnedApplication -Action "PintoStartMenu" -FilePath "$envProgramFilesX86\IBM\Lotus\Notes\notes.exe"</w:t>
      </w:r>
    </w:p>
    <w:p w:rsidR="0005305F" w:rsidRDefault="0005305F" w:rsidP="0005305F">
      <w:r>
        <w:t xml:space="preserve">              -------------------------- EXAMPLE 2 --------------------------</w:t>
      </w:r>
    </w:p>
    <w:p w:rsidR="0005305F" w:rsidRDefault="0005305F" w:rsidP="0005305F">
      <w:r>
        <w:t xml:space="preserve">              C:\PS&gt;Set-PinnedApplication -Action "UnpinfromTaskbar" -FilePath "$envProgramFilesX86\IBM\Lotus\Notes\notes.exe"</w:t>
      </w:r>
    </w:p>
    <w:p w:rsidR="0005305F" w:rsidRDefault="0005305F" w:rsidP="0005305F">
      <w:pPr>
        <w:pStyle w:val="Heading3"/>
      </w:pPr>
      <w:bookmarkStart w:id="74" w:name="_Toc395728946"/>
      <w:r>
        <w:t>Set-RegistryKey</w:t>
      </w:r>
      <w:bookmarkEnd w:id="74"/>
    </w:p>
    <w:p w:rsidR="0005305F" w:rsidRDefault="0005305F" w:rsidP="0005305F">
      <w:r w:rsidRPr="0005305F">
        <w:rPr>
          <w:b/>
        </w:rPr>
        <w:t>Synopsis</w:t>
      </w:r>
      <w:r>
        <w:t xml:space="preserve">    : Creates a registry key name, value or value data or sets the same if it does not already exist.</w:t>
      </w:r>
    </w:p>
    <w:p w:rsidR="0005305F" w:rsidRDefault="0005305F" w:rsidP="0005305F">
      <w:r w:rsidRPr="0005305F">
        <w:rPr>
          <w:b/>
        </w:rPr>
        <w:t>Description</w:t>
      </w:r>
      <w:r>
        <w:t xml:space="preserve">: </w:t>
      </w:r>
    </w:p>
    <w:p w:rsidR="0005305F" w:rsidRDefault="0005305F" w:rsidP="0005305F">
      <w:r>
        <w:t xml:space="preserve">              Creates a registry key name, value or value data or sets the same if it does not already exist.</w:t>
      </w:r>
    </w:p>
    <w:p w:rsidR="0005305F" w:rsidRDefault="0005305F" w:rsidP="0005305F">
      <w:r w:rsidRPr="0005305F">
        <w:rPr>
          <w:b/>
        </w:rPr>
        <w:t xml:space="preserve">Parameter  </w:t>
      </w:r>
      <w:r>
        <w:t xml:space="preserve"> : Key</w:t>
      </w:r>
    </w:p>
    <w:p w:rsidR="0005305F" w:rsidRDefault="0005305F" w:rsidP="0005305F">
      <w:r>
        <w:t xml:space="preserve">              The registry key path</w:t>
      </w:r>
    </w:p>
    <w:p w:rsidR="0005305F" w:rsidRDefault="0005305F" w:rsidP="0005305F">
      <w:r>
        <w:t xml:space="preserve">              Name</w:t>
      </w:r>
    </w:p>
    <w:p w:rsidR="0005305F" w:rsidRDefault="0005305F" w:rsidP="0005305F">
      <w:r>
        <w:lastRenderedPageBreak/>
        <w:t xml:space="preserve">              The value name</w:t>
      </w:r>
    </w:p>
    <w:p w:rsidR="0005305F" w:rsidRDefault="0005305F" w:rsidP="0005305F">
      <w:r>
        <w:t xml:space="preserve">              Value</w:t>
      </w:r>
    </w:p>
    <w:p w:rsidR="0005305F" w:rsidRDefault="0005305F" w:rsidP="0005305F">
      <w:r>
        <w:t xml:space="preserve">              The value data</w:t>
      </w:r>
    </w:p>
    <w:p w:rsidR="0005305F" w:rsidRDefault="0005305F" w:rsidP="0005305F">
      <w:r>
        <w:t xml:space="preserve">              Type</w:t>
      </w:r>
    </w:p>
    <w:p w:rsidR="0005305F" w:rsidRDefault="0005305F" w:rsidP="0005305F">
      <w:r>
        <w:t xml:space="preserve">              The type of registry value to create or set [Default is "String" </w:t>
      </w:r>
    </w:p>
    <w:p w:rsidR="0005305F" w:rsidRDefault="0005305F" w:rsidP="0005305F">
      <w:r>
        <w:t xml:space="preserve">              Acceptable values are: "Binary","DWord","ExpandString","MultiString","None","QWord","String","Unknown"</w:t>
      </w:r>
    </w:p>
    <w:p w:rsidR="0005305F" w:rsidRDefault="0005305F" w:rsidP="0005305F">
      <w:r>
        <w:t xml:space="preserve">              Object type: [Microsoft.Win32.RegistryValueKind]</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C:\PS&gt;Set-RegistryKey -Key $blockedAppPath -Name "Debugger" -Value $blockedAppDebuggerValue</w:t>
      </w:r>
    </w:p>
    <w:p w:rsidR="0005305F" w:rsidRDefault="0005305F" w:rsidP="0005305F">
      <w:r>
        <w:t xml:space="preserve">              -------------------------- EXAMPLE 2 --------------------------</w:t>
      </w:r>
    </w:p>
    <w:p w:rsidR="0005305F" w:rsidRDefault="0005305F" w:rsidP="0005305F">
      <w:r>
        <w:t xml:space="preserve">              C:\PS&gt;Set-RegistryKey -Key "HKEY_LOCAL_MACHINE\SOFTWARE\Microsoft\Windows\CurrentVersion\RunOnce" -Name "Debugger" -Value $blockedAppDebuggerValue -Type String</w:t>
      </w:r>
    </w:p>
    <w:p w:rsidR="0005305F" w:rsidRDefault="0005305F" w:rsidP="0005305F">
      <w:pPr>
        <w:pStyle w:val="Heading3"/>
      </w:pPr>
      <w:bookmarkStart w:id="75" w:name="_Toc395728947"/>
      <w:r>
        <w:t>Show-BalloonTip</w:t>
      </w:r>
      <w:bookmarkEnd w:id="75"/>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05305F">
      <w:r>
        <w:t xml:space="preserve">              Displays a balloon tip notification in the system tray</w:t>
      </w:r>
    </w:p>
    <w:p w:rsidR="0005305F" w:rsidRDefault="0005305F" w:rsidP="0005305F">
      <w:r w:rsidRPr="0005305F">
        <w:rPr>
          <w:b/>
        </w:rPr>
        <w:t xml:space="preserve">Parameter  </w:t>
      </w:r>
      <w:r>
        <w:t xml:space="preserve"> : BalloonTipText</w:t>
      </w:r>
    </w:p>
    <w:p w:rsidR="0005305F" w:rsidRDefault="0005305F" w:rsidP="0005305F">
      <w:r>
        <w:t xml:space="preserve">              Text of the balloon tip</w:t>
      </w:r>
    </w:p>
    <w:p w:rsidR="0005305F" w:rsidRDefault="0005305F" w:rsidP="0005305F">
      <w:r>
        <w:t xml:space="preserve">              BalloonTipTitle</w:t>
      </w:r>
    </w:p>
    <w:p w:rsidR="0005305F" w:rsidRDefault="0005305F" w:rsidP="0005305F">
      <w:r>
        <w:t xml:space="preserve">              Title of the balloon tip</w:t>
      </w:r>
    </w:p>
    <w:p w:rsidR="0005305F" w:rsidRDefault="0005305F" w:rsidP="0005305F">
      <w:r>
        <w:t xml:space="preserve">              BalloonTipIcon</w:t>
      </w:r>
    </w:p>
    <w:p w:rsidR="0005305F" w:rsidRDefault="0005305F" w:rsidP="0005305F">
      <w:r>
        <w:t xml:space="preserve">              Icon to be used [Default is Info]</w:t>
      </w:r>
    </w:p>
    <w:p w:rsidR="0005305F" w:rsidRDefault="0005305F" w:rsidP="0005305F">
      <w:r>
        <w:t xml:space="preserve">              Accepted values: 'Error', 'Info', 'None', 'Warning'</w:t>
      </w:r>
    </w:p>
    <w:p w:rsidR="0005305F" w:rsidRDefault="0005305F" w:rsidP="0005305F">
      <w:r>
        <w:t xml:space="preserve">              BalloonTipTime</w:t>
      </w:r>
    </w:p>
    <w:p w:rsidR="0005305F" w:rsidRDefault="0005305F" w:rsidP="0005305F">
      <w:r>
        <w:t xml:space="preserve">              Time in milliseconds to display the balloon tip [Default 500]</w:t>
      </w:r>
    </w:p>
    <w:p w:rsidR="0005305F" w:rsidRDefault="0005305F" w:rsidP="0005305F">
      <w:r w:rsidRPr="0005305F">
        <w:rPr>
          <w:b/>
        </w:rPr>
        <w:lastRenderedPageBreak/>
        <w:t>Examples</w:t>
      </w:r>
      <w:r>
        <w:t xml:space="preserve">    : </w:t>
      </w:r>
    </w:p>
    <w:p w:rsidR="0005305F" w:rsidRDefault="0005305F" w:rsidP="0005305F">
      <w:r>
        <w:t xml:space="preserve">              -------------------------- EXAMPLE 1 --------------------------</w:t>
      </w:r>
    </w:p>
    <w:p w:rsidR="0005305F" w:rsidRDefault="0005305F" w:rsidP="0005305F">
      <w:r>
        <w:t xml:space="preserve">              C:\PS&gt;Show-BalloonTip -BalloonTipText "Installation Started" -BalloonTipTitle "Application Name"</w:t>
      </w:r>
    </w:p>
    <w:p w:rsidR="0005305F" w:rsidRDefault="0005305F" w:rsidP="0005305F">
      <w:r>
        <w:t xml:space="preserve">              -------------------------- EXAMPLE 2 --------------------------</w:t>
      </w:r>
    </w:p>
    <w:p w:rsidR="0005305F" w:rsidRDefault="0005305F" w:rsidP="0005305F">
      <w:r>
        <w:t xml:space="preserve">              C:\PS&gt;Show-BalloonTip -BalloonTipIcon "Info" -BalloonTipText "Installation Started" -BalloonTipTitle "Application Name" -BalloonTipTime "1000"</w:t>
      </w:r>
    </w:p>
    <w:p w:rsidR="0005305F" w:rsidRDefault="0005305F" w:rsidP="0005305F">
      <w:pPr>
        <w:pStyle w:val="Heading3"/>
      </w:pPr>
      <w:bookmarkStart w:id="76" w:name="_Toc395728948"/>
      <w:r>
        <w:t>Show-DialogBox</w:t>
      </w:r>
      <w:bookmarkEnd w:id="76"/>
    </w:p>
    <w:p w:rsidR="0005305F" w:rsidRDefault="0005305F" w:rsidP="0005305F">
      <w:r w:rsidRPr="0005305F">
        <w:rPr>
          <w:b/>
        </w:rPr>
        <w:t>Synopsis</w:t>
      </w:r>
      <w:r>
        <w:t xml:space="preserve">    : This function displays a custom dialog box with optional title, buttons, icon and timeout.</w:t>
      </w:r>
      <w:r w:rsidR="00097039">
        <w:t xml:space="preserve"> </w:t>
      </w:r>
    </w:p>
    <w:p w:rsidR="00097039" w:rsidRDefault="00097039" w:rsidP="0005305F">
      <w:r>
        <w:tab/>
      </w:r>
      <w:r w:rsidRPr="00097039">
        <w:t>The Show-InstallationPrompt function is recommended over this as it provides more customization and uses consistent branding with the other UI components.</w:t>
      </w:r>
    </w:p>
    <w:p w:rsidR="0005305F" w:rsidRDefault="0005305F" w:rsidP="0005305F">
      <w:r w:rsidRPr="0005305F">
        <w:rPr>
          <w:b/>
        </w:rPr>
        <w:t>Description</w:t>
      </w:r>
      <w:r>
        <w:t xml:space="preserve">: </w:t>
      </w:r>
    </w:p>
    <w:p w:rsidR="0005305F" w:rsidRDefault="0005305F" w:rsidP="0005305F">
      <w:r>
        <w:t xml:space="preserve">              This function displays a custom dialog box with optional title, buttons, icon and timeout. The default button is "OK", the default Icon is "None" and the default </w:t>
      </w:r>
    </w:p>
    <w:p w:rsidR="0005305F" w:rsidRDefault="0005305F" w:rsidP="0005305F">
      <w:r>
        <w:t xml:space="preserve">              Timeout is none.</w:t>
      </w:r>
    </w:p>
    <w:p w:rsidR="0005305F" w:rsidRDefault="0005305F" w:rsidP="0005305F">
      <w:r w:rsidRPr="0005305F">
        <w:rPr>
          <w:b/>
        </w:rPr>
        <w:t xml:space="preserve">Parameter  </w:t>
      </w:r>
      <w:r>
        <w:t xml:space="preserve"> : Text</w:t>
      </w:r>
    </w:p>
    <w:p w:rsidR="0005305F" w:rsidRDefault="0005305F" w:rsidP="0005305F">
      <w:r>
        <w:t xml:space="preserve">              Text in the message dialog box</w:t>
      </w:r>
    </w:p>
    <w:p w:rsidR="0005305F" w:rsidRDefault="0005305F" w:rsidP="0005305F">
      <w:r>
        <w:t xml:space="preserve">              Title</w:t>
      </w:r>
    </w:p>
    <w:p w:rsidR="0005305F" w:rsidRDefault="0005305F" w:rsidP="0005305F">
      <w:r>
        <w:t xml:space="preserve">              Title of the message dialog box</w:t>
      </w:r>
    </w:p>
    <w:p w:rsidR="0005305F" w:rsidRDefault="0005305F" w:rsidP="0005305F">
      <w:r>
        <w:t xml:space="preserve">              Buttons</w:t>
      </w:r>
    </w:p>
    <w:p w:rsidR="0005305F" w:rsidRDefault="0005305F" w:rsidP="0005305F">
      <w:r>
        <w:t xml:space="preserve">              Buttons to be included on the dialog box [Default is "OK"]</w:t>
      </w:r>
    </w:p>
    <w:p w:rsidR="0005305F" w:rsidRDefault="0005305F" w:rsidP="0005305F">
      <w:r>
        <w:t xml:space="preserve">              "OK"</w:t>
      </w:r>
    </w:p>
    <w:p w:rsidR="0005305F" w:rsidRDefault="0005305F" w:rsidP="0005305F">
      <w:r>
        <w:t xml:space="preserve">              "OKCancel"</w:t>
      </w:r>
    </w:p>
    <w:p w:rsidR="0005305F" w:rsidRDefault="0005305F" w:rsidP="0005305F">
      <w:r>
        <w:t xml:space="preserve">              "AbortRetryIgnore"</w:t>
      </w:r>
    </w:p>
    <w:p w:rsidR="0005305F" w:rsidRDefault="0005305F" w:rsidP="0005305F">
      <w:r>
        <w:t xml:space="preserve">              "YesNoCancel"</w:t>
      </w:r>
    </w:p>
    <w:p w:rsidR="0005305F" w:rsidRDefault="0005305F" w:rsidP="0005305F">
      <w:r>
        <w:t xml:space="preserve">              "YesNo"</w:t>
      </w:r>
    </w:p>
    <w:p w:rsidR="0005305F" w:rsidRDefault="0005305F" w:rsidP="0005305F">
      <w:r>
        <w:t xml:space="preserve">              "RetryCancel"</w:t>
      </w:r>
    </w:p>
    <w:p w:rsidR="0005305F" w:rsidRDefault="0005305F" w:rsidP="0005305F">
      <w:r>
        <w:t xml:space="preserve">              "CancelTryAgainContinue"</w:t>
      </w:r>
    </w:p>
    <w:p w:rsidR="0005305F" w:rsidRDefault="0005305F" w:rsidP="0005305F">
      <w:r>
        <w:t xml:space="preserve">              DefaultButton</w:t>
      </w:r>
    </w:p>
    <w:p w:rsidR="0005305F" w:rsidRDefault="0005305F" w:rsidP="0005305F">
      <w:r>
        <w:t xml:space="preserve">              The Default button that is selected [Default is "First"]</w:t>
      </w:r>
    </w:p>
    <w:p w:rsidR="0005305F" w:rsidRDefault="0005305F" w:rsidP="0005305F">
      <w:r>
        <w:t xml:space="preserve">              "First"</w:t>
      </w:r>
    </w:p>
    <w:p w:rsidR="0005305F" w:rsidRDefault="0005305F" w:rsidP="0005305F">
      <w:r>
        <w:lastRenderedPageBreak/>
        <w:t xml:space="preserve">              "Second"</w:t>
      </w:r>
    </w:p>
    <w:p w:rsidR="0005305F" w:rsidRDefault="0005305F" w:rsidP="0005305F">
      <w:r>
        <w:t xml:space="preserve">              "Third"</w:t>
      </w:r>
    </w:p>
    <w:p w:rsidR="0005305F" w:rsidRDefault="0005305F" w:rsidP="0005305F">
      <w:r>
        <w:t xml:space="preserve">              Icon</w:t>
      </w:r>
    </w:p>
    <w:p w:rsidR="0005305F" w:rsidRDefault="0005305F" w:rsidP="0005305F">
      <w:r>
        <w:t xml:space="preserve">              Icon to display on the dialog box [Default is "None"]</w:t>
      </w:r>
    </w:p>
    <w:p w:rsidR="0005305F" w:rsidRDefault="0005305F" w:rsidP="0005305F">
      <w:r>
        <w:t xml:space="preserve">              Acceptable valures are: "None",    "Stop", "Question", "Exclamation", "Information",</w:t>
      </w:r>
    </w:p>
    <w:p w:rsidR="0005305F" w:rsidRDefault="0005305F" w:rsidP="0005305F">
      <w:r>
        <w:t xml:space="preserve">              Timeout</w:t>
      </w:r>
    </w:p>
    <w:p w:rsidR="0005305F" w:rsidRDefault="0005305F" w:rsidP="0005305F">
      <w:r>
        <w:t xml:space="preserve">              Timeout period in seconds before automatically closing the dialog box with the return message "Timeout" [Default the UI timeout value set in the config XML file]</w:t>
      </w:r>
    </w:p>
    <w:p w:rsidR="0005305F" w:rsidRDefault="0005305F" w:rsidP="0005305F">
      <w:r>
        <w:t xml:space="preserve">              TopMost</w:t>
      </w:r>
    </w:p>
    <w:p w:rsidR="0005305F" w:rsidRDefault="0005305F" w:rsidP="0005305F">
      <w:r>
        <w:t xml:space="preserve">              Specifies whether the message box is a system modal message box and appears in a topmost window.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C:\PS&gt;Show-DialogBox -Title "Installed Complete" -Text "Installation has completed. Please click OK and restart your computer." -Icon "Information"</w:t>
      </w:r>
    </w:p>
    <w:p w:rsidR="0005305F" w:rsidRDefault="0005305F" w:rsidP="0005305F">
      <w:r>
        <w:t xml:space="preserve">              -------------------------- EXAMPLE 2 --------------------------</w:t>
      </w:r>
    </w:p>
    <w:p w:rsidR="0005305F" w:rsidRDefault="0005305F" w:rsidP="0005305F">
      <w:r>
        <w:t xml:space="preserve">              C:\PS&gt;Show-DialogBox -Title "Installation Notice" -Text "Installation will take approximately 30 mintues. Do you wish to proceed?" -Buttons "OKCancel" </w:t>
      </w:r>
    </w:p>
    <w:p w:rsidR="0005305F" w:rsidRDefault="0005305F" w:rsidP="0005305F">
      <w:r>
        <w:t xml:space="preserve">              -DefaultButton "Second" </w:t>
      </w:r>
    </w:p>
    <w:p w:rsidR="0005305F" w:rsidRDefault="0005305F" w:rsidP="0005305F">
      <w:r>
        <w:t xml:space="preserve">              -Icon "Exclamation" -Timeout 600</w:t>
      </w:r>
    </w:p>
    <w:p w:rsidR="0005305F" w:rsidRDefault="0005305F" w:rsidP="0005305F">
      <w:pPr>
        <w:pStyle w:val="Heading3"/>
      </w:pPr>
      <w:bookmarkStart w:id="77" w:name="_Toc395728949"/>
      <w:r>
        <w:t>Show-InstallationProgress</w:t>
      </w:r>
      <w:bookmarkEnd w:id="77"/>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05305F" w:rsidRDefault="0005305F" w:rsidP="0005305F">
      <w:r>
        <w:t xml:space="preserve">              Create a WPF window in a separate thread to display a marquee style progress ellipse with a custom message that can be updated.</w:t>
      </w:r>
    </w:p>
    <w:p w:rsidR="0005305F" w:rsidRDefault="0005305F" w:rsidP="0005305F">
      <w:r>
        <w:t xml:space="preserve">              The status message supports line breaks.</w:t>
      </w:r>
    </w:p>
    <w:p w:rsidR="0005305F" w:rsidRDefault="0005305F" w:rsidP="0005305F">
      <w:r>
        <w:t xml:space="preserve">              The first time this function is called in a script, it will display a balloon tip notification to indicate that the installation has started</w:t>
      </w:r>
      <w:r w:rsidR="00097039">
        <w:t xml:space="preserve"> (provided balloon tips are enabled in the configuration)</w:t>
      </w:r>
      <w:r>
        <w:t>.</w:t>
      </w:r>
    </w:p>
    <w:p w:rsidR="0005305F" w:rsidRDefault="0005305F" w:rsidP="0005305F">
      <w:r w:rsidRPr="0005305F">
        <w:rPr>
          <w:b/>
        </w:rPr>
        <w:t xml:space="preserve">Parameter  </w:t>
      </w:r>
      <w:r>
        <w:t xml:space="preserve"> : StatusMessage</w:t>
      </w:r>
    </w:p>
    <w:p w:rsidR="0005305F" w:rsidRDefault="0005305F" w:rsidP="0005305F">
      <w:r>
        <w:t xml:space="preserve">              The Status Message to be displayed. The default status message is taken from the XML configuration file.</w:t>
      </w:r>
    </w:p>
    <w:p w:rsidR="006B346F" w:rsidRDefault="006B346F" w:rsidP="006B346F">
      <w:pPr>
        <w:ind w:firstLine="720"/>
      </w:pPr>
      <w:r>
        <w:t>WindowLocation</w:t>
      </w:r>
    </w:p>
    <w:p w:rsidR="006B346F" w:rsidRDefault="006B346F" w:rsidP="006B346F">
      <w:r>
        <w:lastRenderedPageBreak/>
        <w:t xml:space="preserve">    </w:t>
      </w:r>
      <w:r>
        <w:tab/>
        <w:t>The location of the progress window [default is just below top, centered]</w:t>
      </w:r>
    </w:p>
    <w:p w:rsidR="006B346F" w:rsidRDefault="006B346F" w:rsidP="006B346F">
      <w:pPr>
        <w:ind w:firstLine="720"/>
      </w:pPr>
      <w:r>
        <w:t>TopMost</w:t>
      </w:r>
    </w:p>
    <w:p w:rsidR="006B346F" w:rsidRDefault="006B346F" w:rsidP="006B346F">
      <w:r>
        <w:t xml:space="preserve">    </w:t>
      </w:r>
      <w:r>
        <w:tab/>
        <w:t>Specificies whether the progress window should be topmost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C:\PS&gt;Show-InstallationProgress</w:t>
      </w:r>
    </w:p>
    <w:p w:rsidR="0005305F" w:rsidRDefault="0005305F" w:rsidP="0005305F">
      <w:r>
        <w:t xml:space="preserve">              Uses the default status message from the XML configuration file.</w:t>
      </w:r>
    </w:p>
    <w:p w:rsidR="0005305F" w:rsidRDefault="0005305F" w:rsidP="0005305F">
      <w:r>
        <w:t xml:space="preserve">              -------------------------- EXAMPLE 2 --------------------------</w:t>
      </w:r>
    </w:p>
    <w:p w:rsidR="0005305F" w:rsidRDefault="0005305F" w:rsidP="0005305F">
      <w:r>
        <w:t xml:space="preserve">              C:\PS&gt;Show-InstallationProgress "Installation in Progress..."</w:t>
      </w:r>
    </w:p>
    <w:p w:rsidR="0005305F" w:rsidRDefault="0005305F" w:rsidP="0005305F">
      <w:r>
        <w:t xml:space="preserve">              -------------------------- EXAMPLE 3 --------------------------</w:t>
      </w:r>
    </w:p>
    <w:p w:rsidR="0005305F" w:rsidRDefault="0005305F" w:rsidP="0005305F">
      <w:r>
        <w:t xml:space="preserve">              C:\PS&gt;Show-InstallationProgress "Installation in Progress...`nThe installation may take 20 minutes to complete."</w:t>
      </w:r>
    </w:p>
    <w:p w:rsidR="006B346F" w:rsidRDefault="006B346F" w:rsidP="0005305F">
      <w:r>
        <w:t xml:space="preserve">              -------------------------- EXAMPLE 4 --------------------------</w:t>
      </w:r>
    </w:p>
    <w:p w:rsidR="006B346F" w:rsidRDefault="006B346F" w:rsidP="0005305F">
      <w:r>
        <w:tab/>
        <w:t>C:\PS&gt;</w:t>
      </w:r>
      <w:r w:rsidRPr="006B346F">
        <w:t>Show-InstallationProgress "Installation in Progress..." -WindowLocation "BottomRight" -TopMost $false</w:t>
      </w:r>
    </w:p>
    <w:p w:rsidR="0005305F" w:rsidRDefault="0005305F" w:rsidP="0005305F">
      <w:pPr>
        <w:pStyle w:val="Heading3"/>
      </w:pPr>
      <w:bookmarkStart w:id="78" w:name="_Toc395728950"/>
      <w:r>
        <w:t>Show-InstallationPrompt</w:t>
      </w:r>
      <w:bookmarkEnd w:id="78"/>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05305F">
      <w:r>
        <w:t xml:space="preserve">              Any combination of Left, Middle or Right buttons can be displayed. The return value of the button clicked by the user is the button text specified.</w:t>
      </w:r>
    </w:p>
    <w:p w:rsidR="0005305F" w:rsidRDefault="0005305F" w:rsidP="0005305F">
      <w:r w:rsidRPr="0005305F">
        <w:rPr>
          <w:b/>
        </w:rPr>
        <w:t xml:space="preserve">Parameter  </w:t>
      </w:r>
      <w:r>
        <w:t xml:space="preserve"> : Title</w:t>
      </w:r>
    </w:p>
    <w:p w:rsidR="0005305F" w:rsidRDefault="0005305F" w:rsidP="0005305F">
      <w:r>
        <w:t xml:space="preserve">              Title of the prompt</w:t>
      </w:r>
    </w:p>
    <w:p w:rsidR="0005305F" w:rsidRDefault="0005305F" w:rsidP="0005305F">
      <w:r>
        <w:t xml:space="preserve">              [Default is the application installation name]</w:t>
      </w:r>
    </w:p>
    <w:p w:rsidR="0005305F" w:rsidRDefault="0005305F" w:rsidP="0005305F">
      <w:r>
        <w:t xml:space="preserve">              Message</w:t>
      </w:r>
    </w:p>
    <w:p w:rsidR="0005305F" w:rsidRDefault="0005305F" w:rsidP="0005305F">
      <w:r>
        <w:t xml:space="preserve">              Message text to be included in the prompt</w:t>
      </w:r>
    </w:p>
    <w:p w:rsidR="009E47A1" w:rsidRDefault="009E47A1" w:rsidP="009E47A1">
      <w:r>
        <w:t xml:space="preserve">              MessageAlignment</w:t>
      </w:r>
    </w:p>
    <w:p w:rsidR="009E47A1" w:rsidRDefault="009E47A1" w:rsidP="009E47A1">
      <w:r>
        <w:t xml:space="preserve">              Alignment of the message text (Left,Center,Right) [Default is Center]</w:t>
      </w:r>
    </w:p>
    <w:p w:rsidR="0005305F" w:rsidRDefault="0005305F" w:rsidP="0005305F">
      <w:r>
        <w:t xml:space="preserve">              ButtonRightText</w:t>
      </w:r>
    </w:p>
    <w:p w:rsidR="0005305F" w:rsidRDefault="0005305F" w:rsidP="0005305F">
      <w:r>
        <w:t xml:space="preserve">              Show a button on the right of the prompt with the specified text</w:t>
      </w:r>
    </w:p>
    <w:p w:rsidR="0005305F" w:rsidRDefault="0005305F" w:rsidP="0005305F">
      <w:r>
        <w:t xml:space="preserve">              ButtonLeftText</w:t>
      </w:r>
    </w:p>
    <w:p w:rsidR="0005305F" w:rsidRDefault="0005305F" w:rsidP="0005305F">
      <w:r>
        <w:lastRenderedPageBreak/>
        <w:t xml:space="preserve">              Show a button on the left of the prompt with the specified text</w:t>
      </w:r>
    </w:p>
    <w:p w:rsidR="0005305F" w:rsidRDefault="0005305F" w:rsidP="0005305F">
      <w:r>
        <w:t xml:space="preserve">              ButtonMiddleText</w:t>
      </w:r>
    </w:p>
    <w:p w:rsidR="0005305F" w:rsidRDefault="0005305F" w:rsidP="0005305F">
      <w:r>
        <w:t xml:space="preserve">              Show a button in the middle of the prompt with the specified text</w:t>
      </w:r>
    </w:p>
    <w:p w:rsidR="009E47A1" w:rsidRDefault="009E47A1" w:rsidP="009E47A1">
      <w:pPr>
        <w:ind w:firstLine="720"/>
      </w:pPr>
      <w:r>
        <w:t>Icon</w:t>
      </w:r>
    </w:p>
    <w:p w:rsidR="009E47A1" w:rsidRDefault="009E47A1" w:rsidP="009E47A1">
      <w:r>
        <w:tab/>
        <w:t>Show a system icon in the prompt ("Application","Asterisk","Error","Exclamation","Hand","Information","None","Question","Shield","Warning","WinLogo") [Default is "None"]</w:t>
      </w:r>
    </w:p>
    <w:p w:rsidR="009E47A1" w:rsidRDefault="009E47A1" w:rsidP="009E47A1">
      <w:pPr>
        <w:ind w:firstLine="720"/>
      </w:pPr>
      <w:r>
        <w:t>NoWait</w:t>
      </w:r>
    </w:p>
    <w:p w:rsidR="009E47A1" w:rsidRDefault="009E47A1" w:rsidP="009E47A1">
      <w:r>
        <w:tab/>
        <w:t>Specifies whether to show the prompt asynchronously (i.e. allow the script to continue without waiting for a response) [Default is $false]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displaying prompt [Default is false]</w:t>
      </w:r>
    </w:p>
    <w:p w:rsidR="00586951" w:rsidRDefault="00586951" w:rsidP="009E47A1">
      <w:r>
        <w:tab/>
        <w:t>Timeout</w:t>
      </w:r>
    </w:p>
    <w:p w:rsidR="00586951" w:rsidRDefault="00586951" w:rsidP="009E47A1">
      <w:r>
        <w:tab/>
      </w:r>
      <w:r w:rsidRPr="00586951">
        <w:t>Specifies the period in seconds after which the prompt should timeout [Default is the UI timeout value set in the config XML file]</w:t>
      </w:r>
    </w:p>
    <w:p w:rsidR="00C871AF" w:rsidRDefault="00C871AF" w:rsidP="00C871AF">
      <w:pPr>
        <w:ind w:firstLine="720"/>
      </w:pPr>
      <w:r>
        <w:t>ExitOnTimeout</w:t>
      </w:r>
    </w:p>
    <w:p w:rsidR="00C871AF" w:rsidRDefault="00C871AF" w:rsidP="0005305F">
      <w:r>
        <w:tab/>
      </w:r>
      <w:r w:rsidRPr="00586951">
        <w:t xml:space="preserve">Specifies </w:t>
      </w:r>
      <w:r>
        <w:t>whether to exit the script if the UI times out. [Default is true]</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C:\PS&gt;Show-InstallationPrompt -Message "Do you want to proceed with the installation?" -buttonRightText "Yes" -buttonLeftText "No"</w:t>
      </w:r>
    </w:p>
    <w:p w:rsidR="0005305F" w:rsidRDefault="0005305F" w:rsidP="0005305F">
      <w:r>
        <w:t xml:space="preserve">              -------------------------- EXAMPLE 2 --------------------------</w:t>
      </w:r>
    </w:p>
    <w:p w:rsidR="0005305F" w:rsidRDefault="0005305F" w:rsidP="0005305F">
      <w:r>
        <w:t xml:space="preserve">              C:\PS&gt;Show-InstallationPrompt -Title "Funny Prompt" -Message "How are you feeling today?" -ButtonRightText "Good" -ButtonLeftText "Bad" -ButtonMiddleText </w:t>
      </w:r>
    </w:p>
    <w:p w:rsidR="0005305F" w:rsidRDefault="0005305F" w:rsidP="0005305F">
      <w:r>
        <w:t xml:space="preserve">              "Indifferent"</w:t>
      </w:r>
    </w:p>
    <w:p w:rsidR="009E47A1" w:rsidRDefault="009E47A1" w:rsidP="009E47A1">
      <w:r>
        <w:t xml:space="preserve">              -------------------------- EXAMPLE 3 --------------------------</w:t>
      </w:r>
    </w:p>
    <w:p w:rsidR="009E47A1" w:rsidRDefault="009E47A1" w:rsidP="0005305F">
      <w:r>
        <w:t xml:space="preserve">              C:\PS&gt;</w:t>
      </w:r>
      <w:r w:rsidRPr="009E47A1">
        <w:t>Show-InstallationPrompt -Message "You can customise text to appear at the end of an install, or remove it completely for unattended installations." -Icon Information -NoWait</w:t>
      </w:r>
    </w:p>
    <w:p w:rsidR="0005305F" w:rsidRDefault="0005305F" w:rsidP="0005305F">
      <w:pPr>
        <w:pStyle w:val="Heading3"/>
      </w:pPr>
      <w:bookmarkStart w:id="79" w:name="_Toc395728951"/>
      <w:r>
        <w:lastRenderedPageBreak/>
        <w:t>Show-InstallationRestartPrompt</w:t>
      </w:r>
      <w:bookmarkEnd w:id="79"/>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05305F">
      <w:r>
        <w:t xml:space="preserve">              Displays a restart prompt with a countdown to a forced restart.</w:t>
      </w:r>
    </w:p>
    <w:p w:rsidR="0005305F" w:rsidRDefault="0005305F" w:rsidP="0005305F">
      <w:r w:rsidRPr="0005305F">
        <w:rPr>
          <w:b/>
        </w:rPr>
        <w:t xml:space="preserve">Parameter  </w:t>
      </w:r>
      <w:r>
        <w:t xml:space="preserve"> : CountdownSeconds</w:t>
      </w:r>
    </w:p>
    <w:p w:rsidR="0005305F" w:rsidRDefault="0005305F" w:rsidP="0005305F">
      <w:r>
        <w:t xml:space="preserve">              Specifies the number of seconds to countdown to the system restart.</w:t>
      </w:r>
    </w:p>
    <w:p w:rsidR="0005305F" w:rsidRDefault="0005305F" w:rsidP="0005305F">
      <w:r>
        <w:t xml:space="preserve">              CountdownNoHideSeconds</w:t>
      </w:r>
    </w:p>
    <w:p w:rsidR="0005305F" w:rsidRDefault="0005305F" w:rsidP="008F5E9A">
      <w:r>
        <w:t xml:space="preserve">              Specifies the number of seconds to display the restart prompt without allowing the window to be hidden.</w:t>
      </w:r>
    </w:p>
    <w:p w:rsidR="005A1021" w:rsidRDefault="005A1021" w:rsidP="005A1021">
      <w:pPr>
        <w:ind w:firstLine="720"/>
      </w:pPr>
      <w:r>
        <w:t>NoCountdown</w:t>
      </w:r>
    </w:p>
    <w:p w:rsidR="005A1021" w:rsidRDefault="005A1021" w:rsidP="007D6D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7D6D69" w:rsidRDefault="007D6D69" w:rsidP="005A1021"/>
    <w:p w:rsidR="005A1021" w:rsidRDefault="005A1021" w:rsidP="008F5E9A"/>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C:\PS&gt;Show-InstallationRestartPrompt -Countdownseconds 600 -CountdownNoHideSeconds 60</w:t>
      </w:r>
    </w:p>
    <w:p w:rsidR="005A1021" w:rsidRDefault="005A1021" w:rsidP="005A1021">
      <w:r>
        <w:t xml:space="preserve">              -------------------------- EXAMPLE 2 --------------------------</w:t>
      </w:r>
    </w:p>
    <w:p w:rsidR="005A1021" w:rsidRDefault="005A1021" w:rsidP="0005305F">
      <w:r>
        <w:t xml:space="preserve">              C:\PS&gt;Show-InstallationRestartPrompt –NoCountdown</w:t>
      </w:r>
    </w:p>
    <w:p w:rsidR="0005305F" w:rsidRDefault="0005305F" w:rsidP="0005305F">
      <w:pPr>
        <w:pStyle w:val="Heading3"/>
      </w:pPr>
      <w:bookmarkStart w:id="80" w:name="_Toc395728952"/>
      <w:r>
        <w:t>Show-InstallationWelcome</w:t>
      </w:r>
      <w:bookmarkEnd w:id="80"/>
    </w:p>
    <w:p w:rsidR="0005305F" w:rsidRDefault="0005305F" w:rsidP="0005305F">
      <w:r w:rsidRPr="0005305F">
        <w:rPr>
          <w:b/>
        </w:rPr>
        <w:t>Synopsis</w:t>
      </w:r>
      <w:r>
        <w:t xml:space="preserve">    : This function provides a welcome dialog prompting the user with information about the installation and actions to be performed before the installation can begin.</w:t>
      </w:r>
    </w:p>
    <w:p w:rsidR="0005305F" w:rsidRDefault="0005305F" w:rsidP="0005305F">
      <w:r w:rsidRPr="0005305F">
        <w:rPr>
          <w:b/>
        </w:rPr>
        <w:t>Description</w:t>
      </w:r>
      <w:r>
        <w:t xml:space="preserve">: </w:t>
      </w:r>
    </w:p>
    <w:p w:rsidR="0005305F" w:rsidRDefault="0005305F" w:rsidP="0005305F">
      <w:r>
        <w:t xml:space="preserve">              The following prompts can be included in the welcome dialog:</w:t>
      </w:r>
    </w:p>
    <w:p w:rsidR="0005305F" w:rsidRDefault="0005305F" w:rsidP="0005305F">
      <w:r>
        <w:t xml:space="preserve">              Close the specified running applications, or optionally close the applications without showing a prompt (using the -Silent" switch).</w:t>
      </w:r>
    </w:p>
    <w:p w:rsidR="0005305F" w:rsidRDefault="0005305F" w:rsidP="0005305F">
      <w:r>
        <w:t xml:space="preserve">              Defer the installation a certain number of times, for a certain number of days or until a deadline is reached.</w:t>
      </w:r>
    </w:p>
    <w:p w:rsidR="0005305F" w:rsidRDefault="0005305F" w:rsidP="0005305F">
      <w:r>
        <w:t xml:space="preserve">              Countdown until applications are automatically closed.</w:t>
      </w:r>
    </w:p>
    <w:p w:rsidR="0005305F" w:rsidRDefault="0005305F" w:rsidP="0005305F">
      <w:r>
        <w:t xml:space="preserve">              Prevent users from launching the specified applications while the installation is in progress.</w:t>
      </w:r>
    </w:p>
    <w:p w:rsidR="0005305F" w:rsidRDefault="0005305F" w:rsidP="0005305F">
      <w:r>
        <w:lastRenderedPageBreak/>
        <w:t xml:space="preserve">              Notes: </w:t>
      </w:r>
    </w:p>
    <w:p w:rsidR="0005305F" w:rsidRDefault="0005305F" w:rsidP="0005305F">
      <w:r>
        <w:t xml:space="preserve">              The process descriptions are retrieved from WMI, with a fall back on the process name if no </w:t>
      </w:r>
      <w:r w:rsidRPr="0005305F">
        <w:t xml:space="preserve">description </w:t>
      </w:r>
      <w:r>
        <w:t xml:space="preserve">is available. Alternatively, you can specify the </w:t>
      </w:r>
      <w:r w:rsidR="006153E7">
        <w:t xml:space="preserve">description </w:t>
      </w:r>
      <w:r>
        <w:t>yourself</w:t>
      </w:r>
      <w:r w:rsidR="006153E7">
        <w:t xml:space="preserve"> </w:t>
      </w:r>
      <w:r>
        <w:t>with a '=' symbol</w:t>
      </w:r>
      <w:r w:rsidR="006153E7">
        <w:t>. See function examples for more information.</w:t>
      </w:r>
    </w:p>
    <w:p w:rsidR="0005305F" w:rsidRDefault="0005305F" w:rsidP="0005305F">
      <w:r>
        <w:t xml:space="preserve">              The dialog box will timeout after the timeout specified in the XML configuration file (default 1 hour and 55 minutes) to prevent SCCM installations from timing out </w:t>
      </w:r>
    </w:p>
    <w:p w:rsidR="0005305F" w:rsidRDefault="0005305F" w:rsidP="0005305F">
      <w:r>
        <w:t xml:space="preserve">              and returning </w:t>
      </w:r>
    </w:p>
    <w:p w:rsidR="0005305F" w:rsidRDefault="0005305F" w:rsidP="0005305F">
      <w:r>
        <w:t xml:space="preserve">              a failure code to SCCM. When the dialog times out, the script will exit and return a 1618 code (SCCM fast retry code).</w:t>
      </w:r>
    </w:p>
    <w:p w:rsidR="0005305F" w:rsidRDefault="0005305F" w:rsidP="0005305F">
      <w:r w:rsidRPr="0005305F">
        <w:rPr>
          <w:b/>
        </w:rPr>
        <w:t xml:space="preserve">Parameter  </w:t>
      </w:r>
      <w:r>
        <w:t xml:space="preserve"> : CloseApps</w:t>
      </w:r>
    </w:p>
    <w:p w:rsidR="0005305F" w:rsidRDefault="0005305F" w:rsidP="0005305F">
      <w:r>
        <w:t xml:space="preserve">              Name of the process to stop (do not include the .exe). Specify multiple processes separated by a comma. Specify custom descriptions like this: "winword=Microsoft </w:t>
      </w:r>
    </w:p>
    <w:p w:rsidR="0005305F" w:rsidRDefault="0005305F" w:rsidP="0005305F">
      <w:r>
        <w:t xml:space="preserve">              Office </w:t>
      </w:r>
    </w:p>
    <w:p w:rsidR="0005305F" w:rsidRDefault="0005305F" w:rsidP="0005305F">
      <w:r>
        <w:t xml:space="preserve">              Word,excel=Microsoft Office Excel"</w:t>
      </w:r>
    </w:p>
    <w:p w:rsidR="0005305F" w:rsidRDefault="0005305F" w:rsidP="0005305F">
      <w:r>
        <w:t xml:space="preserve">              Silent</w:t>
      </w:r>
    </w:p>
    <w:p w:rsidR="0005305F" w:rsidRDefault="0005305F" w:rsidP="0005305F">
      <w:r>
        <w:t xml:space="preserve">              Stop processes without prompting the user.</w:t>
      </w:r>
    </w:p>
    <w:p w:rsidR="0005305F" w:rsidRDefault="0005305F" w:rsidP="0005305F">
      <w:r>
        <w:t xml:space="preserve">              CloseAppsCountdown</w:t>
      </w:r>
    </w:p>
    <w:p w:rsidR="0005305F" w:rsidRDefault="0005305F" w:rsidP="0005305F">
      <w:r>
        <w:t xml:space="preserve">              Option to provide a countdown in seconds until the specified applications are automatically closed. This only takes effect if deferral is now allowed or has </w:t>
      </w:r>
    </w:p>
    <w:p w:rsidR="0005305F" w:rsidRDefault="0005305F" w:rsidP="0005305F">
      <w:r>
        <w:t xml:space="preserve">              expired.</w:t>
      </w:r>
    </w:p>
    <w:p w:rsidR="0005305F" w:rsidRDefault="0005305F" w:rsidP="0005305F">
      <w:r>
        <w:t xml:space="preserve">              BlockExecution</w:t>
      </w:r>
    </w:p>
    <w:p w:rsidR="0005305F" w:rsidRDefault="0005305F" w:rsidP="0005305F">
      <w:r>
        <w:t xml:space="preserve">              Option to prevent the user from launching the process/application during the installation</w:t>
      </w:r>
    </w:p>
    <w:p w:rsidR="006153E7" w:rsidRDefault="006153E7" w:rsidP="006153E7">
      <w:pPr>
        <w:ind w:firstLine="720"/>
      </w:pPr>
      <w:r>
        <w:t>AllowDefer</w:t>
      </w:r>
    </w:p>
    <w:p w:rsidR="006153E7" w:rsidRDefault="006153E7" w:rsidP="006153E7">
      <w:r>
        <w:tab/>
        <w:t>Enables an optional defer button to allow the user to defer the installation.</w:t>
      </w:r>
    </w:p>
    <w:p w:rsidR="006153E7" w:rsidRDefault="006153E7" w:rsidP="006153E7">
      <w:pPr>
        <w:ind w:firstLine="720"/>
      </w:pPr>
      <w:r>
        <w:t>AllowDeferCloseApps</w:t>
      </w:r>
    </w:p>
    <w:p w:rsidR="006153E7" w:rsidRDefault="006153E7" w:rsidP="006153E7">
      <w:r>
        <w:tab/>
        <w:t>Enables an optional defer button to allow the user to defer the installation only if there are running applications that need to be closed.</w:t>
      </w:r>
    </w:p>
    <w:p w:rsidR="0005305F" w:rsidRDefault="0005305F" w:rsidP="0005305F">
      <w:r>
        <w:t xml:space="preserve">              DeferTimes</w:t>
      </w:r>
    </w:p>
    <w:p w:rsidR="0005305F" w:rsidRDefault="0005305F" w:rsidP="0005305F">
      <w:r>
        <w:t xml:space="preserve">              Specify the number of times the installation can be deferred</w:t>
      </w:r>
    </w:p>
    <w:p w:rsidR="0005305F" w:rsidRDefault="0005305F" w:rsidP="0005305F">
      <w:r>
        <w:t xml:space="preserve">              DeferDays</w:t>
      </w:r>
    </w:p>
    <w:p w:rsidR="0005305F" w:rsidRDefault="0005305F" w:rsidP="0005305F">
      <w:r>
        <w:t xml:space="preserve">              Specify the number of days since first run that the installation can be deferred. This is converted to a deadline.</w:t>
      </w:r>
    </w:p>
    <w:p w:rsidR="0005305F" w:rsidRDefault="0005305F" w:rsidP="0005305F">
      <w:r>
        <w:lastRenderedPageBreak/>
        <w:t xml:space="preserve">              DeferDeadline</w:t>
      </w:r>
    </w:p>
    <w:p w:rsidR="0005305F" w:rsidRDefault="0005305F" w:rsidP="0005305F">
      <w:r>
        <w:t xml:space="preserve">              Specify the deadline date up until which the installation can be deferred.</w:t>
      </w:r>
    </w:p>
    <w:p w:rsidR="0005305F" w:rsidRDefault="0005305F" w:rsidP="0005305F">
      <w:r>
        <w:t xml:space="preserve">              Specify the date in the local culture if the script is intended for that same culture, e.g. </w:t>
      </w:r>
    </w:p>
    <w:p w:rsidR="0005305F" w:rsidRDefault="0005305F" w:rsidP="0005305F">
      <w:r>
        <w:t xml:space="preserve">              If the script is intended to run on EN-US machines, specify the date in the format "08/25/2013" or "08-25-2013" or "08-25-2013 18:00:00".</w:t>
      </w:r>
    </w:p>
    <w:p w:rsidR="0005305F" w:rsidRDefault="0005305F" w:rsidP="0005305F">
      <w:r>
        <w:t xml:space="preserve">              If the script is intended for multiple cultures, specify the date in the universal sortable date/time format, e.g. "2013-08-22 11:51:52Z"</w:t>
      </w:r>
    </w:p>
    <w:p w:rsidR="0005305F" w:rsidRDefault="0005305F" w:rsidP="0005305F">
      <w:r>
        <w:t xml:space="preserve">              The deadline date will be displayed to the user in the format of their culture.</w:t>
      </w:r>
    </w:p>
    <w:p w:rsidR="008F0B8C" w:rsidRDefault="008F0B8C" w:rsidP="0005305F">
      <w:r>
        <w:tab/>
        <w:t>CheckDiskSpace</w:t>
      </w:r>
    </w:p>
    <w:p w:rsidR="008F0B8C" w:rsidRDefault="008F0B8C" w:rsidP="008C1F52">
      <w:r>
        <w:tab/>
      </w:r>
      <w:r w:rsidR="008C1F52">
        <w:t>If this parameter is specified without the RequiredDiskSpace parameter, the required disk space is calculated automatically based on the size of the script source and associated files.</w:t>
      </w:r>
    </w:p>
    <w:p w:rsidR="008F0B8C" w:rsidRDefault="008F0B8C" w:rsidP="008F0B8C">
      <w:pPr>
        <w:ind w:firstLine="720"/>
      </w:pPr>
      <w:r>
        <w:t>RequiredDiskSpace</w:t>
      </w:r>
    </w:p>
    <w:p w:rsidR="008C1F52" w:rsidRDefault="008C1F52" w:rsidP="008C1F52">
      <w:pPr>
        <w:ind w:firstLine="720"/>
      </w:pPr>
      <w:r w:rsidRPr="008C1F52">
        <w:t>Specify required disk space in MB, used in combination with CheckDiskSpace.</w:t>
      </w:r>
    </w:p>
    <w:p w:rsidR="002C6D5C" w:rsidRDefault="002C6D5C" w:rsidP="002C6D5C">
      <w:pPr>
        <w:ind w:firstLine="720"/>
      </w:pPr>
      <w:r>
        <w:t xml:space="preserve">PersistPrompt </w:t>
      </w:r>
    </w:p>
    <w:p w:rsidR="002C6D5C" w:rsidRDefault="002C6D5C" w:rsidP="002C6D5C">
      <w:r>
        <w:t xml:space="preserve">    </w:t>
      </w:r>
      <w:r>
        <w:tab/>
        <w:t>Specify whether to make the prompt persist in the center of the screen every 10 seconds. The user will have no option but to respond to the prompt - resistance is futile!</w:t>
      </w:r>
    </w:p>
    <w:p w:rsidR="002C6D5C" w:rsidRDefault="002C6D5C" w:rsidP="002C6D5C">
      <w:pPr>
        <w:ind w:firstLine="720"/>
      </w:pPr>
      <w:r>
        <w:t xml:space="preserve">MinimizeWindows </w:t>
      </w:r>
    </w:p>
    <w:p w:rsidR="002C6D5C" w:rsidRDefault="002C6D5C" w:rsidP="002C6D5C">
      <w:r>
        <w:t xml:space="preserve">    </w:t>
      </w:r>
      <w:r>
        <w:tab/>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C:\PS&gt;Show-</w:t>
      </w:r>
      <w:r w:rsidR="0096011B">
        <w:t>Installation</w:t>
      </w:r>
      <w:r>
        <w:t>Welcome -CloseApps "iexplore,winword,excel"</w:t>
      </w:r>
    </w:p>
    <w:p w:rsidR="0005305F" w:rsidRDefault="0005305F" w:rsidP="0005305F">
      <w:r>
        <w:t xml:space="preserve">              Prompt the user to close Internet Explorer, Word and Excel.</w:t>
      </w:r>
    </w:p>
    <w:p w:rsidR="0005305F" w:rsidRDefault="0005305F" w:rsidP="0005305F">
      <w:r>
        <w:t xml:space="preserve">              -------------------------- EXAMPLE 2 --------------------------</w:t>
      </w:r>
    </w:p>
    <w:p w:rsidR="0005305F" w:rsidRDefault="0005305F" w:rsidP="0005305F">
      <w:r>
        <w:t xml:space="preserve">              C:\PS&gt;Show-</w:t>
      </w:r>
      <w:r w:rsidR="0096011B">
        <w:t>Installation</w:t>
      </w:r>
      <w:r>
        <w:t>Welcome -CloseApps "winword,excel" -Silent</w:t>
      </w:r>
    </w:p>
    <w:p w:rsidR="0005305F" w:rsidRDefault="0005305F" w:rsidP="0005305F">
      <w:r>
        <w:t xml:space="preserve">              Close Word and Excel without prompting the user.</w:t>
      </w:r>
    </w:p>
    <w:p w:rsidR="0005305F" w:rsidRDefault="0005305F" w:rsidP="0005305F">
      <w:r>
        <w:t xml:space="preserve">              -------------------------- EXAMPLE 3 --------------------------</w:t>
      </w:r>
    </w:p>
    <w:p w:rsidR="0005305F" w:rsidRDefault="0005305F" w:rsidP="0005305F">
      <w:r>
        <w:t xml:space="preserve">              C:\PS&gt;Show-</w:t>
      </w:r>
      <w:r w:rsidR="0096011B">
        <w:t>Installation</w:t>
      </w:r>
      <w:r>
        <w:t>Welcome -CloseApps "winword,excel" -BlockExecution</w:t>
      </w:r>
    </w:p>
    <w:p w:rsidR="0005305F" w:rsidRDefault="0005305F" w:rsidP="0005305F">
      <w:r>
        <w:t xml:space="preserve">              Close Word and Excel and prevent the user from launching the applications while the installation is in progress.</w:t>
      </w:r>
    </w:p>
    <w:p w:rsidR="0005305F" w:rsidRDefault="0005305F" w:rsidP="0005305F">
      <w:r>
        <w:t xml:space="preserve">              -------------------------- EXAMPLE 4 --------------------------</w:t>
      </w:r>
    </w:p>
    <w:p w:rsidR="0005305F" w:rsidRDefault="0005305F" w:rsidP="0005305F">
      <w:r>
        <w:lastRenderedPageBreak/>
        <w:t xml:space="preserve">              C:\PS&gt;Show-</w:t>
      </w:r>
      <w:r w:rsidR="0096011B">
        <w:t>Installation</w:t>
      </w:r>
      <w:r>
        <w:t>Welcome -CloseApps "winword=Microsoft Office Word,excel=Microsoft Office Excel" -CloseAppsCountdown "600"</w:t>
      </w:r>
    </w:p>
    <w:p w:rsidR="0005305F" w:rsidRDefault="0005305F" w:rsidP="0005305F">
      <w:r>
        <w:t xml:space="preserve">              Prompt the user to close Word and Excel, with customized descriptions for the applications and automatically close the applications after 10 minutes.</w:t>
      </w:r>
    </w:p>
    <w:p w:rsidR="002F0BF5" w:rsidRDefault="002F0BF5" w:rsidP="002F0BF5">
      <w:r>
        <w:t xml:space="preserve">              -------------------------- EXAMPLE 5 --------------------------</w:t>
      </w:r>
    </w:p>
    <w:p w:rsidR="002F0BF5" w:rsidRDefault="002F0BF5" w:rsidP="002F0BF5">
      <w:r>
        <w:t>Show-InstallationWelcome -CloseApps "winword.exe,msaccess.exe,excel.exe" -PersistPrompt</w:t>
      </w:r>
    </w:p>
    <w:p w:rsidR="002F0BF5" w:rsidRDefault="002F0BF5" w:rsidP="002F0BF5">
      <w:r>
        <w:tab/>
        <w:t xml:space="preserve">Prompt the user to close Word, MSAccess and Excel if the processes match the exact name specified (use .exe for exact matches). </w:t>
      </w:r>
    </w:p>
    <w:p w:rsidR="002F0BF5" w:rsidRDefault="002F0BF5" w:rsidP="002F0BF5">
      <w:r>
        <w:t xml:space="preserve">    By using the PersistPrompt switch, the dialog will return to the center of the screen every 10 seconds so the user cannot ignore it by dragging it aside.</w:t>
      </w:r>
    </w:p>
    <w:p w:rsidR="0005305F" w:rsidRDefault="0005305F" w:rsidP="0005305F">
      <w:r>
        <w:t xml:space="preserve">              -------------------------- EXAMPLE </w:t>
      </w:r>
      <w:r w:rsidR="002F0BF5">
        <w:t>6</w:t>
      </w:r>
      <w:r>
        <w:t xml:space="preserve"> --------------------------</w:t>
      </w:r>
    </w:p>
    <w:p w:rsidR="0005305F" w:rsidRDefault="0005305F" w:rsidP="0005305F">
      <w:r>
        <w:t xml:space="preserve">              C:\PS&gt;Show-</w:t>
      </w:r>
      <w:r w:rsidR="0096011B">
        <w:t>Installation</w:t>
      </w:r>
      <w:r>
        <w:t>Welcome -AllowDefer -DeferDeadline "25/08/2013"</w:t>
      </w:r>
    </w:p>
    <w:p w:rsidR="0005305F" w:rsidRDefault="0005305F" w:rsidP="0005305F">
      <w:r>
        <w:t xml:space="preserve">              Allow the user to defer the installation until the deadline is reached.</w:t>
      </w:r>
    </w:p>
    <w:p w:rsidR="0005305F" w:rsidRDefault="0005305F" w:rsidP="0005305F">
      <w:r>
        <w:t xml:space="preserve">              ----</w:t>
      </w:r>
      <w:r w:rsidR="002F0BF5">
        <w:t>---------------------- EXAMPLE 7</w:t>
      </w:r>
      <w:r>
        <w:t xml:space="preserve"> --------------------------</w:t>
      </w:r>
    </w:p>
    <w:p w:rsidR="0005305F" w:rsidRDefault="0005305F" w:rsidP="0005305F">
      <w:r>
        <w:t xml:space="preserve">              C:\PS&gt;Show-</w:t>
      </w:r>
      <w:r w:rsidR="0096011B">
        <w:t>Installation</w:t>
      </w:r>
      <w:r>
        <w:t>Welcome -CloseApps "winword,excel" -BlockExecution -AllowDefer -DeferTimes "10" -DeferDeadline "25/08/2013" -CloseAppsCountdown "600"</w:t>
      </w:r>
    </w:p>
    <w:p w:rsidR="0005305F" w:rsidRDefault="0005305F" w:rsidP="0005305F">
      <w:r>
        <w:t xml:space="preserve">              Close Word and Excel and prevent the user from launching the applications while the installation is in progress. </w:t>
      </w:r>
    </w:p>
    <w:p w:rsidR="0005305F" w:rsidRDefault="0005305F" w:rsidP="0005305F">
      <w:r>
        <w:t xml:space="preserve">              Allow the user to defer the installation a maximum of 10 times or until the deadline is reached, whichever happens first. </w:t>
      </w:r>
    </w:p>
    <w:p w:rsidR="0005305F" w:rsidRDefault="0005305F" w:rsidP="0005305F">
      <w:r>
        <w:t xml:space="preserve">              When deferral expires, prompt the user to close the applications and automatically close them after 10 minutes.</w:t>
      </w:r>
    </w:p>
    <w:p w:rsidR="0005305F" w:rsidRDefault="0005305F" w:rsidP="0005305F">
      <w:pPr>
        <w:pStyle w:val="Heading3"/>
      </w:pPr>
      <w:bookmarkStart w:id="81" w:name="_Toc395728953"/>
      <w:r>
        <w:t>Test-Battery</w:t>
      </w:r>
      <w:bookmarkEnd w:id="81"/>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05305F">
      <w:r>
        <w:t xml:space="preserve">              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C:\PS&gt;Test-Battery</w:t>
      </w:r>
    </w:p>
    <w:p w:rsidR="0005305F" w:rsidRDefault="0005305F" w:rsidP="0005305F">
      <w:r>
        <w:t xml:space="preserve">              -------------------------- EXAMPLE 2 --------------------------</w:t>
      </w:r>
    </w:p>
    <w:p w:rsidR="0005305F" w:rsidRDefault="0005305F" w:rsidP="0005305F">
      <w:r>
        <w:t xml:space="preserve">              C:\PS&gt;</w:t>
      </w:r>
    </w:p>
    <w:p w:rsidR="0005305F" w:rsidRDefault="0005305F" w:rsidP="0005305F">
      <w:pPr>
        <w:pStyle w:val="Heading3"/>
      </w:pPr>
      <w:bookmarkStart w:id="82" w:name="_Toc395728954"/>
      <w:r>
        <w:lastRenderedPageBreak/>
        <w:t>Test-MSUpdates</w:t>
      </w:r>
      <w:bookmarkEnd w:id="82"/>
    </w:p>
    <w:p w:rsidR="0005305F" w:rsidRDefault="0005305F" w:rsidP="0005305F">
      <w:r w:rsidRPr="0005305F">
        <w:rPr>
          <w:b/>
        </w:rPr>
        <w:t>Synopsis</w:t>
      </w:r>
      <w:r>
        <w:t xml:space="preserve">    : Test whether an Microsoft Windows update is installed</w:t>
      </w:r>
    </w:p>
    <w:p w:rsidR="0005305F" w:rsidRDefault="0005305F" w:rsidP="0005305F">
      <w:r w:rsidRPr="0005305F">
        <w:rPr>
          <w:b/>
        </w:rPr>
        <w:t>Description</w:t>
      </w:r>
      <w:r>
        <w:t xml:space="preserve">: </w:t>
      </w:r>
    </w:p>
    <w:p w:rsidR="0005305F" w:rsidRDefault="0005305F" w:rsidP="0005305F">
      <w:r>
        <w:t xml:space="preserve">              Test whether an Microsoft Windows update is installed</w:t>
      </w:r>
    </w:p>
    <w:p w:rsidR="0005305F" w:rsidRDefault="0005305F" w:rsidP="0005305F">
      <w:r w:rsidRPr="0005305F">
        <w:rPr>
          <w:b/>
        </w:rPr>
        <w:t xml:space="preserve">Parameter  </w:t>
      </w:r>
      <w:r>
        <w:t xml:space="preserve"> : KBNumber</w:t>
      </w:r>
    </w:p>
    <w:p w:rsidR="0005305F" w:rsidRDefault="0005305F" w:rsidP="0005305F">
      <w:r>
        <w:t xml:space="preserve">              KBNumber</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C:\PS&gt;Test-MSUpdates "KB2549864"</w:t>
      </w:r>
    </w:p>
    <w:p w:rsidR="0005305F" w:rsidRDefault="0005305F" w:rsidP="0005305F">
      <w:pPr>
        <w:pStyle w:val="Heading3"/>
      </w:pPr>
      <w:bookmarkStart w:id="83" w:name="_Toc395728955"/>
      <w:r>
        <w:t>Test-NetworkConnection</w:t>
      </w:r>
      <w:bookmarkEnd w:id="83"/>
    </w:p>
    <w:p w:rsidR="0005305F" w:rsidRDefault="0005305F" w:rsidP="0005305F">
      <w:r w:rsidRPr="0005305F">
        <w:rPr>
          <w:b/>
        </w:rPr>
        <w:t>Synopsis</w:t>
      </w:r>
      <w:r>
        <w:t xml:space="preserve">    : Tests for an active network connection</w:t>
      </w:r>
    </w:p>
    <w:p w:rsidR="0005305F" w:rsidRDefault="0005305F" w:rsidP="0005305F">
      <w:r w:rsidRPr="0005305F">
        <w:rPr>
          <w:b/>
        </w:rPr>
        <w:t>Description</w:t>
      </w:r>
      <w:r>
        <w:t xml:space="preserve">: </w:t>
      </w:r>
    </w:p>
    <w:p w:rsidR="0005305F" w:rsidRDefault="0005305F" w:rsidP="0005305F">
      <w:r>
        <w:t xml:space="preserve">              Tests for an active network connection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C:\PS&gt;Test-NetworkConnection</w:t>
      </w:r>
    </w:p>
    <w:p w:rsidR="0005305F" w:rsidRDefault="0005305F" w:rsidP="0005305F">
      <w:pPr>
        <w:pStyle w:val="Heading3"/>
      </w:pPr>
      <w:bookmarkStart w:id="84" w:name="_Toc395728956"/>
      <w:r>
        <w:t>Test-PowerPoint</w:t>
      </w:r>
      <w:bookmarkEnd w:id="84"/>
    </w:p>
    <w:p w:rsidR="0005305F" w:rsidRDefault="0005305F" w:rsidP="0005305F">
      <w:r w:rsidRPr="0005305F">
        <w:rPr>
          <w:b/>
        </w:rPr>
        <w:t>Synopsis</w:t>
      </w:r>
      <w:r>
        <w:t xml:space="preserve">    : Tests whether Power point is running in presentation mode</w:t>
      </w:r>
    </w:p>
    <w:p w:rsidR="0005305F" w:rsidRDefault="0005305F" w:rsidP="0005305F">
      <w:r w:rsidRPr="0005305F">
        <w:rPr>
          <w:b/>
        </w:rPr>
        <w:t>Description</w:t>
      </w:r>
      <w:r>
        <w:t xml:space="preserve">: </w:t>
      </w:r>
    </w:p>
    <w:p w:rsidR="0005305F" w:rsidRDefault="0005305F" w:rsidP="0005305F">
      <w:r>
        <w:t xml:space="preserve">              Tests whether Power point is running in presentation mode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C:\PS&gt;Test-PowerPoint</w:t>
      </w:r>
    </w:p>
    <w:p w:rsidR="0005305F" w:rsidRDefault="0005305F" w:rsidP="0005305F">
      <w:pPr>
        <w:pStyle w:val="Heading3"/>
      </w:pPr>
      <w:bookmarkStart w:id="85" w:name="_Toc395728957"/>
      <w:r>
        <w:t>Unregister-DLL</w:t>
      </w:r>
      <w:bookmarkEnd w:id="85"/>
    </w:p>
    <w:p w:rsidR="0005305F" w:rsidRDefault="0005305F" w:rsidP="0005305F">
      <w:r w:rsidRPr="0005305F">
        <w:rPr>
          <w:b/>
        </w:rPr>
        <w:t>Synopsis</w:t>
      </w:r>
      <w:r>
        <w:t xml:space="preserve">    : Unregisters a DLL file</w:t>
      </w:r>
    </w:p>
    <w:p w:rsidR="0005305F" w:rsidRDefault="0005305F" w:rsidP="0005305F">
      <w:r w:rsidRPr="0005305F">
        <w:rPr>
          <w:b/>
        </w:rPr>
        <w:t>Description</w:t>
      </w:r>
      <w:r>
        <w:t xml:space="preserve">: </w:t>
      </w:r>
    </w:p>
    <w:p w:rsidR="0005305F" w:rsidRDefault="0005305F" w:rsidP="0005305F">
      <w:r>
        <w:t xml:space="preserve">              Unregisters a DLL file using regsvr32.exe</w:t>
      </w:r>
    </w:p>
    <w:p w:rsidR="0005305F" w:rsidRDefault="0005305F" w:rsidP="0005305F">
      <w:r w:rsidRPr="0005305F">
        <w:rPr>
          <w:b/>
        </w:rPr>
        <w:t xml:space="preserve">Parameter  </w:t>
      </w:r>
      <w:r>
        <w:t xml:space="preserve"> : FilePath</w:t>
      </w:r>
    </w:p>
    <w:p w:rsidR="0005305F" w:rsidRDefault="0005305F" w:rsidP="0005305F">
      <w:r>
        <w:lastRenderedPageBreak/>
        <w:t xml:space="preserve">              Path to the DLL file</w:t>
      </w:r>
    </w:p>
    <w:p w:rsidR="0005305F" w:rsidRDefault="0005305F" w:rsidP="0005305F">
      <w:r>
        <w:t xml:space="preserve">              ContinueOnError</w:t>
      </w:r>
    </w:p>
    <w:p w:rsidR="0005305F" w:rsidRDefault="0005305F" w:rsidP="0005305F">
      <w:r>
        <w:t xml:space="preserve">              Continue if an error is encountered</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C:\PS&gt;Unregister-DLL "$envProgramFiles\Documentum\Shared\DcTLSFileToDMSComp.dll"</w:t>
      </w:r>
    </w:p>
    <w:p w:rsidR="0005305F" w:rsidRDefault="0005305F" w:rsidP="0005305F">
      <w:pPr>
        <w:pStyle w:val="Heading3"/>
      </w:pPr>
      <w:bookmarkStart w:id="86" w:name="_Toc395728958"/>
      <w:r>
        <w:t>Update-GroupPolicy</w:t>
      </w:r>
      <w:bookmarkEnd w:id="86"/>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05305F">
      <w:r>
        <w:t xml:space="preserve">              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05305F">
      <w:r>
        <w:t xml:space="preserve">              -------------------------- EXAMPLE 1 --------------------------</w:t>
      </w:r>
    </w:p>
    <w:p w:rsidR="0005305F" w:rsidRDefault="0005305F" w:rsidP="0005305F">
      <w:r>
        <w:t xml:space="preserve">              C:\PS&gt;Update-GroupPolicy</w:t>
      </w:r>
    </w:p>
    <w:p w:rsidR="0005305F" w:rsidRDefault="0005305F" w:rsidP="0005305F">
      <w:pPr>
        <w:pStyle w:val="Heading3"/>
      </w:pPr>
      <w:bookmarkStart w:id="87" w:name="_Toc395728959"/>
      <w:r>
        <w:t>Write-Log</w:t>
      </w:r>
      <w:bookmarkEnd w:id="87"/>
    </w:p>
    <w:p w:rsidR="0005305F" w:rsidRDefault="0005305F" w:rsidP="0005305F">
      <w:r w:rsidRPr="0005305F">
        <w:rPr>
          <w:b/>
        </w:rPr>
        <w:t>Synopsis</w:t>
      </w:r>
      <w:r>
        <w:t xml:space="preserve">    : Writes output to the console and log file simultaneously</w:t>
      </w:r>
    </w:p>
    <w:p w:rsidR="0005305F" w:rsidRDefault="0005305F" w:rsidP="0005305F">
      <w:r w:rsidRPr="0005305F">
        <w:rPr>
          <w:b/>
        </w:rPr>
        <w:t>Description</w:t>
      </w:r>
      <w:r>
        <w:t xml:space="preserve">: </w:t>
      </w:r>
    </w:p>
    <w:p w:rsidR="0005305F" w:rsidRDefault="0005305F" w:rsidP="0005305F">
      <w:r>
        <w:t xml:space="preserve">              This functions outputs text to the console and to the log file specified in the XML configuration.</w:t>
      </w:r>
    </w:p>
    <w:p w:rsidR="0005305F" w:rsidRDefault="0005305F" w:rsidP="0005305F">
      <w:r>
        <w:t xml:space="preserve">              The date, time and installation phase is pre-pended to the text, e.g. [30-07-2013 11:27:07] [Initialization] "Deploy Application script version is [2.0.0]"</w:t>
      </w:r>
    </w:p>
    <w:p w:rsidR="0005305F" w:rsidRDefault="0005305F" w:rsidP="0005305F">
      <w:r w:rsidRPr="0005305F">
        <w:rPr>
          <w:b/>
        </w:rPr>
        <w:t xml:space="preserve">Parameter  </w:t>
      </w:r>
      <w:r>
        <w:t xml:space="preserve"> : Text</w:t>
      </w:r>
    </w:p>
    <w:p w:rsidR="0005305F" w:rsidRDefault="0005305F" w:rsidP="0005305F">
      <w:r>
        <w:t xml:space="preserve">              The text to display in the console and to write to the log file</w:t>
      </w:r>
    </w:p>
    <w:p w:rsidR="0005305F" w:rsidRDefault="0005305F" w:rsidP="0005305F">
      <w:r>
        <w:t xml:space="preserve">              PassThru</w:t>
      </w:r>
    </w:p>
    <w:p w:rsidR="0005305F" w:rsidRDefault="0005305F" w:rsidP="0005305F">
      <w:r>
        <w:t xml:space="preserve">              Passes the text back to the PowerShell pipeline</w:t>
      </w:r>
    </w:p>
    <w:p w:rsidR="0005305F" w:rsidRDefault="0005305F" w:rsidP="0005305F">
      <w:r w:rsidRPr="0005305F">
        <w:rPr>
          <w:b/>
        </w:rPr>
        <w:t>Examples</w:t>
      </w:r>
      <w:r>
        <w:t xml:space="preserve">    : </w:t>
      </w:r>
    </w:p>
    <w:p w:rsidR="0005305F" w:rsidRDefault="0005305F" w:rsidP="0005305F">
      <w:r>
        <w:t xml:space="preserve">              -------------------------- EXAMPLE 1 --------------------------</w:t>
      </w:r>
    </w:p>
    <w:p w:rsidR="00D4189A" w:rsidRPr="007D44D0" w:rsidRDefault="0005305F" w:rsidP="0005305F">
      <w:pPr>
        <w:rPr>
          <w:rFonts w:ascii="Candara" w:hAnsi="Candara"/>
        </w:rPr>
      </w:pPr>
      <w:r>
        <w:t xml:space="preserve">              C:\PS&gt;Write-Log -Text "This is a custom message..."</w:t>
      </w:r>
    </w:p>
    <w:sectPr w:rsidR="00D4189A" w:rsidRPr="007D44D0" w:rsidSect="00C34ED9">
      <w:footerReference w:type="default" r:id="rId51"/>
      <w:pgSz w:w="12240" w:h="15840"/>
      <w:pgMar w:top="1361" w:right="1361" w:bottom="1361" w:left="1361"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68D3" w:rsidRDefault="00F568D3">
      <w:pPr>
        <w:spacing w:after="0" w:line="240" w:lineRule="auto"/>
      </w:pPr>
      <w:r>
        <w:separator/>
      </w:r>
    </w:p>
  </w:endnote>
  <w:endnote w:type="continuationSeparator" w:id="0">
    <w:p w:rsidR="00F568D3" w:rsidRDefault="00F56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75"/>
      <w:gridCol w:w="8773"/>
    </w:tblGrid>
    <w:tr w:rsidR="00EB7EA5">
      <w:tc>
        <w:tcPr>
          <w:tcW w:w="500" w:type="pct"/>
          <w:tcBorders>
            <w:top w:val="single" w:sz="4" w:space="0" w:color="1C6194" w:themeColor="accent2" w:themeShade="BF"/>
          </w:tcBorders>
          <w:shd w:val="clear" w:color="auto" w:fill="1C6194" w:themeFill="accent2" w:themeFillShade="BF"/>
        </w:tcPr>
        <w:p w:rsidR="00EB7EA5" w:rsidRDefault="00EB7EA5">
          <w:pPr>
            <w:pStyle w:val="Footer"/>
            <w:jc w:val="right"/>
            <w:rPr>
              <w:b/>
              <w:bCs/>
              <w:color w:val="FFFFFF" w:themeColor="background1"/>
            </w:rPr>
          </w:pPr>
          <w:r>
            <w:fldChar w:fldCharType="begin"/>
          </w:r>
          <w:r>
            <w:instrText xml:space="preserve"> PAGE   \* MERGEFORMAT </w:instrText>
          </w:r>
          <w:r>
            <w:fldChar w:fldCharType="separate"/>
          </w:r>
          <w:r w:rsidR="00487E83" w:rsidRPr="00487E83">
            <w:rPr>
              <w:noProof/>
              <w:color w:val="FFFFFF" w:themeColor="background1"/>
            </w:rPr>
            <w:t>21</w:t>
          </w:r>
          <w:r>
            <w:rPr>
              <w:noProof/>
              <w:color w:val="FFFFFF" w:themeColor="background1"/>
            </w:rPr>
            <w:fldChar w:fldCharType="end"/>
          </w:r>
        </w:p>
      </w:tc>
      <w:tc>
        <w:tcPr>
          <w:tcW w:w="4500" w:type="pct"/>
          <w:tcBorders>
            <w:top w:val="single" w:sz="4" w:space="0" w:color="auto"/>
          </w:tcBorders>
        </w:tcPr>
        <w:p w:rsidR="00EB7EA5" w:rsidRDefault="00314051" w:rsidP="001729FB">
          <w:pPr>
            <w:pStyle w:val="Footer"/>
          </w:pPr>
          <w:fldSimple w:instr=" STYLEREF  &quot;1&quot;  ">
            <w:r w:rsidR="00487E83">
              <w:rPr>
                <w:noProof/>
              </w:rPr>
              <w:t>Toolkit Usage</w:t>
            </w:r>
          </w:fldSimple>
          <w:r w:rsidR="00EB7EA5">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sidR="00EB7EA5">
                <w:t>PowerShell App Deployment Toolkit</w:t>
              </w:r>
            </w:sdtContent>
          </w:sdt>
        </w:p>
      </w:tc>
    </w:tr>
  </w:tbl>
  <w:p w:rsidR="00EB7EA5" w:rsidRDefault="00EB7E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68D3" w:rsidRDefault="00F568D3">
      <w:pPr>
        <w:spacing w:after="0" w:line="240" w:lineRule="auto"/>
      </w:pPr>
      <w:r>
        <w:separator/>
      </w:r>
    </w:p>
  </w:footnote>
  <w:footnote w:type="continuationSeparator" w:id="0">
    <w:p w:rsidR="00F568D3" w:rsidRDefault="00F568D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5045B"/>
    <w:rsid w:val="0005305F"/>
    <w:rsid w:val="00056CB3"/>
    <w:rsid w:val="000704E7"/>
    <w:rsid w:val="00075E0B"/>
    <w:rsid w:val="00087620"/>
    <w:rsid w:val="00097039"/>
    <w:rsid w:val="000A37B5"/>
    <w:rsid w:val="000B3D46"/>
    <w:rsid w:val="000C2176"/>
    <w:rsid w:val="000D4CDF"/>
    <w:rsid w:val="000D6103"/>
    <w:rsid w:val="000E3066"/>
    <w:rsid w:val="000F070D"/>
    <w:rsid w:val="000F1B37"/>
    <w:rsid w:val="000F30D0"/>
    <w:rsid w:val="00105EA9"/>
    <w:rsid w:val="00123473"/>
    <w:rsid w:val="00131C29"/>
    <w:rsid w:val="00142D16"/>
    <w:rsid w:val="0016377E"/>
    <w:rsid w:val="001729FB"/>
    <w:rsid w:val="00184528"/>
    <w:rsid w:val="001A1E78"/>
    <w:rsid w:val="001D69CE"/>
    <w:rsid w:val="001E0067"/>
    <w:rsid w:val="001F2A30"/>
    <w:rsid w:val="00212254"/>
    <w:rsid w:val="00230C66"/>
    <w:rsid w:val="002473EE"/>
    <w:rsid w:val="002553A4"/>
    <w:rsid w:val="00262BB9"/>
    <w:rsid w:val="002661F6"/>
    <w:rsid w:val="0029799D"/>
    <w:rsid w:val="002A2CC7"/>
    <w:rsid w:val="002A2E2D"/>
    <w:rsid w:val="002A3A4C"/>
    <w:rsid w:val="002B1739"/>
    <w:rsid w:val="002B5C2D"/>
    <w:rsid w:val="002C1D49"/>
    <w:rsid w:val="002C2801"/>
    <w:rsid w:val="002C6D5C"/>
    <w:rsid w:val="002D1CDE"/>
    <w:rsid w:val="002E7D4E"/>
    <w:rsid w:val="002F0BF5"/>
    <w:rsid w:val="00301DBF"/>
    <w:rsid w:val="00303440"/>
    <w:rsid w:val="00306BF4"/>
    <w:rsid w:val="0031376B"/>
    <w:rsid w:val="00314051"/>
    <w:rsid w:val="003149CD"/>
    <w:rsid w:val="00342DE3"/>
    <w:rsid w:val="00353DB6"/>
    <w:rsid w:val="003564AE"/>
    <w:rsid w:val="003A04AE"/>
    <w:rsid w:val="003A371C"/>
    <w:rsid w:val="003D23FE"/>
    <w:rsid w:val="003E2CBB"/>
    <w:rsid w:val="003E530D"/>
    <w:rsid w:val="003E6ECE"/>
    <w:rsid w:val="003F1A8E"/>
    <w:rsid w:val="004303AB"/>
    <w:rsid w:val="004348FD"/>
    <w:rsid w:val="00455037"/>
    <w:rsid w:val="004662C2"/>
    <w:rsid w:val="00467CFA"/>
    <w:rsid w:val="00481F61"/>
    <w:rsid w:val="00487E83"/>
    <w:rsid w:val="004C707A"/>
    <w:rsid w:val="004D14DE"/>
    <w:rsid w:val="004E2705"/>
    <w:rsid w:val="0050462D"/>
    <w:rsid w:val="00512BDB"/>
    <w:rsid w:val="00513409"/>
    <w:rsid w:val="0053217F"/>
    <w:rsid w:val="00534B8F"/>
    <w:rsid w:val="00535536"/>
    <w:rsid w:val="0054182F"/>
    <w:rsid w:val="00572557"/>
    <w:rsid w:val="00586951"/>
    <w:rsid w:val="005A1021"/>
    <w:rsid w:val="005B17DB"/>
    <w:rsid w:val="005B583E"/>
    <w:rsid w:val="005F00C6"/>
    <w:rsid w:val="006153E7"/>
    <w:rsid w:val="00616050"/>
    <w:rsid w:val="00627077"/>
    <w:rsid w:val="006B346F"/>
    <w:rsid w:val="006D4299"/>
    <w:rsid w:val="006E0A0E"/>
    <w:rsid w:val="006E4114"/>
    <w:rsid w:val="006E53AA"/>
    <w:rsid w:val="006F1C67"/>
    <w:rsid w:val="00700FCA"/>
    <w:rsid w:val="00713986"/>
    <w:rsid w:val="00720779"/>
    <w:rsid w:val="0072789E"/>
    <w:rsid w:val="0074119C"/>
    <w:rsid w:val="007B2AA0"/>
    <w:rsid w:val="007C0FCC"/>
    <w:rsid w:val="007C56ED"/>
    <w:rsid w:val="007D1FBE"/>
    <w:rsid w:val="007D44D0"/>
    <w:rsid w:val="007D6D69"/>
    <w:rsid w:val="007D75B9"/>
    <w:rsid w:val="00845B2E"/>
    <w:rsid w:val="00850114"/>
    <w:rsid w:val="00850CA6"/>
    <w:rsid w:val="00856F17"/>
    <w:rsid w:val="008711D3"/>
    <w:rsid w:val="00872E3F"/>
    <w:rsid w:val="00891342"/>
    <w:rsid w:val="008943CA"/>
    <w:rsid w:val="008A40C6"/>
    <w:rsid w:val="008C14B9"/>
    <w:rsid w:val="008C1F52"/>
    <w:rsid w:val="008D2C17"/>
    <w:rsid w:val="008F0B8C"/>
    <w:rsid w:val="008F5E9A"/>
    <w:rsid w:val="008F7C47"/>
    <w:rsid w:val="00903BFD"/>
    <w:rsid w:val="009102E4"/>
    <w:rsid w:val="00935DFA"/>
    <w:rsid w:val="00947102"/>
    <w:rsid w:val="009570E8"/>
    <w:rsid w:val="0096011B"/>
    <w:rsid w:val="00963C2C"/>
    <w:rsid w:val="00967D95"/>
    <w:rsid w:val="009B3FBA"/>
    <w:rsid w:val="009C3105"/>
    <w:rsid w:val="009E47A1"/>
    <w:rsid w:val="009F2811"/>
    <w:rsid w:val="009F356E"/>
    <w:rsid w:val="00A101FA"/>
    <w:rsid w:val="00A11163"/>
    <w:rsid w:val="00A27F72"/>
    <w:rsid w:val="00A61545"/>
    <w:rsid w:val="00A640F6"/>
    <w:rsid w:val="00AE57AE"/>
    <w:rsid w:val="00AE66A5"/>
    <w:rsid w:val="00B03567"/>
    <w:rsid w:val="00B36FD0"/>
    <w:rsid w:val="00B37F61"/>
    <w:rsid w:val="00B4350D"/>
    <w:rsid w:val="00B568E3"/>
    <w:rsid w:val="00B57066"/>
    <w:rsid w:val="00B92546"/>
    <w:rsid w:val="00BB5421"/>
    <w:rsid w:val="00BE154C"/>
    <w:rsid w:val="00BE7364"/>
    <w:rsid w:val="00BE7622"/>
    <w:rsid w:val="00BF7B6B"/>
    <w:rsid w:val="00C00C27"/>
    <w:rsid w:val="00C34ED9"/>
    <w:rsid w:val="00C460FE"/>
    <w:rsid w:val="00C61D52"/>
    <w:rsid w:val="00C71EDB"/>
    <w:rsid w:val="00C73F6E"/>
    <w:rsid w:val="00C778AE"/>
    <w:rsid w:val="00C86CB9"/>
    <w:rsid w:val="00C870E8"/>
    <w:rsid w:val="00C871AF"/>
    <w:rsid w:val="00CA40D2"/>
    <w:rsid w:val="00CB53A4"/>
    <w:rsid w:val="00CB78E1"/>
    <w:rsid w:val="00CC388E"/>
    <w:rsid w:val="00CC5704"/>
    <w:rsid w:val="00CD4880"/>
    <w:rsid w:val="00CD5871"/>
    <w:rsid w:val="00CE09E6"/>
    <w:rsid w:val="00CF125F"/>
    <w:rsid w:val="00D12045"/>
    <w:rsid w:val="00D31FB3"/>
    <w:rsid w:val="00D40F1E"/>
    <w:rsid w:val="00D4189A"/>
    <w:rsid w:val="00D61A21"/>
    <w:rsid w:val="00D627F3"/>
    <w:rsid w:val="00D67D5F"/>
    <w:rsid w:val="00D70B31"/>
    <w:rsid w:val="00DE1C28"/>
    <w:rsid w:val="00DF136C"/>
    <w:rsid w:val="00E40666"/>
    <w:rsid w:val="00E53E62"/>
    <w:rsid w:val="00E610A2"/>
    <w:rsid w:val="00E74E32"/>
    <w:rsid w:val="00E93646"/>
    <w:rsid w:val="00EA0788"/>
    <w:rsid w:val="00EB7EA5"/>
    <w:rsid w:val="00EB7F5F"/>
    <w:rsid w:val="00EC4F25"/>
    <w:rsid w:val="00EE4BF2"/>
    <w:rsid w:val="00EF3B82"/>
    <w:rsid w:val="00F0522D"/>
    <w:rsid w:val="00F23654"/>
    <w:rsid w:val="00F3207A"/>
    <w:rsid w:val="00F351EC"/>
    <w:rsid w:val="00F47A96"/>
    <w:rsid w:val="00F51BAD"/>
    <w:rsid w:val="00F55789"/>
    <w:rsid w:val="00F568D3"/>
    <w:rsid w:val="00F71A22"/>
    <w:rsid w:val="00F74C24"/>
    <w:rsid w:val="00F91DD4"/>
    <w:rsid w:val="00FB2924"/>
    <w:rsid w:val="00FB71EB"/>
    <w:rsid w:val="00FC0E0B"/>
    <w:rsid w:val="00FC63F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64C9B80-1463-4993-A82B-AF7DA075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illis001\AppData\Roaming\Microsoft\Templates\Spec%20design%20(blank).dotx" TargetMode="Externa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A3EA57F-50D6-4332-9CCE-01AA9228397A}">
  <ds:schemaRefs>
    <ds:schemaRef ds:uri="http://schemas.microsoft.com/sharepoint/v3/contenttype/forms"/>
  </ds:schemaRefs>
</ds:datastoreItem>
</file>

<file path=customXml/itemProps2.xml><?xml version="1.0" encoding="utf-8"?>
<ds:datastoreItem xmlns:ds="http://schemas.openxmlformats.org/officeDocument/2006/customXml" ds:itemID="{C6355808-AE51-48B5-A109-65C6457E3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Spec design (blank).dotx</Template>
  <TotalTime>705</TotalTime>
  <Pages>1</Pages>
  <Words>11616</Words>
  <Characters>66216</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PowerShell App Deployment Toolkit</Company>
  <LinksUpToDate>false</LinksUpToDate>
  <CharactersWithSpaces>77677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Cunningham</dc:creator>
  <cp:lastModifiedBy>seanlillis@yahoo.com</cp:lastModifiedBy>
  <cp:revision>122</cp:revision>
  <dcterms:created xsi:type="dcterms:W3CDTF">2013-08-08T08:25:00Z</dcterms:created>
  <dcterms:modified xsi:type="dcterms:W3CDTF">2014-08-31T20:25:00Z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TC039859479991</vt:lpwstr>
  </property>
</Properties>
</file>