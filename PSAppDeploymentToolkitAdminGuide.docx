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val="en-CA" w:eastAsia="en-CA"/>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369164181"/>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D627F3" w:rsidP="0016377E">
      <w:pPr>
        <w:jc w:val="center"/>
        <w:rPr>
          <w:rFonts w:ascii="Candara" w:hAnsi="Candara"/>
          <w:sz w:val="40"/>
          <w:szCs w:val="40"/>
        </w:rPr>
      </w:pPr>
      <w:hyperlink r:id="rId11"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9C3105">
        <w:rPr>
          <w:rFonts w:ascii="Candara" w:hAnsi="Candara"/>
          <w:b/>
        </w:rPr>
        <w:t>3.0.6</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850CA6" w:rsidRDefault="003E530D">
          <w:pPr>
            <w:pStyle w:val="TOC1"/>
            <w:tabs>
              <w:tab w:val="right" w:leader="dot" w:pos="9508"/>
            </w:tabs>
            <w:rPr>
              <w:noProof/>
              <w:lang w:val="en-CA" w:eastAsia="en-CA"/>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bookmarkStart w:id="1" w:name="_GoBack"/>
          <w:bookmarkEnd w:id="1"/>
          <w:r w:rsidR="00850CA6" w:rsidRPr="00887C33">
            <w:rPr>
              <w:rStyle w:val="Hyperlink"/>
              <w:noProof/>
            </w:rPr>
            <w:fldChar w:fldCharType="begin"/>
          </w:r>
          <w:r w:rsidR="00850CA6" w:rsidRPr="00887C33">
            <w:rPr>
              <w:rStyle w:val="Hyperlink"/>
              <w:noProof/>
            </w:rPr>
            <w:instrText xml:space="preserve"> </w:instrText>
          </w:r>
          <w:r w:rsidR="00850CA6">
            <w:rPr>
              <w:noProof/>
            </w:rPr>
            <w:instrText>HYPERLINK \l "_Toc369164181"</w:instrText>
          </w:r>
          <w:r w:rsidR="00850CA6" w:rsidRPr="00887C33">
            <w:rPr>
              <w:rStyle w:val="Hyperlink"/>
              <w:noProof/>
            </w:rPr>
            <w:instrText xml:space="preserve"> </w:instrText>
          </w:r>
          <w:r w:rsidR="00850CA6" w:rsidRPr="00887C33">
            <w:rPr>
              <w:rStyle w:val="Hyperlink"/>
              <w:noProof/>
            </w:rPr>
          </w:r>
          <w:r w:rsidR="00850CA6" w:rsidRPr="00887C33">
            <w:rPr>
              <w:rStyle w:val="Hyperlink"/>
              <w:noProof/>
            </w:rPr>
            <w:fldChar w:fldCharType="separate"/>
          </w:r>
          <w:r w:rsidR="00850CA6" w:rsidRPr="00887C33">
            <w:rPr>
              <w:rStyle w:val="Hyperlink"/>
              <w:noProof/>
            </w:rPr>
            <w:t>Administrator Guide</w:t>
          </w:r>
          <w:r w:rsidR="00850CA6">
            <w:rPr>
              <w:noProof/>
              <w:webHidden/>
            </w:rPr>
            <w:tab/>
          </w:r>
          <w:r w:rsidR="00850CA6">
            <w:rPr>
              <w:noProof/>
              <w:webHidden/>
            </w:rPr>
            <w:fldChar w:fldCharType="begin"/>
          </w:r>
          <w:r w:rsidR="00850CA6">
            <w:rPr>
              <w:noProof/>
              <w:webHidden/>
            </w:rPr>
            <w:instrText xml:space="preserve"> PAGEREF _Toc369164181 \h </w:instrText>
          </w:r>
          <w:r w:rsidR="00850CA6">
            <w:rPr>
              <w:noProof/>
              <w:webHidden/>
            </w:rPr>
          </w:r>
          <w:r w:rsidR="00850CA6">
            <w:rPr>
              <w:noProof/>
              <w:webHidden/>
            </w:rPr>
            <w:fldChar w:fldCharType="separate"/>
          </w:r>
          <w:r w:rsidR="00850CA6">
            <w:rPr>
              <w:noProof/>
              <w:webHidden/>
            </w:rPr>
            <w:t>1</w:t>
          </w:r>
          <w:r w:rsidR="00850CA6">
            <w:rPr>
              <w:noProof/>
              <w:webHidden/>
            </w:rPr>
            <w:fldChar w:fldCharType="end"/>
          </w:r>
          <w:r w:rsidR="00850CA6" w:rsidRPr="00887C33">
            <w:rPr>
              <w:rStyle w:val="Hyperlink"/>
              <w:noProof/>
            </w:rPr>
            <w:fldChar w:fldCharType="end"/>
          </w:r>
        </w:p>
        <w:p w:rsidR="00850CA6" w:rsidRDefault="00850CA6">
          <w:pPr>
            <w:pStyle w:val="TOC1"/>
            <w:tabs>
              <w:tab w:val="left" w:pos="440"/>
              <w:tab w:val="right" w:leader="dot" w:pos="9508"/>
            </w:tabs>
            <w:rPr>
              <w:noProof/>
              <w:lang w:val="en-CA" w:eastAsia="en-CA"/>
            </w:rPr>
          </w:pPr>
          <w:hyperlink w:anchor="_Toc369164182" w:history="1">
            <w:r w:rsidRPr="00887C33">
              <w:rPr>
                <w:rStyle w:val="Hyperlink"/>
                <w:noProof/>
              </w:rPr>
              <w:t>2</w:t>
            </w:r>
            <w:r>
              <w:rPr>
                <w:noProof/>
                <w:lang w:val="en-CA" w:eastAsia="en-CA"/>
              </w:rPr>
              <w:tab/>
            </w:r>
            <w:r w:rsidRPr="00887C33">
              <w:rPr>
                <w:rStyle w:val="Hyperlink"/>
                <w:noProof/>
              </w:rPr>
              <w:t>Overview</w:t>
            </w:r>
            <w:r>
              <w:rPr>
                <w:noProof/>
                <w:webHidden/>
              </w:rPr>
              <w:tab/>
            </w:r>
            <w:r>
              <w:rPr>
                <w:noProof/>
                <w:webHidden/>
              </w:rPr>
              <w:fldChar w:fldCharType="begin"/>
            </w:r>
            <w:r>
              <w:rPr>
                <w:noProof/>
                <w:webHidden/>
              </w:rPr>
              <w:instrText xml:space="preserve"> PAGEREF _Toc369164182 \h </w:instrText>
            </w:r>
            <w:r>
              <w:rPr>
                <w:noProof/>
                <w:webHidden/>
              </w:rPr>
            </w:r>
            <w:r>
              <w:rPr>
                <w:noProof/>
                <w:webHidden/>
              </w:rPr>
              <w:fldChar w:fldCharType="separate"/>
            </w:r>
            <w:r>
              <w:rPr>
                <w:noProof/>
                <w:webHidden/>
              </w:rPr>
              <w:t>4</w:t>
            </w:r>
            <w:r>
              <w:rPr>
                <w:noProof/>
                <w:webHidden/>
              </w:rPr>
              <w:fldChar w:fldCharType="end"/>
            </w:r>
          </w:hyperlink>
        </w:p>
        <w:p w:rsidR="00850CA6" w:rsidRDefault="00850CA6">
          <w:pPr>
            <w:pStyle w:val="TOC2"/>
            <w:tabs>
              <w:tab w:val="right" w:leader="dot" w:pos="9508"/>
            </w:tabs>
            <w:rPr>
              <w:noProof/>
              <w:lang w:val="en-CA" w:eastAsia="en-CA"/>
            </w:rPr>
          </w:pPr>
          <w:hyperlink w:anchor="_Toc369164183" w:history="1">
            <w:r w:rsidRPr="00887C33">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_Toc369164183 \h </w:instrText>
            </w:r>
            <w:r>
              <w:rPr>
                <w:noProof/>
                <w:webHidden/>
              </w:rPr>
            </w:r>
            <w:r>
              <w:rPr>
                <w:noProof/>
                <w:webHidden/>
              </w:rPr>
              <w:fldChar w:fldCharType="separate"/>
            </w:r>
            <w:r>
              <w:rPr>
                <w:noProof/>
                <w:webHidden/>
              </w:rPr>
              <w:t>4</w:t>
            </w:r>
            <w:r>
              <w:rPr>
                <w:noProof/>
                <w:webHidden/>
              </w:rPr>
              <w:fldChar w:fldCharType="end"/>
            </w:r>
          </w:hyperlink>
        </w:p>
        <w:p w:rsidR="00850CA6" w:rsidRDefault="00850CA6">
          <w:pPr>
            <w:pStyle w:val="TOC2"/>
            <w:tabs>
              <w:tab w:val="right" w:leader="dot" w:pos="9508"/>
            </w:tabs>
            <w:rPr>
              <w:noProof/>
              <w:lang w:val="en-CA" w:eastAsia="en-CA"/>
            </w:rPr>
          </w:pPr>
          <w:hyperlink w:anchor="_Toc369164184" w:history="1">
            <w:r w:rsidRPr="00887C33">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_Toc369164184 \h </w:instrText>
            </w:r>
            <w:r>
              <w:rPr>
                <w:noProof/>
                <w:webHidden/>
              </w:rPr>
            </w:r>
            <w:r>
              <w:rPr>
                <w:noProof/>
                <w:webHidden/>
              </w:rPr>
              <w:fldChar w:fldCharType="separate"/>
            </w:r>
            <w:r>
              <w:rPr>
                <w:noProof/>
                <w:webHidden/>
              </w:rPr>
              <w:t>4</w:t>
            </w:r>
            <w:r>
              <w:rPr>
                <w:noProof/>
                <w:webHidden/>
              </w:rPr>
              <w:fldChar w:fldCharType="end"/>
            </w:r>
          </w:hyperlink>
        </w:p>
        <w:p w:rsidR="00850CA6" w:rsidRDefault="00850CA6">
          <w:pPr>
            <w:pStyle w:val="TOC2"/>
            <w:tabs>
              <w:tab w:val="right" w:leader="dot" w:pos="9508"/>
            </w:tabs>
            <w:rPr>
              <w:noProof/>
              <w:lang w:val="en-CA" w:eastAsia="en-CA"/>
            </w:rPr>
          </w:pPr>
          <w:hyperlink w:anchor="_Toc369164185" w:history="1">
            <w:r w:rsidRPr="00887C33">
              <w:rPr>
                <w:rStyle w:val="Hyperlink"/>
                <w:noProof/>
              </w:rPr>
              <w:t>Licensing</w:t>
            </w:r>
            <w:r>
              <w:rPr>
                <w:noProof/>
                <w:webHidden/>
              </w:rPr>
              <w:tab/>
            </w:r>
            <w:r>
              <w:rPr>
                <w:noProof/>
                <w:webHidden/>
              </w:rPr>
              <w:fldChar w:fldCharType="begin"/>
            </w:r>
            <w:r>
              <w:rPr>
                <w:noProof/>
                <w:webHidden/>
              </w:rPr>
              <w:instrText xml:space="preserve"> PAGEREF _Toc369164185 \h </w:instrText>
            </w:r>
            <w:r>
              <w:rPr>
                <w:noProof/>
                <w:webHidden/>
              </w:rPr>
            </w:r>
            <w:r>
              <w:rPr>
                <w:noProof/>
                <w:webHidden/>
              </w:rPr>
              <w:fldChar w:fldCharType="separate"/>
            </w:r>
            <w:r>
              <w:rPr>
                <w:noProof/>
                <w:webHidden/>
              </w:rPr>
              <w:t>5</w:t>
            </w:r>
            <w:r>
              <w:rPr>
                <w:noProof/>
                <w:webHidden/>
              </w:rPr>
              <w:fldChar w:fldCharType="end"/>
            </w:r>
          </w:hyperlink>
        </w:p>
        <w:p w:rsidR="00850CA6" w:rsidRDefault="00850CA6">
          <w:pPr>
            <w:pStyle w:val="TOC1"/>
            <w:tabs>
              <w:tab w:val="left" w:pos="440"/>
              <w:tab w:val="right" w:leader="dot" w:pos="9508"/>
            </w:tabs>
            <w:rPr>
              <w:noProof/>
              <w:lang w:val="en-CA" w:eastAsia="en-CA"/>
            </w:rPr>
          </w:pPr>
          <w:hyperlink w:anchor="_Toc369164186" w:history="1">
            <w:r w:rsidRPr="00887C33">
              <w:rPr>
                <w:rStyle w:val="Hyperlink"/>
                <w:noProof/>
              </w:rPr>
              <w:t>3</w:t>
            </w:r>
            <w:r>
              <w:rPr>
                <w:noProof/>
                <w:lang w:val="en-CA" w:eastAsia="en-CA"/>
              </w:rPr>
              <w:tab/>
            </w:r>
            <w:r w:rsidRPr="00887C33">
              <w:rPr>
                <w:rStyle w:val="Hyperlink"/>
                <w:noProof/>
              </w:rPr>
              <w:t>Toolkit Functionality</w:t>
            </w:r>
            <w:r>
              <w:rPr>
                <w:noProof/>
                <w:webHidden/>
              </w:rPr>
              <w:tab/>
            </w:r>
            <w:r>
              <w:rPr>
                <w:noProof/>
                <w:webHidden/>
              </w:rPr>
              <w:fldChar w:fldCharType="begin"/>
            </w:r>
            <w:r>
              <w:rPr>
                <w:noProof/>
                <w:webHidden/>
              </w:rPr>
              <w:instrText xml:space="preserve"> PAGEREF _Toc369164186 \h </w:instrText>
            </w:r>
            <w:r>
              <w:rPr>
                <w:noProof/>
                <w:webHidden/>
              </w:rPr>
            </w:r>
            <w:r>
              <w:rPr>
                <w:noProof/>
                <w:webHidden/>
              </w:rPr>
              <w:fldChar w:fldCharType="separate"/>
            </w:r>
            <w:r>
              <w:rPr>
                <w:noProof/>
                <w:webHidden/>
              </w:rPr>
              <w:t>5</w:t>
            </w:r>
            <w:r>
              <w:rPr>
                <w:noProof/>
                <w:webHidden/>
              </w:rPr>
              <w:fldChar w:fldCharType="end"/>
            </w:r>
          </w:hyperlink>
        </w:p>
        <w:p w:rsidR="00850CA6" w:rsidRDefault="00850CA6">
          <w:pPr>
            <w:pStyle w:val="TOC2"/>
            <w:tabs>
              <w:tab w:val="right" w:leader="dot" w:pos="9508"/>
            </w:tabs>
            <w:rPr>
              <w:noProof/>
              <w:lang w:val="en-CA" w:eastAsia="en-CA"/>
            </w:rPr>
          </w:pPr>
          <w:hyperlink w:anchor="_Toc369164187" w:history="1">
            <w:r w:rsidRPr="00887C33">
              <w:rPr>
                <w:rStyle w:val="Hyperlink"/>
                <w:noProof/>
              </w:rPr>
              <w:t>User Interface</w:t>
            </w:r>
            <w:r>
              <w:rPr>
                <w:noProof/>
                <w:webHidden/>
              </w:rPr>
              <w:tab/>
            </w:r>
            <w:r>
              <w:rPr>
                <w:noProof/>
                <w:webHidden/>
              </w:rPr>
              <w:fldChar w:fldCharType="begin"/>
            </w:r>
            <w:r>
              <w:rPr>
                <w:noProof/>
                <w:webHidden/>
              </w:rPr>
              <w:instrText xml:space="preserve"> PAGEREF _Toc369164187 \h </w:instrText>
            </w:r>
            <w:r>
              <w:rPr>
                <w:noProof/>
                <w:webHidden/>
              </w:rPr>
            </w:r>
            <w:r>
              <w:rPr>
                <w:noProof/>
                <w:webHidden/>
              </w:rPr>
              <w:fldChar w:fldCharType="separate"/>
            </w:r>
            <w:r>
              <w:rPr>
                <w:noProof/>
                <w:webHidden/>
              </w:rPr>
              <w:t>5</w:t>
            </w:r>
            <w:r>
              <w:rPr>
                <w:noProof/>
                <w:webHidden/>
              </w:rPr>
              <w:fldChar w:fldCharType="end"/>
            </w:r>
          </w:hyperlink>
        </w:p>
        <w:p w:rsidR="00850CA6" w:rsidRDefault="00850CA6">
          <w:pPr>
            <w:pStyle w:val="TOC2"/>
            <w:tabs>
              <w:tab w:val="right" w:leader="dot" w:pos="9508"/>
            </w:tabs>
            <w:rPr>
              <w:noProof/>
              <w:lang w:val="en-CA" w:eastAsia="en-CA"/>
            </w:rPr>
          </w:pPr>
          <w:hyperlink w:anchor="_Toc369164188" w:history="1">
            <w:r w:rsidRPr="00887C33">
              <w:rPr>
                <w:rStyle w:val="Hyperlink"/>
                <w:noProof/>
              </w:rPr>
              <w:t>Functions/Logic</w:t>
            </w:r>
            <w:r>
              <w:rPr>
                <w:noProof/>
                <w:webHidden/>
              </w:rPr>
              <w:tab/>
            </w:r>
            <w:r>
              <w:rPr>
                <w:noProof/>
                <w:webHidden/>
              </w:rPr>
              <w:fldChar w:fldCharType="begin"/>
            </w:r>
            <w:r>
              <w:rPr>
                <w:noProof/>
                <w:webHidden/>
              </w:rPr>
              <w:instrText xml:space="preserve"> PAGEREF _Toc369164188 \h </w:instrText>
            </w:r>
            <w:r>
              <w:rPr>
                <w:noProof/>
                <w:webHidden/>
              </w:rPr>
            </w:r>
            <w:r>
              <w:rPr>
                <w:noProof/>
                <w:webHidden/>
              </w:rPr>
              <w:fldChar w:fldCharType="separate"/>
            </w:r>
            <w:r>
              <w:rPr>
                <w:noProof/>
                <w:webHidden/>
              </w:rPr>
              <w:t>6</w:t>
            </w:r>
            <w:r>
              <w:rPr>
                <w:noProof/>
                <w:webHidden/>
              </w:rPr>
              <w:fldChar w:fldCharType="end"/>
            </w:r>
          </w:hyperlink>
        </w:p>
        <w:p w:rsidR="00850CA6" w:rsidRDefault="00850CA6">
          <w:pPr>
            <w:pStyle w:val="TOC2"/>
            <w:tabs>
              <w:tab w:val="right" w:leader="dot" w:pos="9508"/>
            </w:tabs>
            <w:rPr>
              <w:noProof/>
              <w:lang w:val="en-CA" w:eastAsia="en-CA"/>
            </w:rPr>
          </w:pPr>
          <w:hyperlink w:anchor="_Toc369164189" w:history="1">
            <w:r w:rsidRPr="00887C33">
              <w:rPr>
                <w:rStyle w:val="Hyperlink"/>
                <w:noProof/>
              </w:rPr>
              <w:t>Integration with SCCM</w:t>
            </w:r>
            <w:r>
              <w:rPr>
                <w:noProof/>
                <w:webHidden/>
              </w:rPr>
              <w:tab/>
            </w:r>
            <w:r>
              <w:rPr>
                <w:noProof/>
                <w:webHidden/>
              </w:rPr>
              <w:fldChar w:fldCharType="begin"/>
            </w:r>
            <w:r>
              <w:rPr>
                <w:noProof/>
                <w:webHidden/>
              </w:rPr>
              <w:instrText xml:space="preserve"> PAGEREF _Toc369164189 \h </w:instrText>
            </w:r>
            <w:r>
              <w:rPr>
                <w:noProof/>
                <w:webHidden/>
              </w:rPr>
            </w:r>
            <w:r>
              <w:rPr>
                <w:noProof/>
                <w:webHidden/>
              </w:rPr>
              <w:fldChar w:fldCharType="separate"/>
            </w:r>
            <w:r>
              <w:rPr>
                <w:noProof/>
                <w:webHidden/>
              </w:rPr>
              <w:t>7</w:t>
            </w:r>
            <w:r>
              <w:rPr>
                <w:noProof/>
                <w:webHidden/>
              </w:rPr>
              <w:fldChar w:fldCharType="end"/>
            </w:r>
          </w:hyperlink>
        </w:p>
        <w:p w:rsidR="00850CA6" w:rsidRDefault="00850CA6">
          <w:pPr>
            <w:pStyle w:val="TOC2"/>
            <w:tabs>
              <w:tab w:val="right" w:leader="dot" w:pos="9508"/>
            </w:tabs>
            <w:rPr>
              <w:noProof/>
              <w:lang w:val="en-CA" w:eastAsia="en-CA"/>
            </w:rPr>
          </w:pPr>
          <w:hyperlink w:anchor="_Toc369164190" w:history="1">
            <w:r w:rsidRPr="00887C33">
              <w:rPr>
                <w:rStyle w:val="Hyperlink"/>
                <w:noProof/>
              </w:rPr>
              <w:t>Help Console</w:t>
            </w:r>
            <w:r>
              <w:rPr>
                <w:noProof/>
                <w:webHidden/>
              </w:rPr>
              <w:tab/>
            </w:r>
            <w:r>
              <w:rPr>
                <w:noProof/>
                <w:webHidden/>
              </w:rPr>
              <w:fldChar w:fldCharType="begin"/>
            </w:r>
            <w:r>
              <w:rPr>
                <w:noProof/>
                <w:webHidden/>
              </w:rPr>
              <w:instrText xml:space="preserve"> PAGEREF _Toc369164190 \h </w:instrText>
            </w:r>
            <w:r>
              <w:rPr>
                <w:noProof/>
                <w:webHidden/>
              </w:rPr>
            </w:r>
            <w:r>
              <w:rPr>
                <w:noProof/>
                <w:webHidden/>
              </w:rPr>
              <w:fldChar w:fldCharType="separate"/>
            </w:r>
            <w:r>
              <w:rPr>
                <w:noProof/>
                <w:webHidden/>
              </w:rPr>
              <w:t>7</w:t>
            </w:r>
            <w:r>
              <w:rPr>
                <w:noProof/>
                <w:webHidden/>
              </w:rPr>
              <w:fldChar w:fldCharType="end"/>
            </w:r>
          </w:hyperlink>
        </w:p>
        <w:p w:rsidR="00850CA6" w:rsidRDefault="00850CA6">
          <w:pPr>
            <w:pStyle w:val="TOC1"/>
            <w:tabs>
              <w:tab w:val="left" w:pos="440"/>
              <w:tab w:val="right" w:leader="dot" w:pos="9508"/>
            </w:tabs>
            <w:rPr>
              <w:noProof/>
              <w:lang w:val="en-CA" w:eastAsia="en-CA"/>
            </w:rPr>
          </w:pPr>
          <w:hyperlink w:anchor="_Toc369164191" w:history="1">
            <w:r w:rsidRPr="00887C33">
              <w:rPr>
                <w:rStyle w:val="Hyperlink"/>
                <w:noProof/>
              </w:rPr>
              <w:t>4</w:t>
            </w:r>
            <w:r>
              <w:rPr>
                <w:noProof/>
                <w:lang w:val="en-CA" w:eastAsia="en-CA"/>
              </w:rPr>
              <w:tab/>
            </w:r>
            <w:r w:rsidRPr="00887C33">
              <w:rPr>
                <w:rStyle w:val="Hyperlink"/>
                <w:noProof/>
              </w:rPr>
              <w:t>Toolkit Components</w:t>
            </w:r>
            <w:r>
              <w:rPr>
                <w:noProof/>
                <w:webHidden/>
              </w:rPr>
              <w:tab/>
            </w:r>
            <w:r>
              <w:rPr>
                <w:noProof/>
                <w:webHidden/>
              </w:rPr>
              <w:fldChar w:fldCharType="begin"/>
            </w:r>
            <w:r>
              <w:rPr>
                <w:noProof/>
                <w:webHidden/>
              </w:rPr>
              <w:instrText xml:space="preserve"> PAGEREF _Toc369164191 \h </w:instrText>
            </w:r>
            <w:r>
              <w:rPr>
                <w:noProof/>
                <w:webHidden/>
              </w:rPr>
            </w:r>
            <w:r>
              <w:rPr>
                <w:noProof/>
                <w:webHidden/>
              </w:rPr>
              <w:fldChar w:fldCharType="separate"/>
            </w:r>
            <w:r>
              <w:rPr>
                <w:noProof/>
                <w:webHidden/>
              </w:rPr>
              <w:t>7</w:t>
            </w:r>
            <w:r>
              <w:rPr>
                <w:noProof/>
                <w:webHidden/>
              </w:rPr>
              <w:fldChar w:fldCharType="end"/>
            </w:r>
          </w:hyperlink>
        </w:p>
        <w:p w:rsidR="00850CA6" w:rsidRDefault="00850CA6">
          <w:pPr>
            <w:pStyle w:val="TOC2"/>
            <w:tabs>
              <w:tab w:val="right" w:leader="dot" w:pos="9508"/>
            </w:tabs>
            <w:rPr>
              <w:noProof/>
              <w:lang w:val="en-CA" w:eastAsia="en-CA"/>
            </w:rPr>
          </w:pPr>
          <w:hyperlink w:anchor="_Toc369164192" w:history="1">
            <w:r w:rsidRPr="00887C33">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_Toc369164192 \h </w:instrText>
            </w:r>
            <w:r>
              <w:rPr>
                <w:noProof/>
                <w:webHidden/>
              </w:rPr>
            </w:r>
            <w:r>
              <w:rPr>
                <w:noProof/>
                <w:webHidden/>
              </w:rPr>
              <w:fldChar w:fldCharType="separate"/>
            </w:r>
            <w:r>
              <w:rPr>
                <w:noProof/>
                <w:webHidden/>
              </w:rPr>
              <w:t>7</w:t>
            </w:r>
            <w:r>
              <w:rPr>
                <w:noProof/>
                <w:webHidden/>
              </w:rPr>
              <w:fldChar w:fldCharType="end"/>
            </w:r>
          </w:hyperlink>
        </w:p>
        <w:p w:rsidR="00850CA6" w:rsidRDefault="00850CA6">
          <w:pPr>
            <w:pStyle w:val="TOC3"/>
            <w:tabs>
              <w:tab w:val="right" w:leader="dot" w:pos="9508"/>
            </w:tabs>
            <w:rPr>
              <w:noProof/>
              <w:lang w:val="en-CA" w:eastAsia="en-CA"/>
            </w:rPr>
          </w:pPr>
          <w:hyperlink w:anchor="_Toc369164193" w:history="1">
            <w:r w:rsidRPr="00887C33">
              <w:rPr>
                <w:rStyle w:val="Hyperlink"/>
                <w:noProof/>
              </w:rPr>
              <w:t>Files</w:t>
            </w:r>
            <w:r>
              <w:rPr>
                <w:noProof/>
                <w:webHidden/>
              </w:rPr>
              <w:tab/>
            </w:r>
            <w:r>
              <w:rPr>
                <w:noProof/>
                <w:webHidden/>
              </w:rPr>
              <w:fldChar w:fldCharType="begin"/>
            </w:r>
            <w:r>
              <w:rPr>
                <w:noProof/>
                <w:webHidden/>
              </w:rPr>
              <w:instrText xml:space="preserve"> PAGEREF _Toc369164193 \h </w:instrText>
            </w:r>
            <w:r>
              <w:rPr>
                <w:noProof/>
                <w:webHidden/>
              </w:rPr>
            </w:r>
            <w:r>
              <w:rPr>
                <w:noProof/>
                <w:webHidden/>
              </w:rPr>
              <w:fldChar w:fldCharType="separate"/>
            </w:r>
            <w:r>
              <w:rPr>
                <w:noProof/>
                <w:webHidden/>
              </w:rPr>
              <w:t>7</w:t>
            </w:r>
            <w:r>
              <w:rPr>
                <w:noProof/>
                <w:webHidden/>
              </w:rPr>
              <w:fldChar w:fldCharType="end"/>
            </w:r>
          </w:hyperlink>
        </w:p>
        <w:p w:rsidR="00850CA6" w:rsidRDefault="00850CA6">
          <w:pPr>
            <w:pStyle w:val="TOC3"/>
            <w:tabs>
              <w:tab w:val="right" w:leader="dot" w:pos="9508"/>
            </w:tabs>
            <w:rPr>
              <w:noProof/>
              <w:lang w:val="en-CA" w:eastAsia="en-CA"/>
            </w:rPr>
          </w:pPr>
          <w:hyperlink w:anchor="_Toc369164194" w:history="1">
            <w:r w:rsidRPr="00887C33">
              <w:rPr>
                <w:rStyle w:val="Hyperlink"/>
                <w:noProof/>
              </w:rPr>
              <w:t>Directories</w:t>
            </w:r>
            <w:r>
              <w:rPr>
                <w:noProof/>
                <w:webHidden/>
              </w:rPr>
              <w:tab/>
            </w:r>
            <w:r>
              <w:rPr>
                <w:noProof/>
                <w:webHidden/>
              </w:rPr>
              <w:fldChar w:fldCharType="begin"/>
            </w:r>
            <w:r>
              <w:rPr>
                <w:noProof/>
                <w:webHidden/>
              </w:rPr>
              <w:instrText xml:space="preserve"> PAGEREF _Toc369164194 \h </w:instrText>
            </w:r>
            <w:r>
              <w:rPr>
                <w:noProof/>
                <w:webHidden/>
              </w:rPr>
            </w:r>
            <w:r>
              <w:rPr>
                <w:noProof/>
                <w:webHidden/>
              </w:rPr>
              <w:fldChar w:fldCharType="separate"/>
            </w:r>
            <w:r>
              <w:rPr>
                <w:noProof/>
                <w:webHidden/>
              </w:rPr>
              <w:t>9</w:t>
            </w:r>
            <w:r>
              <w:rPr>
                <w:noProof/>
                <w:webHidden/>
              </w:rPr>
              <w:fldChar w:fldCharType="end"/>
            </w:r>
          </w:hyperlink>
        </w:p>
        <w:p w:rsidR="00850CA6" w:rsidRDefault="00850CA6">
          <w:pPr>
            <w:pStyle w:val="TOC2"/>
            <w:tabs>
              <w:tab w:val="right" w:leader="dot" w:pos="9508"/>
            </w:tabs>
            <w:rPr>
              <w:noProof/>
              <w:lang w:val="en-CA" w:eastAsia="en-CA"/>
            </w:rPr>
          </w:pPr>
          <w:hyperlink w:anchor="_Toc369164195" w:history="1">
            <w:r w:rsidRPr="00887C33">
              <w:rPr>
                <w:rStyle w:val="Hyperlink"/>
                <w:noProof/>
              </w:rPr>
              <w:t>Toolkit User Interface</w:t>
            </w:r>
            <w:r>
              <w:rPr>
                <w:noProof/>
                <w:webHidden/>
              </w:rPr>
              <w:tab/>
            </w:r>
            <w:r>
              <w:rPr>
                <w:noProof/>
                <w:webHidden/>
              </w:rPr>
              <w:fldChar w:fldCharType="begin"/>
            </w:r>
            <w:r>
              <w:rPr>
                <w:noProof/>
                <w:webHidden/>
              </w:rPr>
              <w:instrText xml:space="preserve"> PAGEREF _Toc369164195 \h </w:instrText>
            </w:r>
            <w:r>
              <w:rPr>
                <w:noProof/>
                <w:webHidden/>
              </w:rPr>
            </w:r>
            <w:r>
              <w:rPr>
                <w:noProof/>
                <w:webHidden/>
              </w:rPr>
              <w:fldChar w:fldCharType="separate"/>
            </w:r>
            <w:r>
              <w:rPr>
                <w:noProof/>
                <w:webHidden/>
              </w:rPr>
              <w:t>9</w:t>
            </w:r>
            <w:r>
              <w:rPr>
                <w:noProof/>
                <w:webHidden/>
              </w:rPr>
              <w:fldChar w:fldCharType="end"/>
            </w:r>
          </w:hyperlink>
        </w:p>
        <w:p w:rsidR="00850CA6" w:rsidRDefault="00850CA6">
          <w:pPr>
            <w:pStyle w:val="TOC3"/>
            <w:tabs>
              <w:tab w:val="right" w:leader="dot" w:pos="9508"/>
            </w:tabs>
            <w:rPr>
              <w:noProof/>
              <w:lang w:val="en-CA" w:eastAsia="en-CA"/>
            </w:rPr>
          </w:pPr>
          <w:hyperlink w:anchor="_Toc369164196" w:history="1">
            <w:r w:rsidRPr="00887C33">
              <w:rPr>
                <w:rStyle w:val="Hyperlink"/>
                <w:noProof/>
              </w:rPr>
              <w:t>Installation Progress</w:t>
            </w:r>
            <w:r>
              <w:rPr>
                <w:noProof/>
                <w:webHidden/>
              </w:rPr>
              <w:tab/>
            </w:r>
            <w:r>
              <w:rPr>
                <w:noProof/>
                <w:webHidden/>
              </w:rPr>
              <w:fldChar w:fldCharType="begin"/>
            </w:r>
            <w:r>
              <w:rPr>
                <w:noProof/>
                <w:webHidden/>
              </w:rPr>
              <w:instrText xml:space="preserve"> PAGEREF _Toc369164196 \h </w:instrText>
            </w:r>
            <w:r>
              <w:rPr>
                <w:noProof/>
                <w:webHidden/>
              </w:rPr>
            </w:r>
            <w:r>
              <w:rPr>
                <w:noProof/>
                <w:webHidden/>
              </w:rPr>
              <w:fldChar w:fldCharType="separate"/>
            </w:r>
            <w:r>
              <w:rPr>
                <w:noProof/>
                <w:webHidden/>
              </w:rPr>
              <w:t>9</w:t>
            </w:r>
            <w:r>
              <w:rPr>
                <w:noProof/>
                <w:webHidden/>
              </w:rPr>
              <w:fldChar w:fldCharType="end"/>
            </w:r>
          </w:hyperlink>
        </w:p>
        <w:p w:rsidR="00850CA6" w:rsidRDefault="00850CA6">
          <w:pPr>
            <w:pStyle w:val="TOC3"/>
            <w:tabs>
              <w:tab w:val="right" w:leader="dot" w:pos="9508"/>
            </w:tabs>
            <w:rPr>
              <w:noProof/>
              <w:lang w:val="en-CA" w:eastAsia="en-CA"/>
            </w:rPr>
          </w:pPr>
          <w:hyperlink w:anchor="_Toc369164197" w:history="1">
            <w:r w:rsidRPr="00887C33">
              <w:rPr>
                <w:rStyle w:val="Hyperlink"/>
                <w:noProof/>
              </w:rPr>
              <w:t>Installation Welcome Prompt</w:t>
            </w:r>
            <w:r>
              <w:rPr>
                <w:noProof/>
                <w:webHidden/>
              </w:rPr>
              <w:tab/>
            </w:r>
            <w:r>
              <w:rPr>
                <w:noProof/>
                <w:webHidden/>
              </w:rPr>
              <w:fldChar w:fldCharType="begin"/>
            </w:r>
            <w:r>
              <w:rPr>
                <w:noProof/>
                <w:webHidden/>
              </w:rPr>
              <w:instrText xml:space="preserve"> PAGEREF _Toc369164197 \h </w:instrText>
            </w:r>
            <w:r>
              <w:rPr>
                <w:noProof/>
                <w:webHidden/>
              </w:rPr>
            </w:r>
            <w:r>
              <w:rPr>
                <w:noProof/>
                <w:webHidden/>
              </w:rPr>
              <w:fldChar w:fldCharType="separate"/>
            </w:r>
            <w:r>
              <w:rPr>
                <w:noProof/>
                <w:webHidden/>
              </w:rPr>
              <w:t>10</w:t>
            </w:r>
            <w:r>
              <w:rPr>
                <w:noProof/>
                <w:webHidden/>
              </w:rPr>
              <w:fldChar w:fldCharType="end"/>
            </w:r>
          </w:hyperlink>
        </w:p>
        <w:p w:rsidR="00850CA6" w:rsidRDefault="00850CA6">
          <w:pPr>
            <w:pStyle w:val="TOC3"/>
            <w:tabs>
              <w:tab w:val="right" w:leader="dot" w:pos="9508"/>
            </w:tabs>
            <w:rPr>
              <w:noProof/>
              <w:lang w:val="en-CA" w:eastAsia="en-CA"/>
            </w:rPr>
          </w:pPr>
          <w:hyperlink w:anchor="_Toc369164198" w:history="1">
            <w:r w:rsidRPr="00887C33">
              <w:rPr>
                <w:rStyle w:val="Hyperlink"/>
                <w:noProof/>
              </w:rPr>
              <w:t>Block Application Execution</w:t>
            </w:r>
            <w:r>
              <w:rPr>
                <w:noProof/>
                <w:webHidden/>
              </w:rPr>
              <w:tab/>
            </w:r>
            <w:r>
              <w:rPr>
                <w:noProof/>
                <w:webHidden/>
              </w:rPr>
              <w:fldChar w:fldCharType="begin"/>
            </w:r>
            <w:r>
              <w:rPr>
                <w:noProof/>
                <w:webHidden/>
              </w:rPr>
              <w:instrText xml:space="preserve"> PAGEREF _Toc369164198 \h </w:instrText>
            </w:r>
            <w:r>
              <w:rPr>
                <w:noProof/>
                <w:webHidden/>
              </w:rPr>
            </w:r>
            <w:r>
              <w:rPr>
                <w:noProof/>
                <w:webHidden/>
              </w:rPr>
              <w:fldChar w:fldCharType="separate"/>
            </w:r>
            <w:r>
              <w:rPr>
                <w:noProof/>
                <w:webHidden/>
              </w:rPr>
              <w:t>12</w:t>
            </w:r>
            <w:r>
              <w:rPr>
                <w:noProof/>
                <w:webHidden/>
              </w:rPr>
              <w:fldChar w:fldCharType="end"/>
            </w:r>
          </w:hyperlink>
        </w:p>
        <w:p w:rsidR="00850CA6" w:rsidRDefault="00850CA6">
          <w:pPr>
            <w:pStyle w:val="TOC3"/>
            <w:tabs>
              <w:tab w:val="right" w:leader="dot" w:pos="9508"/>
            </w:tabs>
            <w:rPr>
              <w:noProof/>
              <w:lang w:val="en-CA" w:eastAsia="en-CA"/>
            </w:rPr>
          </w:pPr>
          <w:hyperlink w:anchor="_Toc369164199" w:history="1">
            <w:r w:rsidRPr="00887C33">
              <w:rPr>
                <w:rStyle w:val="Hyperlink"/>
                <w:noProof/>
              </w:rPr>
              <w:t>Disk Space Requirements</w:t>
            </w:r>
            <w:r>
              <w:rPr>
                <w:noProof/>
                <w:webHidden/>
              </w:rPr>
              <w:tab/>
            </w:r>
            <w:r>
              <w:rPr>
                <w:noProof/>
                <w:webHidden/>
              </w:rPr>
              <w:fldChar w:fldCharType="begin"/>
            </w:r>
            <w:r>
              <w:rPr>
                <w:noProof/>
                <w:webHidden/>
              </w:rPr>
              <w:instrText xml:space="preserve"> PAGEREF _Toc369164199 \h </w:instrText>
            </w:r>
            <w:r>
              <w:rPr>
                <w:noProof/>
                <w:webHidden/>
              </w:rPr>
            </w:r>
            <w:r>
              <w:rPr>
                <w:noProof/>
                <w:webHidden/>
              </w:rPr>
              <w:fldChar w:fldCharType="separate"/>
            </w:r>
            <w:r>
              <w:rPr>
                <w:noProof/>
                <w:webHidden/>
              </w:rPr>
              <w:t>13</w:t>
            </w:r>
            <w:r>
              <w:rPr>
                <w:noProof/>
                <w:webHidden/>
              </w:rPr>
              <w:fldChar w:fldCharType="end"/>
            </w:r>
          </w:hyperlink>
        </w:p>
        <w:p w:rsidR="00850CA6" w:rsidRDefault="00850CA6">
          <w:pPr>
            <w:pStyle w:val="TOC3"/>
            <w:tabs>
              <w:tab w:val="right" w:leader="dot" w:pos="9508"/>
            </w:tabs>
            <w:rPr>
              <w:noProof/>
              <w:lang w:val="en-CA" w:eastAsia="en-CA"/>
            </w:rPr>
          </w:pPr>
          <w:hyperlink w:anchor="_Toc369164200" w:history="1">
            <w:r w:rsidRPr="00887C33">
              <w:rPr>
                <w:rStyle w:val="Hyperlink"/>
                <w:noProof/>
              </w:rPr>
              <w:t>Custom Installation Prompt</w:t>
            </w:r>
            <w:r>
              <w:rPr>
                <w:noProof/>
                <w:webHidden/>
              </w:rPr>
              <w:tab/>
            </w:r>
            <w:r>
              <w:rPr>
                <w:noProof/>
                <w:webHidden/>
              </w:rPr>
              <w:fldChar w:fldCharType="begin"/>
            </w:r>
            <w:r>
              <w:rPr>
                <w:noProof/>
                <w:webHidden/>
              </w:rPr>
              <w:instrText xml:space="preserve"> PAGEREF _Toc369164200 \h </w:instrText>
            </w:r>
            <w:r>
              <w:rPr>
                <w:noProof/>
                <w:webHidden/>
              </w:rPr>
            </w:r>
            <w:r>
              <w:rPr>
                <w:noProof/>
                <w:webHidden/>
              </w:rPr>
              <w:fldChar w:fldCharType="separate"/>
            </w:r>
            <w:r>
              <w:rPr>
                <w:noProof/>
                <w:webHidden/>
              </w:rPr>
              <w:t>13</w:t>
            </w:r>
            <w:r>
              <w:rPr>
                <w:noProof/>
                <w:webHidden/>
              </w:rPr>
              <w:fldChar w:fldCharType="end"/>
            </w:r>
          </w:hyperlink>
        </w:p>
        <w:p w:rsidR="00850CA6" w:rsidRDefault="00850CA6">
          <w:pPr>
            <w:pStyle w:val="TOC3"/>
            <w:tabs>
              <w:tab w:val="right" w:leader="dot" w:pos="9508"/>
            </w:tabs>
            <w:rPr>
              <w:noProof/>
              <w:lang w:val="en-CA" w:eastAsia="en-CA"/>
            </w:rPr>
          </w:pPr>
          <w:hyperlink w:anchor="_Toc369164201" w:history="1">
            <w:r w:rsidRPr="00887C33">
              <w:rPr>
                <w:rStyle w:val="Hyperlink"/>
                <w:noProof/>
              </w:rPr>
              <w:t>Installation Restart Prompt</w:t>
            </w:r>
            <w:r>
              <w:rPr>
                <w:noProof/>
                <w:webHidden/>
              </w:rPr>
              <w:tab/>
            </w:r>
            <w:r>
              <w:rPr>
                <w:noProof/>
                <w:webHidden/>
              </w:rPr>
              <w:fldChar w:fldCharType="begin"/>
            </w:r>
            <w:r>
              <w:rPr>
                <w:noProof/>
                <w:webHidden/>
              </w:rPr>
              <w:instrText xml:space="preserve"> PAGEREF _Toc369164201 \h </w:instrText>
            </w:r>
            <w:r>
              <w:rPr>
                <w:noProof/>
                <w:webHidden/>
              </w:rPr>
            </w:r>
            <w:r>
              <w:rPr>
                <w:noProof/>
                <w:webHidden/>
              </w:rPr>
              <w:fldChar w:fldCharType="separate"/>
            </w:r>
            <w:r>
              <w:rPr>
                <w:noProof/>
                <w:webHidden/>
              </w:rPr>
              <w:t>14</w:t>
            </w:r>
            <w:r>
              <w:rPr>
                <w:noProof/>
                <w:webHidden/>
              </w:rPr>
              <w:fldChar w:fldCharType="end"/>
            </w:r>
          </w:hyperlink>
        </w:p>
        <w:p w:rsidR="00850CA6" w:rsidRDefault="00850CA6">
          <w:pPr>
            <w:pStyle w:val="TOC3"/>
            <w:tabs>
              <w:tab w:val="right" w:leader="dot" w:pos="9508"/>
            </w:tabs>
            <w:rPr>
              <w:noProof/>
              <w:lang w:val="en-CA" w:eastAsia="en-CA"/>
            </w:rPr>
          </w:pPr>
          <w:hyperlink w:anchor="_Toc369164202" w:history="1">
            <w:r w:rsidRPr="00887C33">
              <w:rPr>
                <w:rStyle w:val="Hyperlink"/>
                <w:noProof/>
              </w:rPr>
              <w:t>Balloon tip notifications</w:t>
            </w:r>
            <w:r>
              <w:rPr>
                <w:noProof/>
                <w:webHidden/>
              </w:rPr>
              <w:tab/>
            </w:r>
            <w:r>
              <w:rPr>
                <w:noProof/>
                <w:webHidden/>
              </w:rPr>
              <w:fldChar w:fldCharType="begin"/>
            </w:r>
            <w:r>
              <w:rPr>
                <w:noProof/>
                <w:webHidden/>
              </w:rPr>
              <w:instrText xml:space="preserve"> PAGEREF _Toc369164202 \h </w:instrText>
            </w:r>
            <w:r>
              <w:rPr>
                <w:noProof/>
                <w:webHidden/>
              </w:rPr>
            </w:r>
            <w:r>
              <w:rPr>
                <w:noProof/>
                <w:webHidden/>
              </w:rPr>
              <w:fldChar w:fldCharType="separate"/>
            </w:r>
            <w:r>
              <w:rPr>
                <w:noProof/>
                <w:webHidden/>
              </w:rPr>
              <w:t>15</w:t>
            </w:r>
            <w:r>
              <w:rPr>
                <w:noProof/>
                <w:webHidden/>
              </w:rPr>
              <w:fldChar w:fldCharType="end"/>
            </w:r>
          </w:hyperlink>
        </w:p>
        <w:p w:rsidR="00850CA6" w:rsidRDefault="00850CA6">
          <w:pPr>
            <w:pStyle w:val="TOC3"/>
            <w:tabs>
              <w:tab w:val="right" w:leader="dot" w:pos="9508"/>
            </w:tabs>
            <w:rPr>
              <w:noProof/>
              <w:lang w:val="en-CA" w:eastAsia="en-CA"/>
            </w:rPr>
          </w:pPr>
          <w:hyperlink w:anchor="_Toc369164203" w:history="1">
            <w:r w:rsidRPr="00887C33">
              <w:rPr>
                <w:rStyle w:val="Hyperlink"/>
                <w:noProof/>
              </w:rPr>
              <w:t>Custom Dialog box</w:t>
            </w:r>
            <w:r>
              <w:rPr>
                <w:noProof/>
                <w:webHidden/>
              </w:rPr>
              <w:tab/>
            </w:r>
            <w:r>
              <w:rPr>
                <w:noProof/>
                <w:webHidden/>
              </w:rPr>
              <w:fldChar w:fldCharType="begin"/>
            </w:r>
            <w:r>
              <w:rPr>
                <w:noProof/>
                <w:webHidden/>
              </w:rPr>
              <w:instrText xml:space="preserve"> PAGEREF _Toc369164203 \h </w:instrText>
            </w:r>
            <w:r>
              <w:rPr>
                <w:noProof/>
                <w:webHidden/>
              </w:rPr>
            </w:r>
            <w:r>
              <w:rPr>
                <w:noProof/>
                <w:webHidden/>
              </w:rPr>
              <w:fldChar w:fldCharType="separate"/>
            </w:r>
            <w:r>
              <w:rPr>
                <w:noProof/>
                <w:webHidden/>
              </w:rPr>
              <w:t>15</w:t>
            </w:r>
            <w:r>
              <w:rPr>
                <w:noProof/>
                <w:webHidden/>
              </w:rPr>
              <w:fldChar w:fldCharType="end"/>
            </w:r>
          </w:hyperlink>
        </w:p>
        <w:p w:rsidR="00850CA6" w:rsidRDefault="00850CA6">
          <w:pPr>
            <w:pStyle w:val="TOC2"/>
            <w:tabs>
              <w:tab w:val="right" w:leader="dot" w:pos="9508"/>
            </w:tabs>
            <w:rPr>
              <w:noProof/>
              <w:lang w:val="en-CA" w:eastAsia="en-CA"/>
            </w:rPr>
          </w:pPr>
          <w:hyperlink w:anchor="_Toc369164204" w:history="1">
            <w:r w:rsidRPr="00887C33">
              <w:rPr>
                <w:rStyle w:val="Hyperlink"/>
                <w:noProof/>
              </w:rPr>
              <w:t>Logging</w:t>
            </w:r>
            <w:r>
              <w:rPr>
                <w:noProof/>
                <w:webHidden/>
              </w:rPr>
              <w:tab/>
            </w:r>
            <w:r>
              <w:rPr>
                <w:noProof/>
                <w:webHidden/>
              </w:rPr>
              <w:fldChar w:fldCharType="begin"/>
            </w:r>
            <w:r>
              <w:rPr>
                <w:noProof/>
                <w:webHidden/>
              </w:rPr>
              <w:instrText xml:space="preserve"> PAGEREF _Toc369164204 \h </w:instrText>
            </w:r>
            <w:r>
              <w:rPr>
                <w:noProof/>
                <w:webHidden/>
              </w:rPr>
            </w:r>
            <w:r>
              <w:rPr>
                <w:noProof/>
                <w:webHidden/>
              </w:rPr>
              <w:fldChar w:fldCharType="separate"/>
            </w:r>
            <w:r>
              <w:rPr>
                <w:noProof/>
                <w:webHidden/>
              </w:rPr>
              <w:t>16</w:t>
            </w:r>
            <w:r>
              <w:rPr>
                <w:noProof/>
                <w:webHidden/>
              </w:rPr>
              <w:fldChar w:fldCharType="end"/>
            </w:r>
          </w:hyperlink>
        </w:p>
        <w:p w:rsidR="00850CA6" w:rsidRDefault="00850CA6">
          <w:pPr>
            <w:pStyle w:val="TOC1"/>
            <w:tabs>
              <w:tab w:val="left" w:pos="440"/>
              <w:tab w:val="right" w:leader="dot" w:pos="9508"/>
            </w:tabs>
            <w:rPr>
              <w:noProof/>
              <w:lang w:val="en-CA" w:eastAsia="en-CA"/>
            </w:rPr>
          </w:pPr>
          <w:hyperlink w:anchor="_Toc369164205" w:history="1">
            <w:r w:rsidRPr="00887C33">
              <w:rPr>
                <w:rStyle w:val="Hyperlink"/>
                <w:noProof/>
              </w:rPr>
              <w:t>5</w:t>
            </w:r>
            <w:r>
              <w:rPr>
                <w:noProof/>
                <w:lang w:val="en-CA" w:eastAsia="en-CA"/>
              </w:rPr>
              <w:tab/>
            </w:r>
            <w:r w:rsidRPr="00887C33">
              <w:rPr>
                <w:rStyle w:val="Hyperlink"/>
                <w:noProof/>
              </w:rPr>
              <w:t>Toolkit Usage</w:t>
            </w:r>
            <w:r>
              <w:rPr>
                <w:noProof/>
                <w:webHidden/>
              </w:rPr>
              <w:tab/>
            </w:r>
            <w:r>
              <w:rPr>
                <w:noProof/>
                <w:webHidden/>
              </w:rPr>
              <w:fldChar w:fldCharType="begin"/>
            </w:r>
            <w:r>
              <w:rPr>
                <w:noProof/>
                <w:webHidden/>
              </w:rPr>
              <w:instrText xml:space="preserve"> PAGEREF _Toc369164205 \h </w:instrText>
            </w:r>
            <w:r>
              <w:rPr>
                <w:noProof/>
                <w:webHidden/>
              </w:rPr>
            </w:r>
            <w:r>
              <w:rPr>
                <w:noProof/>
                <w:webHidden/>
              </w:rPr>
              <w:fldChar w:fldCharType="separate"/>
            </w:r>
            <w:r>
              <w:rPr>
                <w:noProof/>
                <w:webHidden/>
              </w:rPr>
              <w:t>17</w:t>
            </w:r>
            <w:r>
              <w:rPr>
                <w:noProof/>
                <w:webHidden/>
              </w:rPr>
              <w:fldChar w:fldCharType="end"/>
            </w:r>
          </w:hyperlink>
        </w:p>
        <w:p w:rsidR="00850CA6" w:rsidRDefault="00850CA6">
          <w:pPr>
            <w:pStyle w:val="TOC2"/>
            <w:tabs>
              <w:tab w:val="right" w:leader="dot" w:pos="9508"/>
            </w:tabs>
            <w:rPr>
              <w:noProof/>
              <w:lang w:val="en-CA" w:eastAsia="en-CA"/>
            </w:rPr>
          </w:pPr>
          <w:hyperlink w:anchor="_Toc369164206" w:history="1">
            <w:r w:rsidRPr="00887C33">
              <w:rPr>
                <w:rStyle w:val="Hyperlink"/>
                <w:noProof/>
              </w:rPr>
              <w:t>Overview</w:t>
            </w:r>
            <w:r>
              <w:rPr>
                <w:noProof/>
                <w:webHidden/>
              </w:rPr>
              <w:tab/>
            </w:r>
            <w:r>
              <w:rPr>
                <w:noProof/>
                <w:webHidden/>
              </w:rPr>
              <w:fldChar w:fldCharType="begin"/>
            </w:r>
            <w:r>
              <w:rPr>
                <w:noProof/>
                <w:webHidden/>
              </w:rPr>
              <w:instrText xml:space="preserve"> PAGEREF _Toc369164206 \h </w:instrText>
            </w:r>
            <w:r>
              <w:rPr>
                <w:noProof/>
                <w:webHidden/>
              </w:rPr>
            </w:r>
            <w:r>
              <w:rPr>
                <w:noProof/>
                <w:webHidden/>
              </w:rPr>
              <w:fldChar w:fldCharType="separate"/>
            </w:r>
            <w:r>
              <w:rPr>
                <w:noProof/>
                <w:webHidden/>
              </w:rPr>
              <w:t>17</w:t>
            </w:r>
            <w:r>
              <w:rPr>
                <w:noProof/>
                <w:webHidden/>
              </w:rPr>
              <w:fldChar w:fldCharType="end"/>
            </w:r>
          </w:hyperlink>
        </w:p>
        <w:p w:rsidR="00850CA6" w:rsidRDefault="00850CA6">
          <w:pPr>
            <w:pStyle w:val="TOC2"/>
            <w:tabs>
              <w:tab w:val="right" w:leader="dot" w:pos="9508"/>
            </w:tabs>
            <w:rPr>
              <w:noProof/>
              <w:lang w:val="en-CA" w:eastAsia="en-CA"/>
            </w:rPr>
          </w:pPr>
          <w:hyperlink w:anchor="_Toc369164207" w:history="1">
            <w:r w:rsidRPr="00887C33">
              <w:rPr>
                <w:rStyle w:val="Hyperlink"/>
                <w:noProof/>
              </w:rPr>
              <w:t>Example Deployments</w:t>
            </w:r>
            <w:r>
              <w:rPr>
                <w:noProof/>
                <w:webHidden/>
              </w:rPr>
              <w:tab/>
            </w:r>
            <w:r>
              <w:rPr>
                <w:noProof/>
                <w:webHidden/>
              </w:rPr>
              <w:fldChar w:fldCharType="begin"/>
            </w:r>
            <w:r>
              <w:rPr>
                <w:noProof/>
                <w:webHidden/>
              </w:rPr>
              <w:instrText xml:space="preserve"> PAGEREF _Toc369164207 \h </w:instrText>
            </w:r>
            <w:r>
              <w:rPr>
                <w:noProof/>
                <w:webHidden/>
              </w:rPr>
            </w:r>
            <w:r>
              <w:rPr>
                <w:noProof/>
                <w:webHidden/>
              </w:rPr>
              <w:fldChar w:fldCharType="separate"/>
            </w:r>
            <w:r>
              <w:rPr>
                <w:noProof/>
                <w:webHidden/>
              </w:rPr>
              <w:t>17</w:t>
            </w:r>
            <w:r>
              <w:rPr>
                <w:noProof/>
                <w:webHidden/>
              </w:rPr>
              <w:fldChar w:fldCharType="end"/>
            </w:r>
          </w:hyperlink>
        </w:p>
        <w:p w:rsidR="00850CA6" w:rsidRDefault="00850CA6">
          <w:pPr>
            <w:pStyle w:val="TOC3"/>
            <w:tabs>
              <w:tab w:val="right" w:leader="dot" w:pos="9508"/>
            </w:tabs>
            <w:rPr>
              <w:noProof/>
              <w:lang w:val="en-CA" w:eastAsia="en-CA"/>
            </w:rPr>
          </w:pPr>
          <w:hyperlink w:anchor="_Toc369164208" w:history="1">
            <w:r w:rsidRPr="00887C33">
              <w:rPr>
                <w:rStyle w:val="Hyperlink"/>
                <w:noProof/>
              </w:rPr>
              <w:t>Building an Adobe Reader installation with the PowerShell App Deployment</w:t>
            </w:r>
            <w:r>
              <w:rPr>
                <w:noProof/>
                <w:webHidden/>
              </w:rPr>
              <w:tab/>
            </w:r>
            <w:r>
              <w:rPr>
                <w:noProof/>
                <w:webHidden/>
              </w:rPr>
              <w:fldChar w:fldCharType="begin"/>
            </w:r>
            <w:r>
              <w:rPr>
                <w:noProof/>
                <w:webHidden/>
              </w:rPr>
              <w:instrText xml:space="preserve"> PAGEREF _Toc369164208 \h </w:instrText>
            </w:r>
            <w:r>
              <w:rPr>
                <w:noProof/>
                <w:webHidden/>
              </w:rPr>
            </w:r>
            <w:r>
              <w:rPr>
                <w:noProof/>
                <w:webHidden/>
              </w:rPr>
              <w:fldChar w:fldCharType="separate"/>
            </w:r>
            <w:r>
              <w:rPr>
                <w:noProof/>
                <w:webHidden/>
              </w:rPr>
              <w:t>17</w:t>
            </w:r>
            <w:r>
              <w:rPr>
                <w:noProof/>
                <w:webHidden/>
              </w:rPr>
              <w:fldChar w:fldCharType="end"/>
            </w:r>
          </w:hyperlink>
        </w:p>
        <w:p w:rsidR="00850CA6" w:rsidRDefault="00850CA6">
          <w:pPr>
            <w:pStyle w:val="TOC3"/>
            <w:tabs>
              <w:tab w:val="right" w:leader="dot" w:pos="9508"/>
            </w:tabs>
            <w:rPr>
              <w:noProof/>
              <w:lang w:val="en-CA" w:eastAsia="en-CA"/>
            </w:rPr>
          </w:pPr>
          <w:hyperlink w:anchor="_Toc369164209" w:history="1">
            <w:r w:rsidRPr="00887C33">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_Toc369164209 \h </w:instrText>
            </w:r>
            <w:r>
              <w:rPr>
                <w:noProof/>
                <w:webHidden/>
              </w:rPr>
            </w:r>
            <w:r>
              <w:rPr>
                <w:noProof/>
                <w:webHidden/>
              </w:rPr>
              <w:fldChar w:fldCharType="separate"/>
            </w:r>
            <w:r>
              <w:rPr>
                <w:noProof/>
                <w:webHidden/>
              </w:rPr>
              <w:t>19</w:t>
            </w:r>
            <w:r>
              <w:rPr>
                <w:noProof/>
                <w:webHidden/>
              </w:rPr>
              <w:fldChar w:fldCharType="end"/>
            </w:r>
          </w:hyperlink>
        </w:p>
        <w:p w:rsidR="00850CA6" w:rsidRDefault="00850CA6">
          <w:pPr>
            <w:pStyle w:val="TOC3"/>
            <w:tabs>
              <w:tab w:val="right" w:leader="dot" w:pos="9508"/>
            </w:tabs>
            <w:rPr>
              <w:noProof/>
              <w:lang w:val="en-CA" w:eastAsia="en-CA"/>
            </w:rPr>
          </w:pPr>
          <w:hyperlink w:anchor="_Toc369164210" w:history="1">
            <w:r w:rsidRPr="00887C33">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_Toc369164210 \h </w:instrText>
            </w:r>
            <w:r>
              <w:rPr>
                <w:noProof/>
                <w:webHidden/>
              </w:rPr>
            </w:r>
            <w:r>
              <w:rPr>
                <w:noProof/>
                <w:webHidden/>
              </w:rPr>
              <w:fldChar w:fldCharType="separate"/>
            </w:r>
            <w:r>
              <w:rPr>
                <w:noProof/>
                <w:webHidden/>
              </w:rPr>
              <w:t>22</w:t>
            </w:r>
            <w:r>
              <w:rPr>
                <w:noProof/>
                <w:webHidden/>
              </w:rPr>
              <w:fldChar w:fldCharType="end"/>
            </w:r>
          </w:hyperlink>
        </w:p>
        <w:p w:rsidR="00850CA6" w:rsidRDefault="00850CA6">
          <w:pPr>
            <w:pStyle w:val="TOC3"/>
            <w:tabs>
              <w:tab w:val="right" w:leader="dot" w:pos="9508"/>
            </w:tabs>
            <w:rPr>
              <w:noProof/>
              <w:lang w:val="en-CA" w:eastAsia="en-CA"/>
            </w:rPr>
          </w:pPr>
          <w:hyperlink w:anchor="_Toc369164211" w:history="1">
            <w:r w:rsidRPr="00887C33">
              <w:rPr>
                <w:rStyle w:val="Hyperlink"/>
                <w:noProof/>
              </w:rPr>
              <w:t>Important Note regarding deferrals</w:t>
            </w:r>
            <w:r>
              <w:rPr>
                <w:noProof/>
                <w:webHidden/>
              </w:rPr>
              <w:tab/>
            </w:r>
            <w:r>
              <w:rPr>
                <w:noProof/>
                <w:webHidden/>
              </w:rPr>
              <w:fldChar w:fldCharType="begin"/>
            </w:r>
            <w:r>
              <w:rPr>
                <w:noProof/>
                <w:webHidden/>
              </w:rPr>
              <w:instrText xml:space="preserve"> PAGEREF _Toc369164211 \h </w:instrText>
            </w:r>
            <w:r>
              <w:rPr>
                <w:noProof/>
                <w:webHidden/>
              </w:rPr>
            </w:r>
            <w:r>
              <w:rPr>
                <w:noProof/>
                <w:webHidden/>
              </w:rPr>
              <w:fldChar w:fldCharType="separate"/>
            </w:r>
            <w:r>
              <w:rPr>
                <w:noProof/>
                <w:webHidden/>
              </w:rPr>
              <w:t>28</w:t>
            </w:r>
            <w:r>
              <w:rPr>
                <w:noProof/>
                <w:webHidden/>
              </w:rPr>
              <w:fldChar w:fldCharType="end"/>
            </w:r>
          </w:hyperlink>
        </w:p>
        <w:p w:rsidR="00850CA6" w:rsidRDefault="00850CA6">
          <w:pPr>
            <w:pStyle w:val="TOC3"/>
            <w:tabs>
              <w:tab w:val="right" w:leader="dot" w:pos="9508"/>
            </w:tabs>
            <w:rPr>
              <w:noProof/>
              <w:lang w:val="en-CA" w:eastAsia="en-CA"/>
            </w:rPr>
          </w:pPr>
          <w:hyperlink w:anchor="_Toc369164212" w:history="1">
            <w:r w:rsidRPr="00887C33">
              <w:rPr>
                <w:rStyle w:val="Hyperlink"/>
                <w:noProof/>
              </w:rPr>
              <w:t>An advanced Office 2010 installation with the PowerShell App Deployment</w:t>
            </w:r>
            <w:r>
              <w:rPr>
                <w:noProof/>
                <w:webHidden/>
              </w:rPr>
              <w:tab/>
            </w:r>
            <w:r>
              <w:rPr>
                <w:noProof/>
                <w:webHidden/>
              </w:rPr>
              <w:fldChar w:fldCharType="begin"/>
            </w:r>
            <w:r>
              <w:rPr>
                <w:noProof/>
                <w:webHidden/>
              </w:rPr>
              <w:instrText xml:space="preserve"> PAGEREF _Toc369164212 \h </w:instrText>
            </w:r>
            <w:r>
              <w:rPr>
                <w:noProof/>
                <w:webHidden/>
              </w:rPr>
            </w:r>
            <w:r>
              <w:rPr>
                <w:noProof/>
                <w:webHidden/>
              </w:rPr>
              <w:fldChar w:fldCharType="separate"/>
            </w:r>
            <w:r>
              <w:rPr>
                <w:noProof/>
                <w:webHidden/>
              </w:rPr>
              <w:t>29</w:t>
            </w:r>
            <w:r>
              <w:rPr>
                <w:noProof/>
                <w:webHidden/>
              </w:rPr>
              <w:fldChar w:fldCharType="end"/>
            </w:r>
          </w:hyperlink>
        </w:p>
        <w:p w:rsidR="00850CA6" w:rsidRDefault="00850CA6">
          <w:pPr>
            <w:pStyle w:val="TOC2"/>
            <w:tabs>
              <w:tab w:val="right" w:leader="dot" w:pos="9508"/>
            </w:tabs>
            <w:rPr>
              <w:noProof/>
              <w:lang w:val="en-CA" w:eastAsia="en-CA"/>
            </w:rPr>
          </w:pPr>
          <w:hyperlink w:anchor="_Toc369164213" w:history="1">
            <w:r w:rsidRPr="00887C33">
              <w:rPr>
                <w:rStyle w:val="Hyperlink"/>
                <w:noProof/>
              </w:rPr>
              <w:t>Launching the Toolkit</w:t>
            </w:r>
            <w:r>
              <w:rPr>
                <w:noProof/>
                <w:webHidden/>
              </w:rPr>
              <w:tab/>
            </w:r>
            <w:r>
              <w:rPr>
                <w:noProof/>
                <w:webHidden/>
              </w:rPr>
              <w:fldChar w:fldCharType="begin"/>
            </w:r>
            <w:r>
              <w:rPr>
                <w:noProof/>
                <w:webHidden/>
              </w:rPr>
              <w:instrText xml:space="preserve"> PAGEREF _Toc369164213 \h </w:instrText>
            </w:r>
            <w:r>
              <w:rPr>
                <w:noProof/>
                <w:webHidden/>
              </w:rPr>
            </w:r>
            <w:r>
              <w:rPr>
                <w:noProof/>
                <w:webHidden/>
              </w:rPr>
              <w:fldChar w:fldCharType="separate"/>
            </w:r>
            <w:r>
              <w:rPr>
                <w:noProof/>
                <w:webHidden/>
              </w:rPr>
              <w:t>30</w:t>
            </w:r>
            <w:r>
              <w:rPr>
                <w:noProof/>
                <w:webHidden/>
              </w:rPr>
              <w:fldChar w:fldCharType="end"/>
            </w:r>
          </w:hyperlink>
        </w:p>
        <w:p w:rsidR="00850CA6" w:rsidRDefault="00850CA6">
          <w:pPr>
            <w:pStyle w:val="TOC3"/>
            <w:tabs>
              <w:tab w:val="right" w:leader="dot" w:pos="9508"/>
            </w:tabs>
            <w:rPr>
              <w:noProof/>
              <w:lang w:val="en-CA" w:eastAsia="en-CA"/>
            </w:rPr>
          </w:pPr>
          <w:hyperlink w:anchor="_Toc369164214" w:history="1">
            <w:r w:rsidRPr="00887C33">
              <w:rPr>
                <w:rStyle w:val="Hyperlink"/>
                <w:noProof/>
              </w:rPr>
              <w:t>Overview</w:t>
            </w:r>
            <w:r>
              <w:rPr>
                <w:noProof/>
                <w:webHidden/>
              </w:rPr>
              <w:tab/>
            </w:r>
            <w:r>
              <w:rPr>
                <w:noProof/>
                <w:webHidden/>
              </w:rPr>
              <w:fldChar w:fldCharType="begin"/>
            </w:r>
            <w:r>
              <w:rPr>
                <w:noProof/>
                <w:webHidden/>
              </w:rPr>
              <w:instrText xml:space="preserve"> PAGEREF _Toc369164214 \h </w:instrText>
            </w:r>
            <w:r>
              <w:rPr>
                <w:noProof/>
                <w:webHidden/>
              </w:rPr>
            </w:r>
            <w:r>
              <w:rPr>
                <w:noProof/>
                <w:webHidden/>
              </w:rPr>
              <w:fldChar w:fldCharType="separate"/>
            </w:r>
            <w:r>
              <w:rPr>
                <w:noProof/>
                <w:webHidden/>
              </w:rPr>
              <w:t>30</w:t>
            </w:r>
            <w:r>
              <w:rPr>
                <w:noProof/>
                <w:webHidden/>
              </w:rPr>
              <w:fldChar w:fldCharType="end"/>
            </w:r>
          </w:hyperlink>
        </w:p>
        <w:p w:rsidR="00850CA6" w:rsidRDefault="00850CA6">
          <w:pPr>
            <w:pStyle w:val="TOC3"/>
            <w:tabs>
              <w:tab w:val="right" w:leader="dot" w:pos="9508"/>
            </w:tabs>
            <w:rPr>
              <w:noProof/>
              <w:lang w:val="en-CA" w:eastAsia="en-CA"/>
            </w:rPr>
          </w:pPr>
          <w:hyperlink w:anchor="_Toc369164215" w:history="1">
            <w:r w:rsidRPr="00887C33">
              <w:rPr>
                <w:rStyle w:val="Hyperlink"/>
                <w:noProof/>
              </w:rPr>
              <w:t>Toolkit Parameters</w:t>
            </w:r>
            <w:r>
              <w:rPr>
                <w:noProof/>
                <w:webHidden/>
              </w:rPr>
              <w:tab/>
            </w:r>
            <w:r>
              <w:rPr>
                <w:noProof/>
                <w:webHidden/>
              </w:rPr>
              <w:fldChar w:fldCharType="begin"/>
            </w:r>
            <w:r>
              <w:rPr>
                <w:noProof/>
                <w:webHidden/>
              </w:rPr>
              <w:instrText xml:space="preserve"> PAGEREF _Toc369164215 \h </w:instrText>
            </w:r>
            <w:r>
              <w:rPr>
                <w:noProof/>
                <w:webHidden/>
              </w:rPr>
            </w:r>
            <w:r>
              <w:rPr>
                <w:noProof/>
                <w:webHidden/>
              </w:rPr>
              <w:fldChar w:fldCharType="separate"/>
            </w:r>
            <w:r>
              <w:rPr>
                <w:noProof/>
                <w:webHidden/>
              </w:rPr>
              <w:t>30</w:t>
            </w:r>
            <w:r>
              <w:rPr>
                <w:noProof/>
                <w:webHidden/>
              </w:rPr>
              <w:fldChar w:fldCharType="end"/>
            </w:r>
          </w:hyperlink>
        </w:p>
        <w:p w:rsidR="00850CA6" w:rsidRDefault="00850CA6">
          <w:pPr>
            <w:pStyle w:val="TOC2"/>
            <w:tabs>
              <w:tab w:val="right" w:leader="dot" w:pos="9508"/>
            </w:tabs>
            <w:rPr>
              <w:noProof/>
              <w:lang w:val="en-CA" w:eastAsia="en-CA"/>
            </w:rPr>
          </w:pPr>
          <w:hyperlink w:anchor="_Toc369164216" w:history="1">
            <w:r w:rsidRPr="00887C33">
              <w:rPr>
                <w:rStyle w:val="Hyperlink"/>
                <w:noProof/>
              </w:rPr>
              <w:t>Customizing the Toolkit</w:t>
            </w:r>
            <w:r>
              <w:rPr>
                <w:noProof/>
                <w:webHidden/>
              </w:rPr>
              <w:tab/>
            </w:r>
            <w:r>
              <w:rPr>
                <w:noProof/>
                <w:webHidden/>
              </w:rPr>
              <w:fldChar w:fldCharType="begin"/>
            </w:r>
            <w:r>
              <w:rPr>
                <w:noProof/>
                <w:webHidden/>
              </w:rPr>
              <w:instrText xml:space="preserve"> PAGEREF _Toc369164216 \h </w:instrText>
            </w:r>
            <w:r>
              <w:rPr>
                <w:noProof/>
                <w:webHidden/>
              </w:rPr>
            </w:r>
            <w:r>
              <w:rPr>
                <w:noProof/>
                <w:webHidden/>
              </w:rPr>
              <w:fldChar w:fldCharType="separate"/>
            </w:r>
            <w:r>
              <w:rPr>
                <w:noProof/>
                <w:webHidden/>
              </w:rPr>
              <w:t>31</w:t>
            </w:r>
            <w:r>
              <w:rPr>
                <w:noProof/>
                <w:webHidden/>
              </w:rPr>
              <w:fldChar w:fldCharType="end"/>
            </w:r>
          </w:hyperlink>
        </w:p>
        <w:p w:rsidR="00850CA6" w:rsidRDefault="00850CA6">
          <w:pPr>
            <w:pStyle w:val="TOC1"/>
            <w:tabs>
              <w:tab w:val="left" w:pos="440"/>
              <w:tab w:val="right" w:leader="dot" w:pos="9508"/>
            </w:tabs>
            <w:rPr>
              <w:noProof/>
              <w:lang w:val="en-CA" w:eastAsia="en-CA"/>
            </w:rPr>
          </w:pPr>
          <w:hyperlink w:anchor="_Toc369164217" w:history="1">
            <w:r w:rsidRPr="00887C33">
              <w:rPr>
                <w:rStyle w:val="Hyperlink"/>
                <w:noProof/>
              </w:rPr>
              <w:t>6</w:t>
            </w:r>
            <w:r>
              <w:rPr>
                <w:noProof/>
                <w:lang w:val="en-CA" w:eastAsia="en-CA"/>
              </w:rPr>
              <w:tab/>
            </w:r>
            <w:r w:rsidRPr="00887C33">
              <w:rPr>
                <w:rStyle w:val="Hyperlink"/>
                <w:noProof/>
              </w:rPr>
              <w:t>Toolkit Functions</w:t>
            </w:r>
            <w:r>
              <w:rPr>
                <w:noProof/>
                <w:webHidden/>
              </w:rPr>
              <w:tab/>
            </w:r>
            <w:r>
              <w:rPr>
                <w:noProof/>
                <w:webHidden/>
              </w:rPr>
              <w:fldChar w:fldCharType="begin"/>
            </w:r>
            <w:r>
              <w:rPr>
                <w:noProof/>
                <w:webHidden/>
              </w:rPr>
              <w:instrText xml:space="preserve"> PAGEREF _Toc369164217 \h </w:instrText>
            </w:r>
            <w:r>
              <w:rPr>
                <w:noProof/>
                <w:webHidden/>
              </w:rPr>
            </w:r>
            <w:r>
              <w:rPr>
                <w:noProof/>
                <w:webHidden/>
              </w:rPr>
              <w:fldChar w:fldCharType="separate"/>
            </w:r>
            <w:r>
              <w:rPr>
                <w:noProof/>
                <w:webHidden/>
              </w:rPr>
              <w:t>31</w:t>
            </w:r>
            <w:r>
              <w:rPr>
                <w:noProof/>
                <w:webHidden/>
              </w:rPr>
              <w:fldChar w:fldCharType="end"/>
            </w:r>
          </w:hyperlink>
        </w:p>
        <w:p w:rsidR="00850CA6" w:rsidRDefault="00850CA6">
          <w:pPr>
            <w:pStyle w:val="TOC3"/>
            <w:tabs>
              <w:tab w:val="right" w:leader="dot" w:pos="9508"/>
            </w:tabs>
            <w:rPr>
              <w:noProof/>
              <w:lang w:val="en-CA" w:eastAsia="en-CA"/>
            </w:rPr>
          </w:pPr>
          <w:hyperlink w:anchor="_Toc369164218" w:history="1">
            <w:r w:rsidRPr="00887C33">
              <w:rPr>
                <w:rStyle w:val="Hyperlink"/>
                <w:noProof/>
              </w:rPr>
              <w:t>Convert-RegistryPath</w:t>
            </w:r>
            <w:r>
              <w:rPr>
                <w:noProof/>
                <w:webHidden/>
              </w:rPr>
              <w:tab/>
            </w:r>
            <w:r>
              <w:rPr>
                <w:noProof/>
                <w:webHidden/>
              </w:rPr>
              <w:fldChar w:fldCharType="begin"/>
            </w:r>
            <w:r>
              <w:rPr>
                <w:noProof/>
                <w:webHidden/>
              </w:rPr>
              <w:instrText xml:space="preserve"> PAGEREF _Toc369164218 \h </w:instrText>
            </w:r>
            <w:r>
              <w:rPr>
                <w:noProof/>
                <w:webHidden/>
              </w:rPr>
            </w:r>
            <w:r>
              <w:rPr>
                <w:noProof/>
                <w:webHidden/>
              </w:rPr>
              <w:fldChar w:fldCharType="separate"/>
            </w:r>
            <w:r>
              <w:rPr>
                <w:noProof/>
                <w:webHidden/>
              </w:rPr>
              <w:t>31</w:t>
            </w:r>
            <w:r>
              <w:rPr>
                <w:noProof/>
                <w:webHidden/>
              </w:rPr>
              <w:fldChar w:fldCharType="end"/>
            </w:r>
          </w:hyperlink>
        </w:p>
        <w:p w:rsidR="00850CA6" w:rsidRDefault="00850CA6">
          <w:pPr>
            <w:pStyle w:val="TOC3"/>
            <w:tabs>
              <w:tab w:val="right" w:leader="dot" w:pos="9508"/>
            </w:tabs>
            <w:rPr>
              <w:noProof/>
              <w:lang w:val="en-CA" w:eastAsia="en-CA"/>
            </w:rPr>
          </w:pPr>
          <w:hyperlink w:anchor="_Toc369164219" w:history="1">
            <w:r w:rsidRPr="00887C33">
              <w:rPr>
                <w:rStyle w:val="Hyperlink"/>
                <w:noProof/>
              </w:rPr>
              <w:t>Copy-File</w:t>
            </w:r>
            <w:r>
              <w:rPr>
                <w:noProof/>
                <w:webHidden/>
              </w:rPr>
              <w:tab/>
            </w:r>
            <w:r>
              <w:rPr>
                <w:noProof/>
                <w:webHidden/>
              </w:rPr>
              <w:fldChar w:fldCharType="begin"/>
            </w:r>
            <w:r>
              <w:rPr>
                <w:noProof/>
                <w:webHidden/>
              </w:rPr>
              <w:instrText xml:space="preserve"> PAGEREF _Toc369164219 \h </w:instrText>
            </w:r>
            <w:r>
              <w:rPr>
                <w:noProof/>
                <w:webHidden/>
              </w:rPr>
            </w:r>
            <w:r>
              <w:rPr>
                <w:noProof/>
                <w:webHidden/>
              </w:rPr>
              <w:fldChar w:fldCharType="separate"/>
            </w:r>
            <w:r>
              <w:rPr>
                <w:noProof/>
                <w:webHidden/>
              </w:rPr>
              <w:t>32</w:t>
            </w:r>
            <w:r>
              <w:rPr>
                <w:noProof/>
                <w:webHidden/>
              </w:rPr>
              <w:fldChar w:fldCharType="end"/>
            </w:r>
          </w:hyperlink>
        </w:p>
        <w:p w:rsidR="00850CA6" w:rsidRDefault="00850CA6">
          <w:pPr>
            <w:pStyle w:val="TOC3"/>
            <w:tabs>
              <w:tab w:val="right" w:leader="dot" w:pos="9508"/>
            </w:tabs>
            <w:rPr>
              <w:noProof/>
              <w:lang w:val="en-CA" w:eastAsia="en-CA"/>
            </w:rPr>
          </w:pPr>
          <w:hyperlink w:anchor="_Toc369164220" w:history="1">
            <w:r w:rsidRPr="00887C33">
              <w:rPr>
                <w:rStyle w:val="Hyperlink"/>
                <w:noProof/>
              </w:rPr>
              <w:t>Execute-MSI</w:t>
            </w:r>
            <w:r>
              <w:rPr>
                <w:noProof/>
                <w:webHidden/>
              </w:rPr>
              <w:tab/>
            </w:r>
            <w:r>
              <w:rPr>
                <w:noProof/>
                <w:webHidden/>
              </w:rPr>
              <w:fldChar w:fldCharType="begin"/>
            </w:r>
            <w:r>
              <w:rPr>
                <w:noProof/>
                <w:webHidden/>
              </w:rPr>
              <w:instrText xml:space="preserve"> PAGEREF _Toc369164220 \h </w:instrText>
            </w:r>
            <w:r>
              <w:rPr>
                <w:noProof/>
                <w:webHidden/>
              </w:rPr>
            </w:r>
            <w:r>
              <w:rPr>
                <w:noProof/>
                <w:webHidden/>
              </w:rPr>
              <w:fldChar w:fldCharType="separate"/>
            </w:r>
            <w:r>
              <w:rPr>
                <w:noProof/>
                <w:webHidden/>
              </w:rPr>
              <w:t>32</w:t>
            </w:r>
            <w:r>
              <w:rPr>
                <w:noProof/>
                <w:webHidden/>
              </w:rPr>
              <w:fldChar w:fldCharType="end"/>
            </w:r>
          </w:hyperlink>
        </w:p>
        <w:p w:rsidR="00850CA6" w:rsidRDefault="00850CA6">
          <w:pPr>
            <w:pStyle w:val="TOC3"/>
            <w:tabs>
              <w:tab w:val="right" w:leader="dot" w:pos="9508"/>
            </w:tabs>
            <w:rPr>
              <w:noProof/>
              <w:lang w:val="en-CA" w:eastAsia="en-CA"/>
            </w:rPr>
          </w:pPr>
          <w:hyperlink w:anchor="_Toc369164221" w:history="1">
            <w:r w:rsidRPr="00887C33">
              <w:rPr>
                <w:rStyle w:val="Hyperlink"/>
                <w:noProof/>
              </w:rPr>
              <w:t>Execute-Process</w:t>
            </w:r>
            <w:r>
              <w:rPr>
                <w:noProof/>
                <w:webHidden/>
              </w:rPr>
              <w:tab/>
            </w:r>
            <w:r>
              <w:rPr>
                <w:noProof/>
                <w:webHidden/>
              </w:rPr>
              <w:fldChar w:fldCharType="begin"/>
            </w:r>
            <w:r>
              <w:rPr>
                <w:noProof/>
                <w:webHidden/>
              </w:rPr>
              <w:instrText xml:space="preserve"> PAGEREF _Toc369164221 \h </w:instrText>
            </w:r>
            <w:r>
              <w:rPr>
                <w:noProof/>
                <w:webHidden/>
              </w:rPr>
            </w:r>
            <w:r>
              <w:rPr>
                <w:noProof/>
                <w:webHidden/>
              </w:rPr>
              <w:fldChar w:fldCharType="separate"/>
            </w:r>
            <w:r>
              <w:rPr>
                <w:noProof/>
                <w:webHidden/>
              </w:rPr>
              <w:t>34</w:t>
            </w:r>
            <w:r>
              <w:rPr>
                <w:noProof/>
                <w:webHidden/>
              </w:rPr>
              <w:fldChar w:fldCharType="end"/>
            </w:r>
          </w:hyperlink>
        </w:p>
        <w:p w:rsidR="00850CA6" w:rsidRDefault="00850CA6">
          <w:pPr>
            <w:pStyle w:val="TOC3"/>
            <w:tabs>
              <w:tab w:val="right" w:leader="dot" w:pos="9508"/>
            </w:tabs>
            <w:rPr>
              <w:noProof/>
              <w:lang w:val="en-CA" w:eastAsia="en-CA"/>
            </w:rPr>
          </w:pPr>
          <w:hyperlink w:anchor="_Toc369164222" w:history="1">
            <w:r w:rsidRPr="00887C33">
              <w:rPr>
                <w:rStyle w:val="Hyperlink"/>
                <w:noProof/>
              </w:rPr>
              <w:t>Exit-Script</w:t>
            </w:r>
            <w:r>
              <w:rPr>
                <w:noProof/>
                <w:webHidden/>
              </w:rPr>
              <w:tab/>
            </w:r>
            <w:r>
              <w:rPr>
                <w:noProof/>
                <w:webHidden/>
              </w:rPr>
              <w:fldChar w:fldCharType="begin"/>
            </w:r>
            <w:r>
              <w:rPr>
                <w:noProof/>
                <w:webHidden/>
              </w:rPr>
              <w:instrText xml:space="preserve"> PAGEREF _Toc369164222 \h </w:instrText>
            </w:r>
            <w:r>
              <w:rPr>
                <w:noProof/>
                <w:webHidden/>
              </w:rPr>
            </w:r>
            <w:r>
              <w:rPr>
                <w:noProof/>
                <w:webHidden/>
              </w:rPr>
              <w:fldChar w:fldCharType="separate"/>
            </w:r>
            <w:r>
              <w:rPr>
                <w:noProof/>
                <w:webHidden/>
              </w:rPr>
              <w:t>35</w:t>
            </w:r>
            <w:r>
              <w:rPr>
                <w:noProof/>
                <w:webHidden/>
              </w:rPr>
              <w:fldChar w:fldCharType="end"/>
            </w:r>
          </w:hyperlink>
        </w:p>
        <w:p w:rsidR="00850CA6" w:rsidRDefault="00850CA6">
          <w:pPr>
            <w:pStyle w:val="TOC3"/>
            <w:tabs>
              <w:tab w:val="right" w:leader="dot" w:pos="9508"/>
            </w:tabs>
            <w:rPr>
              <w:noProof/>
              <w:lang w:val="en-CA" w:eastAsia="en-CA"/>
            </w:rPr>
          </w:pPr>
          <w:hyperlink w:anchor="_Toc369164223" w:history="1">
            <w:r w:rsidRPr="00887C33">
              <w:rPr>
                <w:rStyle w:val="Hyperlink"/>
                <w:noProof/>
              </w:rPr>
              <w:t>Get-FileVersion</w:t>
            </w:r>
            <w:r>
              <w:rPr>
                <w:noProof/>
                <w:webHidden/>
              </w:rPr>
              <w:tab/>
            </w:r>
            <w:r>
              <w:rPr>
                <w:noProof/>
                <w:webHidden/>
              </w:rPr>
              <w:fldChar w:fldCharType="begin"/>
            </w:r>
            <w:r>
              <w:rPr>
                <w:noProof/>
                <w:webHidden/>
              </w:rPr>
              <w:instrText xml:space="preserve"> PAGEREF _Toc369164223 \h </w:instrText>
            </w:r>
            <w:r>
              <w:rPr>
                <w:noProof/>
                <w:webHidden/>
              </w:rPr>
            </w:r>
            <w:r>
              <w:rPr>
                <w:noProof/>
                <w:webHidden/>
              </w:rPr>
              <w:fldChar w:fldCharType="separate"/>
            </w:r>
            <w:r>
              <w:rPr>
                <w:noProof/>
                <w:webHidden/>
              </w:rPr>
              <w:t>36</w:t>
            </w:r>
            <w:r>
              <w:rPr>
                <w:noProof/>
                <w:webHidden/>
              </w:rPr>
              <w:fldChar w:fldCharType="end"/>
            </w:r>
          </w:hyperlink>
        </w:p>
        <w:p w:rsidR="00850CA6" w:rsidRDefault="00850CA6">
          <w:pPr>
            <w:pStyle w:val="TOC3"/>
            <w:tabs>
              <w:tab w:val="right" w:leader="dot" w:pos="9508"/>
            </w:tabs>
            <w:rPr>
              <w:noProof/>
              <w:lang w:val="en-CA" w:eastAsia="en-CA"/>
            </w:rPr>
          </w:pPr>
          <w:hyperlink w:anchor="_Toc369164224" w:history="1">
            <w:r w:rsidRPr="00887C33">
              <w:rPr>
                <w:rStyle w:val="Hyperlink"/>
                <w:noProof/>
              </w:rPr>
              <w:t>Get-HardwarePlatform</w:t>
            </w:r>
            <w:r>
              <w:rPr>
                <w:noProof/>
                <w:webHidden/>
              </w:rPr>
              <w:tab/>
            </w:r>
            <w:r>
              <w:rPr>
                <w:noProof/>
                <w:webHidden/>
              </w:rPr>
              <w:fldChar w:fldCharType="begin"/>
            </w:r>
            <w:r>
              <w:rPr>
                <w:noProof/>
                <w:webHidden/>
              </w:rPr>
              <w:instrText xml:space="preserve"> PAGEREF _Toc369164224 \h </w:instrText>
            </w:r>
            <w:r>
              <w:rPr>
                <w:noProof/>
                <w:webHidden/>
              </w:rPr>
            </w:r>
            <w:r>
              <w:rPr>
                <w:noProof/>
                <w:webHidden/>
              </w:rPr>
              <w:fldChar w:fldCharType="separate"/>
            </w:r>
            <w:r>
              <w:rPr>
                <w:noProof/>
                <w:webHidden/>
              </w:rPr>
              <w:t>36</w:t>
            </w:r>
            <w:r>
              <w:rPr>
                <w:noProof/>
                <w:webHidden/>
              </w:rPr>
              <w:fldChar w:fldCharType="end"/>
            </w:r>
          </w:hyperlink>
        </w:p>
        <w:p w:rsidR="00850CA6" w:rsidRDefault="00850CA6">
          <w:pPr>
            <w:pStyle w:val="TOC3"/>
            <w:tabs>
              <w:tab w:val="right" w:leader="dot" w:pos="9508"/>
            </w:tabs>
            <w:rPr>
              <w:noProof/>
              <w:lang w:val="en-CA" w:eastAsia="en-CA"/>
            </w:rPr>
          </w:pPr>
          <w:hyperlink w:anchor="_Toc369164225" w:history="1">
            <w:r w:rsidRPr="00887C33">
              <w:rPr>
                <w:rStyle w:val="Hyperlink"/>
                <w:noProof/>
              </w:rPr>
              <w:t>Get-IniContent</w:t>
            </w:r>
            <w:r>
              <w:rPr>
                <w:noProof/>
                <w:webHidden/>
              </w:rPr>
              <w:tab/>
            </w:r>
            <w:r>
              <w:rPr>
                <w:noProof/>
                <w:webHidden/>
              </w:rPr>
              <w:fldChar w:fldCharType="begin"/>
            </w:r>
            <w:r>
              <w:rPr>
                <w:noProof/>
                <w:webHidden/>
              </w:rPr>
              <w:instrText xml:space="preserve"> PAGEREF _Toc369164225 \h </w:instrText>
            </w:r>
            <w:r>
              <w:rPr>
                <w:noProof/>
                <w:webHidden/>
              </w:rPr>
            </w:r>
            <w:r>
              <w:rPr>
                <w:noProof/>
                <w:webHidden/>
              </w:rPr>
              <w:fldChar w:fldCharType="separate"/>
            </w:r>
            <w:r>
              <w:rPr>
                <w:noProof/>
                <w:webHidden/>
              </w:rPr>
              <w:t>37</w:t>
            </w:r>
            <w:r>
              <w:rPr>
                <w:noProof/>
                <w:webHidden/>
              </w:rPr>
              <w:fldChar w:fldCharType="end"/>
            </w:r>
          </w:hyperlink>
        </w:p>
        <w:p w:rsidR="00850CA6" w:rsidRDefault="00850CA6">
          <w:pPr>
            <w:pStyle w:val="TOC3"/>
            <w:tabs>
              <w:tab w:val="right" w:leader="dot" w:pos="9508"/>
            </w:tabs>
            <w:rPr>
              <w:noProof/>
              <w:lang w:val="en-CA" w:eastAsia="en-CA"/>
            </w:rPr>
          </w:pPr>
          <w:hyperlink w:anchor="_Toc369164226" w:history="1">
            <w:r w:rsidRPr="00887C33">
              <w:rPr>
                <w:rStyle w:val="Hyperlink"/>
                <w:noProof/>
              </w:rPr>
              <w:t>Get-FreeDiskSpace</w:t>
            </w:r>
            <w:r>
              <w:rPr>
                <w:noProof/>
                <w:webHidden/>
              </w:rPr>
              <w:tab/>
            </w:r>
            <w:r>
              <w:rPr>
                <w:noProof/>
                <w:webHidden/>
              </w:rPr>
              <w:fldChar w:fldCharType="begin"/>
            </w:r>
            <w:r>
              <w:rPr>
                <w:noProof/>
                <w:webHidden/>
              </w:rPr>
              <w:instrText xml:space="preserve"> PAGEREF _Toc369164226 \h </w:instrText>
            </w:r>
            <w:r>
              <w:rPr>
                <w:noProof/>
                <w:webHidden/>
              </w:rPr>
            </w:r>
            <w:r>
              <w:rPr>
                <w:noProof/>
                <w:webHidden/>
              </w:rPr>
              <w:fldChar w:fldCharType="separate"/>
            </w:r>
            <w:r>
              <w:rPr>
                <w:noProof/>
                <w:webHidden/>
              </w:rPr>
              <w:t>37</w:t>
            </w:r>
            <w:r>
              <w:rPr>
                <w:noProof/>
                <w:webHidden/>
              </w:rPr>
              <w:fldChar w:fldCharType="end"/>
            </w:r>
          </w:hyperlink>
        </w:p>
        <w:p w:rsidR="00850CA6" w:rsidRDefault="00850CA6">
          <w:pPr>
            <w:pStyle w:val="TOC3"/>
            <w:tabs>
              <w:tab w:val="right" w:leader="dot" w:pos="9508"/>
            </w:tabs>
            <w:rPr>
              <w:noProof/>
              <w:lang w:val="en-CA" w:eastAsia="en-CA"/>
            </w:rPr>
          </w:pPr>
          <w:hyperlink w:anchor="_Toc369164227" w:history="1">
            <w:r w:rsidRPr="00887C33">
              <w:rPr>
                <w:rStyle w:val="Hyperlink"/>
                <w:noProof/>
              </w:rPr>
              <w:t>Get-HardwarePlatform</w:t>
            </w:r>
            <w:r>
              <w:rPr>
                <w:noProof/>
                <w:webHidden/>
              </w:rPr>
              <w:tab/>
            </w:r>
            <w:r>
              <w:rPr>
                <w:noProof/>
                <w:webHidden/>
              </w:rPr>
              <w:fldChar w:fldCharType="begin"/>
            </w:r>
            <w:r>
              <w:rPr>
                <w:noProof/>
                <w:webHidden/>
              </w:rPr>
              <w:instrText xml:space="preserve"> PAGEREF _Toc369164227 \h </w:instrText>
            </w:r>
            <w:r>
              <w:rPr>
                <w:noProof/>
                <w:webHidden/>
              </w:rPr>
            </w:r>
            <w:r>
              <w:rPr>
                <w:noProof/>
                <w:webHidden/>
              </w:rPr>
              <w:fldChar w:fldCharType="separate"/>
            </w:r>
            <w:r>
              <w:rPr>
                <w:noProof/>
                <w:webHidden/>
              </w:rPr>
              <w:t>37</w:t>
            </w:r>
            <w:r>
              <w:rPr>
                <w:noProof/>
                <w:webHidden/>
              </w:rPr>
              <w:fldChar w:fldCharType="end"/>
            </w:r>
          </w:hyperlink>
        </w:p>
        <w:p w:rsidR="00850CA6" w:rsidRDefault="00850CA6">
          <w:pPr>
            <w:pStyle w:val="TOC3"/>
            <w:tabs>
              <w:tab w:val="right" w:leader="dot" w:pos="9508"/>
            </w:tabs>
            <w:rPr>
              <w:noProof/>
              <w:lang w:val="en-CA" w:eastAsia="en-CA"/>
            </w:rPr>
          </w:pPr>
          <w:hyperlink w:anchor="_Toc369164228" w:history="1">
            <w:r w:rsidRPr="00887C33">
              <w:rPr>
                <w:rStyle w:val="Hyperlink"/>
                <w:noProof/>
              </w:rPr>
              <w:t>Get-IniContent</w:t>
            </w:r>
            <w:r>
              <w:rPr>
                <w:noProof/>
                <w:webHidden/>
              </w:rPr>
              <w:tab/>
            </w:r>
            <w:r>
              <w:rPr>
                <w:noProof/>
                <w:webHidden/>
              </w:rPr>
              <w:fldChar w:fldCharType="begin"/>
            </w:r>
            <w:r>
              <w:rPr>
                <w:noProof/>
                <w:webHidden/>
              </w:rPr>
              <w:instrText xml:space="preserve"> PAGEREF _Toc369164228 \h </w:instrText>
            </w:r>
            <w:r>
              <w:rPr>
                <w:noProof/>
                <w:webHidden/>
              </w:rPr>
            </w:r>
            <w:r>
              <w:rPr>
                <w:noProof/>
                <w:webHidden/>
              </w:rPr>
              <w:fldChar w:fldCharType="separate"/>
            </w:r>
            <w:r>
              <w:rPr>
                <w:noProof/>
                <w:webHidden/>
              </w:rPr>
              <w:t>38</w:t>
            </w:r>
            <w:r>
              <w:rPr>
                <w:noProof/>
                <w:webHidden/>
              </w:rPr>
              <w:fldChar w:fldCharType="end"/>
            </w:r>
          </w:hyperlink>
        </w:p>
        <w:p w:rsidR="00850CA6" w:rsidRDefault="00850CA6">
          <w:pPr>
            <w:pStyle w:val="TOC3"/>
            <w:tabs>
              <w:tab w:val="right" w:leader="dot" w:pos="9508"/>
            </w:tabs>
            <w:rPr>
              <w:noProof/>
              <w:lang w:val="en-CA" w:eastAsia="en-CA"/>
            </w:rPr>
          </w:pPr>
          <w:hyperlink w:anchor="_Toc369164229" w:history="1">
            <w:r w:rsidRPr="00887C33">
              <w:rPr>
                <w:rStyle w:val="Hyperlink"/>
                <w:noProof/>
              </w:rPr>
              <w:t>Get-InstalledApplication</w:t>
            </w:r>
            <w:r>
              <w:rPr>
                <w:noProof/>
                <w:webHidden/>
              </w:rPr>
              <w:tab/>
            </w:r>
            <w:r>
              <w:rPr>
                <w:noProof/>
                <w:webHidden/>
              </w:rPr>
              <w:fldChar w:fldCharType="begin"/>
            </w:r>
            <w:r>
              <w:rPr>
                <w:noProof/>
                <w:webHidden/>
              </w:rPr>
              <w:instrText xml:space="preserve"> PAGEREF _Toc369164229 \h </w:instrText>
            </w:r>
            <w:r>
              <w:rPr>
                <w:noProof/>
                <w:webHidden/>
              </w:rPr>
            </w:r>
            <w:r>
              <w:rPr>
                <w:noProof/>
                <w:webHidden/>
              </w:rPr>
              <w:fldChar w:fldCharType="separate"/>
            </w:r>
            <w:r>
              <w:rPr>
                <w:noProof/>
                <w:webHidden/>
              </w:rPr>
              <w:t>38</w:t>
            </w:r>
            <w:r>
              <w:rPr>
                <w:noProof/>
                <w:webHidden/>
              </w:rPr>
              <w:fldChar w:fldCharType="end"/>
            </w:r>
          </w:hyperlink>
        </w:p>
        <w:p w:rsidR="00850CA6" w:rsidRDefault="00850CA6">
          <w:pPr>
            <w:pStyle w:val="TOC3"/>
            <w:tabs>
              <w:tab w:val="right" w:leader="dot" w:pos="9508"/>
            </w:tabs>
            <w:rPr>
              <w:noProof/>
              <w:lang w:val="en-CA" w:eastAsia="en-CA"/>
            </w:rPr>
          </w:pPr>
          <w:hyperlink w:anchor="_Toc369164230" w:history="1">
            <w:r w:rsidRPr="00887C33">
              <w:rPr>
                <w:rStyle w:val="Hyperlink"/>
                <w:noProof/>
              </w:rPr>
              <w:t>Get-RegistryKey</w:t>
            </w:r>
            <w:r>
              <w:rPr>
                <w:noProof/>
                <w:webHidden/>
              </w:rPr>
              <w:tab/>
            </w:r>
            <w:r>
              <w:rPr>
                <w:noProof/>
                <w:webHidden/>
              </w:rPr>
              <w:fldChar w:fldCharType="begin"/>
            </w:r>
            <w:r>
              <w:rPr>
                <w:noProof/>
                <w:webHidden/>
              </w:rPr>
              <w:instrText xml:space="preserve"> PAGEREF _Toc369164230 \h </w:instrText>
            </w:r>
            <w:r>
              <w:rPr>
                <w:noProof/>
                <w:webHidden/>
              </w:rPr>
            </w:r>
            <w:r>
              <w:rPr>
                <w:noProof/>
                <w:webHidden/>
              </w:rPr>
              <w:fldChar w:fldCharType="separate"/>
            </w:r>
            <w:r>
              <w:rPr>
                <w:noProof/>
                <w:webHidden/>
              </w:rPr>
              <w:t>39</w:t>
            </w:r>
            <w:r>
              <w:rPr>
                <w:noProof/>
                <w:webHidden/>
              </w:rPr>
              <w:fldChar w:fldCharType="end"/>
            </w:r>
          </w:hyperlink>
        </w:p>
        <w:p w:rsidR="00850CA6" w:rsidRDefault="00850CA6">
          <w:pPr>
            <w:pStyle w:val="TOC3"/>
            <w:tabs>
              <w:tab w:val="right" w:leader="dot" w:pos="9508"/>
            </w:tabs>
            <w:rPr>
              <w:noProof/>
              <w:lang w:val="en-CA" w:eastAsia="en-CA"/>
            </w:rPr>
          </w:pPr>
          <w:hyperlink w:anchor="_Toc369164231" w:history="1">
            <w:r w:rsidRPr="00887C33">
              <w:rPr>
                <w:rStyle w:val="Hyperlink"/>
                <w:noProof/>
              </w:rPr>
              <w:t>Get-ScheduledTask</w:t>
            </w:r>
            <w:r>
              <w:rPr>
                <w:noProof/>
                <w:webHidden/>
              </w:rPr>
              <w:tab/>
            </w:r>
            <w:r>
              <w:rPr>
                <w:noProof/>
                <w:webHidden/>
              </w:rPr>
              <w:fldChar w:fldCharType="begin"/>
            </w:r>
            <w:r>
              <w:rPr>
                <w:noProof/>
                <w:webHidden/>
              </w:rPr>
              <w:instrText xml:space="preserve"> PAGEREF _Toc369164231 \h </w:instrText>
            </w:r>
            <w:r>
              <w:rPr>
                <w:noProof/>
                <w:webHidden/>
              </w:rPr>
            </w:r>
            <w:r>
              <w:rPr>
                <w:noProof/>
                <w:webHidden/>
              </w:rPr>
              <w:fldChar w:fldCharType="separate"/>
            </w:r>
            <w:r>
              <w:rPr>
                <w:noProof/>
                <w:webHidden/>
              </w:rPr>
              <w:t>39</w:t>
            </w:r>
            <w:r>
              <w:rPr>
                <w:noProof/>
                <w:webHidden/>
              </w:rPr>
              <w:fldChar w:fldCharType="end"/>
            </w:r>
          </w:hyperlink>
        </w:p>
        <w:p w:rsidR="00850CA6" w:rsidRDefault="00850CA6">
          <w:pPr>
            <w:pStyle w:val="TOC3"/>
            <w:tabs>
              <w:tab w:val="right" w:leader="dot" w:pos="9508"/>
            </w:tabs>
            <w:rPr>
              <w:noProof/>
              <w:lang w:val="en-CA" w:eastAsia="en-CA"/>
            </w:rPr>
          </w:pPr>
          <w:hyperlink w:anchor="_Toc369164232" w:history="1">
            <w:r w:rsidRPr="00887C33">
              <w:rPr>
                <w:rStyle w:val="Hyperlink"/>
                <w:noProof/>
              </w:rPr>
              <w:t>Install-MSUpdates</w:t>
            </w:r>
            <w:r>
              <w:rPr>
                <w:noProof/>
                <w:webHidden/>
              </w:rPr>
              <w:tab/>
            </w:r>
            <w:r>
              <w:rPr>
                <w:noProof/>
                <w:webHidden/>
              </w:rPr>
              <w:fldChar w:fldCharType="begin"/>
            </w:r>
            <w:r>
              <w:rPr>
                <w:noProof/>
                <w:webHidden/>
              </w:rPr>
              <w:instrText xml:space="preserve"> PAGEREF _Toc369164232 \h </w:instrText>
            </w:r>
            <w:r>
              <w:rPr>
                <w:noProof/>
                <w:webHidden/>
              </w:rPr>
            </w:r>
            <w:r>
              <w:rPr>
                <w:noProof/>
                <w:webHidden/>
              </w:rPr>
              <w:fldChar w:fldCharType="separate"/>
            </w:r>
            <w:r>
              <w:rPr>
                <w:noProof/>
                <w:webHidden/>
              </w:rPr>
              <w:t>40</w:t>
            </w:r>
            <w:r>
              <w:rPr>
                <w:noProof/>
                <w:webHidden/>
              </w:rPr>
              <w:fldChar w:fldCharType="end"/>
            </w:r>
          </w:hyperlink>
        </w:p>
        <w:p w:rsidR="00850CA6" w:rsidRDefault="00850CA6">
          <w:pPr>
            <w:pStyle w:val="TOC3"/>
            <w:tabs>
              <w:tab w:val="right" w:leader="dot" w:pos="9508"/>
            </w:tabs>
            <w:rPr>
              <w:noProof/>
              <w:lang w:val="en-CA" w:eastAsia="en-CA"/>
            </w:rPr>
          </w:pPr>
          <w:hyperlink w:anchor="_Toc369164233" w:history="1">
            <w:r w:rsidRPr="00887C33">
              <w:rPr>
                <w:rStyle w:val="Hyperlink"/>
                <w:noProof/>
              </w:rPr>
              <w:t>Install-SCCMSoftwareUpdates</w:t>
            </w:r>
            <w:r>
              <w:rPr>
                <w:noProof/>
                <w:webHidden/>
              </w:rPr>
              <w:tab/>
            </w:r>
            <w:r>
              <w:rPr>
                <w:noProof/>
                <w:webHidden/>
              </w:rPr>
              <w:fldChar w:fldCharType="begin"/>
            </w:r>
            <w:r>
              <w:rPr>
                <w:noProof/>
                <w:webHidden/>
              </w:rPr>
              <w:instrText xml:space="preserve"> PAGEREF _Toc369164233 \h </w:instrText>
            </w:r>
            <w:r>
              <w:rPr>
                <w:noProof/>
                <w:webHidden/>
              </w:rPr>
            </w:r>
            <w:r>
              <w:rPr>
                <w:noProof/>
                <w:webHidden/>
              </w:rPr>
              <w:fldChar w:fldCharType="separate"/>
            </w:r>
            <w:r>
              <w:rPr>
                <w:noProof/>
                <w:webHidden/>
              </w:rPr>
              <w:t>40</w:t>
            </w:r>
            <w:r>
              <w:rPr>
                <w:noProof/>
                <w:webHidden/>
              </w:rPr>
              <w:fldChar w:fldCharType="end"/>
            </w:r>
          </w:hyperlink>
        </w:p>
        <w:p w:rsidR="00850CA6" w:rsidRDefault="00850CA6">
          <w:pPr>
            <w:pStyle w:val="TOC3"/>
            <w:tabs>
              <w:tab w:val="right" w:leader="dot" w:pos="9508"/>
            </w:tabs>
            <w:rPr>
              <w:noProof/>
              <w:lang w:val="en-CA" w:eastAsia="en-CA"/>
            </w:rPr>
          </w:pPr>
          <w:hyperlink w:anchor="_Toc369164234" w:history="1">
            <w:r w:rsidRPr="00887C33">
              <w:rPr>
                <w:rStyle w:val="Hyperlink"/>
                <w:noProof/>
              </w:rPr>
              <w:t>Invoke-SCCMTask</w:t>
            </w:r>
            <w:r>
              <w:rPr>
                <w:noProof/>
                <w:webHidden/>
              </w:rPr>
              <w:tab/>
            </w:r>
            <w:r>
              <w:rPr>
                <w:noProof/>
                <w:webHidden/>
              </w:rPr>
              <w:fldChar w:fldCharType="begin"/>
            </w:r>
            <w:r>
              <w:rPr>
                <w:noProof/>
                <w:webHidden/>
              </w:rPr>
              <w:instrText xml:space="preserve"> PAGEREF _Toc369164234 \h </w:instrText>
            </w:r>
            <w:r>
              <w:rPr>
                <w:noProof/>
                <w:webHidden/>
              </w:rPr>
            </w:r>
            <w:r>
              <w:rPr>
                <w:noProof/>
                <w:webHidden/>
              </w:rPr>
              <w:fldChar w:fldCharType="separate"/>
            </w:r>
            <w:r>
              <w:rPr>
                <w:noProof/>
                <w:webHidden/>
              </w:rPr>
              <w:t>40</w:t>
            </w:r>
            <w:r>
              <w:rPr>
                <w:noProof/>
                <w:webHidden/>
              </w:rPr>
              <w:fldChar w:fldCharType="end"/>
            </w:r>
          </w:hyperlink>
        </w:p>
        <w:p w:rsidR="00850CA6" w:rsidRDefault="00850CA6">
          <w:pPr>
            <w:pStyle w:val="TOC3"/>
            <w:tabs>
              <w:tab w:val="right" w:leader="dot" w:pos="9508"/>
            </w:tabs>
            <w:rPr>
              <w:noProof/>
              <w:lang w:val="en-CA" w:eastAsia="en-CA"/>
            </w:rPr>
          </w:pPr>
          <w:hyperlink w:anchor="_Toc369164235" w:history="1">
            <w:r w:rsidRPr="00887C33">
              <w:rPr>
                <w:rStyle w:val="Hyperlink"/>
                <w:noProof/>
              </w:rPr>
              <w:t>New-Shortcut</w:t>
            </w:r>
            <w:r>
              <w:rPr>
                <w:noProof/>
                <w:webHidden/>
              </w:rPr>
              <w:tab/>
            </w:r>
            <w:r>
              <w:rPr>
                <w:noProof/>
                <w:webHidden/>
              </w:rPr>
              <w:fldChar w:fldCharType="begin"/>
            </w:r>
            <w:r>
              <w:rPr>
                <w:noProof/>
                <w:webHidden/>
              </w:rPr>
              <w:instrText xml:space="preserve"> PAGEREF _Toc369164235 \h </w:instrText>
            </w:r>
            <w:r>
              <w:rPr>
                <w:noProof/>
                <w:webHidden/>
              </w:rPr>
            </w:r>
            <w:r>
              <w:rPr>
                <w:noProof/>
                <w:webHidden/>
              </w:rPr>
              <w:fldChar w:fldCharType="separate"/>
            </w:r>
            <w:r>
              <w:rPr>
                <w:noProof/>
                <w:webHidden/>
              </w:rPr>
              <w:t>41</w:t>
            </w:r>
            <w:r>
              <w:rPr>
                <w:noProof/>
                <w:webHidden/>
              </w:rPr>
              <w:fldChar w:fldCharType="end"/>
            </w:r>
          </w:hyperlink>
        </w:p>
        <w:p w:rsidR="00850CA6" w:rsidRDefault="00850CA6">
          <w:pPr>
            <w:pStyle w:val="TOC3"/>
            <w:tabs>
              <w:tab w:val="right" w:leader="dot" w:pos="9508"/>
            </w:tabs>
            <w:rPr>
              <w:noProof/>
              <w:lang w:val="en-CA" w:eastAsia="en-CA"/>
            </w:rPr>
          </w:pPr>
          <w:hyperlink w:anchor="_Toc369164236" w:history="1">
            <w:r w:rsidRPr="00887C33">
              <w:rPr>
                <w:rStyle w:val="Hyperlink"/>
                <w:noProof/>
              </w:rPr>
              <w:t>Refresh-Desktop</w:t>
            </w:r>
            <w:r>
              <w:rPr>
                <w:noProof/>
                <w:webHidden/>
              </w:rPr>
              <w:tab/>
            </w:r>
            <w:r>
              <w:rPr>
                <w:noProof/>
                <w:webHidden/>
              </w:rPr>
              <w:fldChar w:fldCharType="begin"/>
            </w:r>
            <w:r>
              <w:rPr>
                <w:noProof/>
                <w:webHidden/>
              </w:rPr>
              <w:instrText xml:space="preserve"> PAGEREF _Toc369164236 \h </w:instrText>
            </w:r>
            <w:r>
              <w:rPr>
                <w:noProof/>
                <w:webHidden/>
              </w:rPr>
            </w:r>
            <w:r>
              <w:rPr>
                <w:noProof/>
                <w:webHidden/>
              </w:rPr>
              <w:fldChar w:fldCharType="separate"/>
            </w:r>
            <w:r>
              <w:rPr>
                <w:noProof/>
                <w:webHidden/>
              </w:rPr>
              <w:t>41</w:t>
            </w:r>
            <w:r>
              <w:rPr>
                <w:noProof/>
                <w:webHidden/>
              </w:rPr>
              <w:fldChar w:fldCharType="end"/>
            </w:r>
          </w:hyperlink>
        </w:p>
        <w:p w:rsidR="00850CA6" w:rsidRDefault="00850CA6">
          <w:pPr>
            <w:pStyle w:val="TOC3"/>
            <w:tabs>
              <w:tab w:val="right" w:leader="dot" w:pos="9508"/>
            </w:tabs>
            <w:rPr>
              <w:noProof/>
              <w:lang w:val="en-CA" w:eastAsia="en-CA"/>
            </w:rPr>
          </w:pPr>
          <w:hyperlink w:anchor="_Toc369164237" w:history="1">
            <w:r w:rsidRPr="00887C33">
              <w:rPr>
                <w:rStyle w:val="Hyperlink"/>
                <w:noProof/>
              </w:rPr>
              <w:t>Register-DLL</w:t>
            </w:r>
            <w:r>
              <w:rPr>
                <w:noProof/>
                <w:webHidden/>
              </w:rPr>
              <w:tab/>
            </w:r>
            <w:r>
              <w:rPr>
                <w:noProof/>
                <w:webHidden/>
              </w:rPr>
              <w:fldChar w:fldCharType="begin"/>
            </w:r>
            <w:r>
              <w:rPr>
                <w:noProof/>
                <w:webHidden/>
              </w:rPr>
              <w:instrText xml:space="preserve"> PAGEREF _Toc369164237 \h </w:instrText>
            </w:r>
            <w:r>
              <w:rPr>
                <w:noProof/>
                <w:webHidden/>
              </w:rPr>
            </w:r>
            <w:r>
              <w:rPr>
                <w:noProof/>
                <w:webHidden/>
              </w:rPr>
              <w:fldChar w:fldCharType="separate"/>
            </w:r>
            <w:r>
              <w:rPr>
                <w:noProof/>
                <w:webHidden/>
              </w:rPr>
              <w:t>42</w:t>
            </w:r>
            <w:r>
              <w:rPr>
                <w:noProof/>
                <w:webHidden/>
              </w:rPr>
              <w:fldChar w:fldCharType="end"/>
            </w:r>
          </w:hyperlink>
        </w:p>
        <w:p w:rsidR="00850CA6" w:rsidRDefault="00850CA6">
          <w:pPr>
            <w:pStyle w:val="TOC3"/>
            <w:tabs>
              <w:tab w:val="right" w:leader="dot" w:pos="9508"/>
            </w:tabs>
            <w:rPr>
              <w:noProof/>
              <w:lang w:val="en-CA" w:eastAsia="en-CA"/>
            </w:rPr>
          </w:pPr>
          <w:hyperlink w:anchor="_Toc369164238" w:history="1">
            <w:r w:rsidRPr="00887C33">
              <w:rPr>
                <w:rStyle w:val="Hyperlink"/>
                <w:noProof/>
              </w:rPr>
              <w:t>Remove-File</w:t>
            </w:r>
            <w:r>
              <w:rPr>
                <w:noProof/>
                <w:webHidden/>
              </w:rPr>
              <w:tab/>
            </w:r>
            <w:r>
              <w:rPr>
                <w:noProof/>
                <w:webHidden/>
              </w:rPr>
              <w:fldChar w:fldCharType="begin"/>
            </w:r>
            <w:r>
              <w:rPr>
                <w:noProof/>
                <w:webHidden/>
              </w:rPr>
              <w:instrText xml:space="preserve"> PAGEREF _Toc369164238 \h </w:instrText>
            </w:r>
            <w:r>
              <w:rPr>
                <w:noProof/>
                <w:webHidden/>
              </w:rPr>
            </w:r>
            <w:r>
              <w:rPr>
                <w:noProof/>
                <w:webHidden/>
              </w:rPr>
              <w:fldChar w:fldCharType="separate"/>
            </w:r>
            <w:r>
              <w:rPr>
                <w:noProof/>
                <w:webHidden/>
              </w:rPr>
              <w:t>42</w:t>
            </w:r>
            <w:r>
              <w:rPr>
                <w:noProof/>
                <w:webHidden/>
              </w:rPr>
              <w:fldChar w:fldCharType="end"/>
            </w:r>
          </w:hyperlink>
        </w:p>
        <w:p w:rsidR="00850CA6" w:rsidRDefault="00850CA6">
          <w:pPr>
            <w:pStyle w:val="TOC3"/>
            <w:tabs>
              <w:tab w:val="right" w:leader="dot" w:pos="9508"/>
            </w:tabs>
            <w:rPr>
              <w:noProof/>
              <w:lang w:val="en-CA" w:eastAsia="en-CA"/>
            </w:rPr>
          </w:pPr>
          <w:hyperlink w:anchor="_Toc369164239" w:history="1">
            <w:r w:rsidRPr="00887C33">
              <w:rPr>
                <w:rStyle w:val="Hyperlink"/>
                <w:noProof/>
              </w:rPr>
              <w:t>Remove-MSIApplications</w:t>
            </w:r>
            <w:r>
              <w:rPr>
                <w:noProof/>
                <w:webHidden/>
              </w:rPr>
              <w:tab/>
            </w:r>
            <w:r>
              <w:rPr>
                <w:noProof/>
                <w:webHidden/>
              </w:rPr>
              <w:fldChar w:fldCharType="begin"/>
            </w:r>
            <w:r>
              <w:rPr>
                <w:noProof/>
                <w:webHidden/>
              </w:rPr>
              <w:instrText xml:space="preserve"> PAGEREF _Toc369164239 \h </w:instrText>
            </w:r>
            <w:r>
              <w:rPr>
                <w:noProof/>
                <w:webHidden/>
              </w:rPr>
            </w:r>
            <w:r>
              <w:rPr>
                <w:noProof/>
                <w:webHidden/>
              </w:rPr>
              <w:fldChar w:fldCharType="separate"/>
            </w:r>
            <w:r>
              <w:rPr>
                <w:noProof/>
                <w:webHidden/>
              </w:rPr>
              <w:t>43</w:t>
            </w:r>
            <w:r>
              <w:rPr>
                <w:noProof/>
                <w:webHidden/>
              </w:rPr>
              <w:fldChar w:fldCharType="end"/>
            </w:r>
          </w:hyperlink>
        </w:p>
        <w:p w:rsidR="00850CA6" w:rsidRDefault="00850CA6">
          <w:pPr>
            <w:pStyle w:val="TOC3"/>
            <w:tabs>
              <w:tab w:val="right" w:leader="dot" w:pos="9508"/>
            </w:tabs>
            <w:rPr>
              <w:noProof/>
              <w:lang w:val="en-CA" w:eastAsia="en-CA"/>
            </w:rPr>
          </w:pPr>
          <w:hyperlink w:anchor="_Toc369164240" w:history="1">
            <w:r w:rsidRPr="00887C33">
              <w:rPr>
                <w:rStyle w:val="Hyperlink"/>
                <w:noProof/>
              </w:rPr>
              <w:t>Remove-RegistryKey</w:t>
            </w:r>
            <w:r>
              <w:rPr>
                <w:noProof/>
                <w:webHidden/>
              </w:rPr>
              <w:tab/>
            </w:r>
            <w:r>
              <w:rPr>
                <w:noProof/>
                <w:webHidden/>
              </w:rPr>
              <w:fldChar w:fldCharType="begin"/>
            </w:r>
            <w:r>
              <w:rPr>
                <w:noProof/>
                <w:webHidden/>
              </w:rPr>
              <w:instrText xml:space="preserve"> PAGEREF _Toc369164240 \h </w:instrText>
            </w:r>
            <w:r>
              <w:rPr>
                <w:noProof/>
                <w:webHidden/>
              </w:rPr>
            </w:r>
            <w:r>
              <w:rPr>
                <w:noProof/>
                <w:webHidden/>
              </w:rPr>
              <w:fldChar w:fldCharType="separate"/>
            </w:r>
            <w:r>
              <w:rPr>
                <w:noProof/>
                <w:webHidden/>
              </w:rPr>
              <w:t>43</w:t>
            </w:r>
            <w:r>
              <w:rPr>
                <w:noProof/>
                <w:webHidden/>
              </w:rPr>
              <w:fldChar w:fldCharType="end"/>
            </w:r>
          </w:hyperlink>
        </w:p>
        <w:p w:rsidR="00850CA6" w:rsidRDefault="00850CA6">
          <w:pPr>
            <w:pStyle w:val="TOC3"/>
            <w:tabs>
              <w:tab w:val="right" w:leader="dot" w:pos="9508"/>
            </w:tabs>
            <w:rPr>
              <w:noProof/>
              <w:lang w:val="en-CA" w:eastAsia="en-CA"/>
            </w:rPr>
          </w:pPr>
          <w:hyperlink w:anchor="_Toc369164241" w:history="1">
            <w:r w:rsidRPr="00887C33">
              <w:rPr>
                <w:rStyle w:val="Hyperlink"/>
                <w:noProof/>
              </w:rPr>
              <w:t>Set-IniContent</w:t>
            </w:r>
            <w:r>
              <w:rPr>
                <w:noProof/>
                <w:webHidden/>
              </w:rPr>
              <w:tab/>
            </w:r>
            <w:r>
              <w:rPr>
                <w:noProof/>
                <w:webHidden/>
              </w:rPr>
              <w:fldChar w:fldCharType="begin"/>
            </w:r>
            <w:r>
              <w:rPr>
                <w:noProof/>
                <w:webHidden/>
              </w:rPr>
              <w:instrText xml:space="preserve"> PAGEREF _Toc369164241 \h </w:instrText>
            </w:r>
            <w:r>
              <w:rPr>
                <w:noProof/>
                <w:webHidden/>
              </w:rPr>
            </w:r>
            <w:r>
              <w:rPr>
                <w:noProof/>
                <w:webHidden/>
              </w:rPr>
              <w:fldChar w:fldCharType="separate"/>
            </w:r>
            <w:r>
              <w:rPr>
                <w:noProof/>
                <w:webHidden/>
              </w:rPr>
              <w:t>44</w:t>
            </w:r>
            <w:r>
              <w:rPr>
                <w:noProof/>
                <w:webHidden/>
              </w:rPr>
              <w:fldChar w:fldCharType="end"/>
            </w:r>
          </w:hyperlink>
        </w:p>
        <w:p w:rsidR="00850CA6" w:rsidRDefault="00850CA6">
          <w:pPr>
            <w:pStyle w:val="TOC3"/>
            <w:tabs>
              <w:tab w:val="right" w:leader="dot" w:pos="9508"/>
            </w:tabs>
            <w:rPr>
              <w:noProof/>
              <w:lang w:val="en-CA" w:eastAsia="en-CA"/>
            </w:rPr>
          </w:pPr>
          <w:hyperlink w:anchor="_Toc369164242" w:history="1">
            <w:r w:rsidRPr="00887C33">
              <w:rPr>
                <w:rStyle w:val="Hyperlink"/>
                <w:noProof/>
              </w:rPr>
              <w:t>Set-PinnedApplication</w:t>
            </w:r>
            <w:r>
              <w:rPr>
                <w:noProof/>
                <w:webHidden/>
              </w:rPr>
              <w:tab/>
            </w:r>
            <w:r>
              <w:rPr>
                <w:noProof/>
                <w:webHidden/>
              </w:rPr>
              <w:fldChar w:fldCharType="begin"/>
            </w:r>
            <w:r>
              <w:rPr>
                <w:noProof/>
                <w:webHidden/>
              </w:rPr>
              <w:instrText xml:space="preserve"> PAGEREF _Toc369164242 \h </w:instrText>
            </w:r>
            <w:r>
              <w:rPr>
                <w:noProof/>
                <w:webHidden/>
              </w:rPr>
            </w:r>
            <w:r>
              <w:rPr>
                <w:noProof/>
                <w:webHidden/>
              </w:rPr>
              <w:fldChar w:fldCharType="separate"/>
            </w:r>
            <w:r>
              <w:rPr>
                <w:noProof/>
                <w:webHidden/>
              </w:rPr>
              <w:t>44</w:t>
            </w:r>
            <w:r>
              <w:rPr>
                <w:noProof/>
                <w:webHidden/>
              </w:rPr>
              <w:fldChar w:fldCharType="end"/>
            </w:r>
          </w:hyperlink>
        </w:p>
        <w:p w:rsidR="00850CA6" w:rsidRDefault="00850CA6">
          <w:pPr>
            <w:pStyle w:val="TOC3"/>
            <w:tabs>
              <w:tab w:val="right" w:leader="dot" w:pos="9508"/>
            </w:tabs>
            <w:rPr>
              <w:noProof/>
              <w:lang w:val="en-CA" w:eastAsia="en-CA"/>
            </w:rPr>
          </w:pPr>
          <w:hyperlink w:anchor="_Toc369164243" w:history="1">
            <w:r w:rsidRPr="00887C33">
              <w:rPr>
                <w:rStyle w:val="Hyperlink"/>
                <w:noProof/>
              </w:rPr>
              <w:t>Set-RegistryKey</w:t>
            </w:r>
            <w:r>
              <w:rPr>
                <w:noProof/>
                <w:webHidden/>
              </w:rPr>
              <w:tab/>
            </w:r>
            <w:r>
              <w:rPr>
                <w:noProof/>
                <w:webHidden/>
              </w:rPr>
              <w:fldChar w:fldCharType="begin"/>
            </w:r>
            <w:r>
              <w:rPr>
                <w:noProof/>
                <w:webHidden/>
              </w:rPr>
              <w:instrText xml:space="preserve"> PAGEREF _Toc369164243 \h </w:instrText>
            </w:r>
            <w:r>
              <w:rPr>
                <w:noProof/>
                <w:webHidden/>
              </w:rPr>
            </w:r>
            <w:r>
              <w:rPr>
                <w:noProof/>
                <w:webHidden/>
              </w:rPr>
              <w:fldChar w:fldCharType="separate"/>
            </w:r>
            <w:r>
              <w:rPr>
                <w:noProof/>
                <w:webHidden/>
              </w:rPr>
              <w:t>45</w:t>
            </w:r>
            <w:r>
              <w:rPr>
                <w:noProof/>
                <w:webHidden/>
              </w:rPr>
              <w:fldChar w:fldCharType="end"/>
            </w:r>
          </w:hyperlink>
        </w:p>
        <w:p w:rsidR="00850CA6" w:rsidRDefault="00850CA6">
          <w:pPr>
            <w:pStyle w:val="TOC3"/>
            <w:tabs>
              <w:tab w:val="right" w:leader="dot" w:pos="9508"/>
            </w:tabs>
            <w:rPr>
              <w:noProof/>
              <w:lang w:val="en-CA" w:eastAsia="en-CA"/>
            </w:rPr>
          </w:pPr>
          <w:hyperlink w:anchor="_Toc369164244" w:history="1">
            <w:r w:rsidRPr="00887C33">
              <w:rPr>
                <w:rStyle w:val="Hyperlink"/>
                <w:noProof/>
              </w:rPr>
              <w:t>Show-BalloonTip</w:t>
            </w:r>
            <w:r>
              <w:rPr>
                <w:noProof/>
                <w:webHidden/>
              </w:rPr>
              <w:tab/>
            </w:r>
            <w:r>
              <w:rPr>
                <w:noProof/>
                <w:webHidden/>
              </w:rPr>
              <w:fldChar w:fldCharType="begin"/>
            </w:r>
            <w:r>
              <w:rPr>
                <w:noProof/>
                <w:webHidden/>
              </w:rPr>
              <w:instrText xml:space="preserve"> PAGEREF _Toc369164244 \h </w:instrText>
            </w:r>
            <w:r>
              <w:rPr>
                <w:noProof/>
                <w:webHidden/>
              </w:rPr>
            </w:r>
            <w:r>
              <w:rPr>
                <w:noProof/>
                <w:webHidden/>
              </w:rPr>
              <w:fldChar w:fldCharType="separate"/>
            </w:r>
            <w:r>
              <w:rPr>
                <w:noProof/>
                <w:webHidden/>
              </w:rPr>
              <w:t>46</w:t>
            </w:r>
            <w:r>
              <w:rPr>
                <w:noProof/>
                <w:webHidden/>
              </w:rPr>
              <w:fldChar w:fldCharType="end"/>
            </w:r>
          </w:hyperlink>
        </w:p>
        <w:p w:rsidR="00850CA6" w:rsidRDefault="00850CA6">
          <w:pPr>
            <w:pStyle w:val="TOC3"/>
            <w:tabs>
              <w:tab w:val="right" w:leader="dot" w:pos="9508"/>
            </w:tabs>
            <w:rPr>
              <w:noProof/>
              <w:lang w:val="en-CA" w:eastAsia="en-CA"/>
            </w:rPr>
          </w:pPr>
          <w:hyperlink w:anchor="_Toc369164245" w:history="1">
            <w:r w:rsidRPr="00887C33">
              <w:rPr>
                <w:rStyle w:val="Hyperlink"/>
                <w:noProof/>
              </w:rPr>
              <w:t>Show-DialogBox</w:t>
            </w:r>
            <w:r>
              <w:rPr>
                <w:noProof/>
                <w:webHidden/>
              </w:rPr>
              <w:tab/>
            </w:r>
            <w:r>
              <w:rPr>
                <w:noProof/>
                <w:webHidden/>
              </w:rPr>
              <w:fldChar w:fldCharType="begin"/>
            </w:r>
            <w:r>
              <w:rPr>
                <w:noProof/>
                <w:webHidden/>
              </w:rPr>
              <w:instrText xml:space="preserve"> PAGEREF _Toc369164245 \h </w:instrText>
            </w:r>
            <w:r>
              <w:rPr>
                <w:noProof/>
                <w:webHidden/>
              </w:rPr>
            </w:r>
            <w:r>
              <w:rPr>
                <w:noProof/>
                <w:webHidden/>
              </w:rPr>
              <w:fldChar w:fldCharType="separate"/>
            </w:r>
            <w:r>
              <w:rPr>
                <w:noProof/>
                <w:webHidden/>
              </w:rPr>
              <w:t>47</w:t>
            </w:r>
            <w:r>
              <w:rPr>
                <w:noProof/>
                <w:webHidden/>
              </w:rPr>
              <w:fldChar w:fldCharType="end"/>
            </w:r>
          </w:hyperlink>
        </w:p>
        <w:p w:rsidR="00850CA6" w:rsidRDefault="00850CA6">
          <w:pPr>
            <w:pStyle w:val="TOC3"/>
            <w:tabs>
              <w:tab w:val="right" w:leader="dot" w:pos="9508"/>
            </w:tabs>
            <w:rPr>
              <w:noProof/>
              <w:lang w:val="en-CA" w:eastAsia="en-CA"/>
            </w:rPr>
          </w:pPr>
          <w:hyperlink w:anchor="_Toc369164246" w:history="1">
            <w:r w:rsidRPr="00887C33">
              <w:rPr>
                <w:rStyle w:val="Hyperlink"/>
                <w:noProof/>
              </w:rPr>
              <w:t>Show-InstallationProgress</w:t>
            </w:r>
            <w:r>
              <w:rPr>
                <w:noProof/>
                <w:webHidden/>
              </w:rPr>
              <w:tab/>
            </w:r>
            <w:r>
              <w:rPr>
                <w:noProof/>
                <w:webHidden/>
              </w:rPr>
              <w:fldChar w:fldCharType="begin"/>
            </w:r>
            <w:r>
              <w:rPr>
                <w:noProof/>
                <w:webHidden/>
              </w:rPr>
              <w:instrText xml:space="preserve"> PAGEREF _Toc369164246 \h </w:instrText>
            </w:r>
            <w:r>
              <w:rPr>
                <w:noProof/>
                <w:webHidden/>
              </w:rPr>
            </w:r>
            <w:r>
              <w:rPr>
                <w:noProof/>
                <w:webHidden/>
              </w:rPr>
              <w:fldChar w:fldCharType="separate"/>
            </w:r>
            <w:r>
              <w:rPr>
                <w:noProof/>
                <w:webHidden/>
              </w:rPr>
              <w:t>48</w:t>
            </w:r>
            <w:r>
              <w:rPr>
                <w:noProof/>
                <w:webHidden/>
              </w:rPr>
              <w:fldChar w:fldCharType="end"/>
            </w:r>
          </w:hyperlink>
        </w:p>
        <w:p w:rsidR="00850CA6" w:rsidRDefault="00850CA6">
          <w:pPr>
            <w:pStyle w:val="TOC3"/>
            <w:tabs>
              <w:tab w:val="right" w:leader="dot" w:pos="9508"/>
            </w:tabs>
            <w:rPr>
              <w:noProof/>
              <w:lang w:val="en-CA" w:eastAsia="en-CA"/>
            </w:rPr>
          </w:pPr>
          <w:hyperlink w:anchor="_Toc369164247" w:history="1">
            <w:r w:rsidRPr="00887C33">
              <w:rPr>
                <w:rStyle w:val="Hyperlink"/>
                <w:noProof/>
              </w:rPr>
              <w:t>Show-InstallationPrompt</w:t>
            </w:r>
            <w:r>
              <w:rPr>
                <w:noProof/>
                <w:webHidden/>
              </w:rPr>
              <w:tab/>
            </w:r>
            <w:r>
              <w:rPr>
                <w:noProof/>
                <w:webHidden/>
              </w:rPr>
              <w:fldChar w:fldCharType="begin"/>
            </w:r>
            <w:r>
              <w:rPr>
                <w:noProof/>
                <w:webHidden/>
              </w:rPr>
              <w:instrText xml:space="preserve"> PAGEREF _Toc369164247 \h </w:instrText>
            </w:r>
            <w:r>
              <w:rPr>
                <w:noProof/>
                <w:webHidden/>
              </w:rPr>
            </w:r>
            <w:r>
              <w:rPr>
                <w:noProof/>
                <w:webHidden/>
              </w:rPr>
              <w:fldChar w:fldCharType="separate"/>
            </w:r>
            <w:r>
              <w:rPr>
                <w:noProof/>
                <w:webHidden/>
              </w:rPr>
              <w:t>49</w:t>
            </w:r>
            <w:r>
              <w:rPr>
                <w:noProof/>
                <w:webHidden/>
              </w:rPr>
              <w:fldChar w:fldCharType="end"/>
            </w:r>
          </w:hyperlink>
        </w:p>
        <w:p w:rsidR="00850CA6" w:rsidRDefault="00850CA6">
          <w:pPr>
            <w:pStyle w:val="TOC3"/>
            <w:tabs>
              <w:tab w:val="right" w:leader="dot" w:pos="9508"/>
            </w:tabs>
            <w:rPr>
              <w:noProof/>
              <w:lang w:val="en-CA" w:eastAsia="en-CA"/>
            </w:rPr>
          </w:pPr>
          <w:hyperlink w:anchor="_Toc369164248" w:history="1">
            <w:r w:rsidRPr="00887C33">
              <w:rPr>
                <w:rStyle w:val="Hyperlink"/>
                <w:noProof/>
              </w:rPr>
              <w:t>Show-InstallationRestartPrompt</w:t>
            </w:r>
            <w:r>
              <w:rPr>
                <w:noProof/>
                <w:webHidden/>
              </w:rPr>
              <w:tab/>
            </w:r>
            <w:r>
              <w:rPr>
                <w:noProof/>
                <w:webHidden/>
              </w:rPr>
              <w:fldChar w:fldCharType="begin"/>
            </w:r>
            <w:r>
              <w:rPr>
                <w:noProof/>
                <w:webHidden/>
              </w:rPr>
              <w:instrText xml:space="preserve"> PAGEREF _Toc369164248 \h </w:instrText>
            </w:r>
            <w:r>
              <w:rPr>
                <w:noProof/>
                <w:webHidden/>
              </w:rPr>
            </w:r>
            <w:r>
              <w:rPr>
                <w:noProof/>
                <w:webHidden/>
              </w:rPr>
              <w:fldChar w:fldCharType="separate"/>
            </w:r>
            <w:r>
              <w:rPr>
                <w:noProof/>
                <w:webHidden/>
              </w:rPr>
              <w:t>50</w:t>
            </w:r>
            <w:r>
              <w:rPr>
                <w:noProof/>
                <w:webHidden/>
              </w:rPr>
              <w:fldChar w:fldCharType="end"/>
            </w:r>
          </w:hyperlink>
        </w:p>
        <w:p w:rsidR="00850CA6" w:rsidRDefault="00850CA6">
          <w:pPr>
            <w:pStyle w:val="TOC3"/>
            <w:tabs>
              <w:tab w:val="right" w:leader="dot" w:pos="9508"/>
            </w:tabs>
            <w:rPr>
              <w:noProof/>
              <w:lang w:val="en-CA" w:eastAsia="en-CA"/>
            </w:rPr>
          </w:pPr>
          <w:hyperlink w:anchor="_Toc369164249" w:history="1">
            <w:r w:rsidRPr="00887C33">
              <w:rPr>
                <w:rStyle w:val="Hyperlink"/>
                <w:noProof/>
              </w:rPr>
              <w:t>Show-InstallationWelcome</w:t>
            </w:r>
            <w:r>
              <w:rPr>
                <w:noProof/>
                <w:webHidden/>
              </w:rPr>
              <w:tab/>
            </w:r>
            <w:r>
              <w:rPr>
                <w:noProof/>
                <w:webHidden/>
              </w:rPr>
              <w:fldChar w:fldCharType="begin"/>
            </w:r>
            <w:r>
              <w:rPr>
                <w:noProof/>
                <w:webHidden/>
              </w:rPr>
              <w:instrText xml:space="preserve"> PAGEREF _Toc369164249 \h </w:instrText>
            </w:r>
            <w:r>
              <w:rPr>
                <w:noProof/>
                <w:webHidden/>
              </w:rPr>
            </w:r>
            <w:r>
              <w:rPr>
                <w:noProof/>
                <w:webHidden/>
              </w:rPr>
              <w:fldChar w:fldCharType="separate"/>
            </w:r>
            <w:r>
              <w:rPr>
                <w:noProof/>
                <w:webHidden/>
              </w:rPr>
              <w:t>51</w:t>
            </w:r>
            <w:r>
              <w:rPr>
                <w:noProof/>
                <w:webHidden/>
              </w:rPr>
              <w:fldChar w:fldCharType="end"/>
            </w:r>
          </w:hyperlink>
        </w:p>
        <w:p w:rsidR="00850CA6" w:rsidRDefault="00850CA6">
          <w:pPr>
            <w:pStyle w:val="TOC3"/>
            <w:tabs>
              <w:tab w:val="right" w:leader="dot" w:pos="9508"/>
            </w:tabs>
            <w:rPr>
              <w:noProof/>
              <w:lang w:val="en-CA" w:eastAsia="en-CA"/>
            </w:rPr>
          </w:pPr>
          <w:hyperlink w:anchor="_Toc369164250" w:history="1">
            <w:r w:rsidRPr="00887C33">
              <w:rPr>
                <w:rStyle w:val="Hyperlink"/>
                <w:noProof/>
              </w:rPr>
              <w:t>Test-Battery</w:t>
            </w:r>
            <w:r>
              <w:rPr>
                <w:noProof/>
                <w:webHidden/>
              </w:rPr>
              <w:tab/>
            </w:r>
            <w:r>
              <w:rPr>
                <w:noProof/>
                <w:webHidden/>
              </w:rPr>
              <w:fldChar w:fldCharType="begin"/>
            </w:r>
            <w:r>
              <w:rPr>
                <w:noProof/>
                <w:webHidden/>
              </w:rPr>
              <w:instrText xml:space="preserve"> PAGEREF _Toc369164250 \h </w:instrText>
            </w:r>
            <w:r>
              <w:rPr>
                <w:noProof/>
                <w:webHidden/>
              </w:rPr>
            </w:r>
            <w:r>
              <w:rPr>
                <w:noProof/>
                <w:webHidden/>
              </w:rPr>
              <w:fldChar w:fldCharType="separate"/>
            </w:r>
            <w:r>
              <w:rPr>
                <w:noProof/>
                <w:webHidden/>
              </w:rPr>
              <w:t>53</w:t>
            </w:r>
            <w:r>
              <w:rPr>
                <w:noProof/>
                <w:webHidden/>
              </w:rPr>
              <w:fldChar w:fldCharType="end"/>
            </w:r>
          </w:hyperlink>
        </w:p>
        <w:p w:rsidR="00850CA6" w:rsidRDefault="00850CA6">
          <w:pPr>
            <w:pStyle w:val="TOC3"/>
            <w:tabs>
              <w:tab w:val="right" w:leader="dot" w:pos="9508"/>
            </w:tabs>
            <w:rPr>
              <w:noProof/>
              <w:lang w:val="en-CA" w:eastAsia="en-CA"/>
            </w:rPr>
          </w:pPr>
          <w:hyperlink w:anchor="_Toc369164251" w:history="1">
            <w:r w:rsidRPr="00887C33">
              <w:rPr>
                <w:rStyle w:val="Hyperlink"/>
                <w:noProof/>
              </w:rPr>
              <w:t>Test-MSUpdates</w:t>
            </w:r>
            <w:r>
              <w:rPr>
                <w:noProof/>
                <w:webHidden/>
              </w:rPr>
              <w:tab/>
            </w:r>
            <w:r>
              <w:rPr>
                <w:noProof/>
                <w:webHidden/>
              </w:rPr>
              <w:fldChar w:fldCharType="begin"/>
            </w:r>
            <w:r>
              <w:rPr>
                <w:noProof/>
                <w:webHidden/>
              </w:rPr>
              <w:instrText xml:space="preserve"> PAGEREF _Toc369164251 \h </w:instrText>
            </w:r>
            <w:r>
              <w:rPr>
                <w:noProof/>
                <w:webHidden/>
              </w:rPr>
            </w:r>
            <w:r>
              <w:rPr>
                <w:noProof/>
                <w:webHidden/>
              </w:rPr>
              <w:fldChar w:fldCharType="separate"/>
            </w:r>
            <w:r>
              <w:rPr>
                <w:noProof/>
                <w:webHidden/>
              </w:rPr>
              <w:t>54</w:t>
            </w:r>
            <w:r>
              <w:rPr>
                <w:noProof/>
                <w:webHidden/>
              </w:rPr>
              <w:fldChar w:fldCharType="end"/>
            </w:r>
          </w:hyperlink>
        </w:p>
        <w:p w:rsidR="00850CA6" w:rsidRDefault="00850CA6">
          <w:pPr>
            <w:pStyle w:val="TOC3"/>
            <w:tabs>
              <w:tab w:val="right" w:leader="dot" w:pos="9508"/>
            </w:tabs>
            <w:rPr>
              <w:noProof/>
              <w:lang w:val="en-CA" w:eastAsia="en-CA"/>
            </w:rPr>
          </w:pPr>
          <w:hyperlink w:anchor="_Toc369164252" w:history="1">
            <w:r w:rsidRPr="00887C33">
              <w:rPr>
                <w:rStyle w:val="Hyperlink"/>
                <w:noProof/>
              </w:rPr>
              <w:t>Test-NetworkConnection</w:t>
            </w:r>
            <w:r>
              <w:rPr>
                <w:noProof/>
                <w:webHidden/>
              </w:rPr>
              <w:tab/>
            </w:r>
            <w:r>
              <w:rPr>
                <w:noProof/>
                <w:webHidden/>
              </w:rPr>
              <w:fldChar w:fldCharType="begin"/>
            </w:r>
            <w:r>
              <w:rPr>
                <w:noProof/>
                <w:webHidden/>
              </w:rPr>
              <w:instrText xml:space="preserve"> PAGEREF _Toc369164252 \h </w:instrText>
            </w:r>
            <w:r>
              <w:rPr>
                <w:noProof/>
                <w:webHidden/>
              </w:rPr>
            </w:r>
            <w:r>
              <w:rPr>
                <w:noProof/>
                <w:webHidden/>
              </w:rPr>
              <w:fldChar w:fldCharType="separate"/>
            </w:r>
            <w:r>
              <w:rPr>
                <w:noProof/>
                <w:webHidden/>
              </w:rPr>
              <w:t>54</w:t>
            </w:r>
            <w:r>
              <w:rPr>
                <w:noProof/>
                <w:webHidden/>
              </w:rPr>
              <w:fldChar w:fldCharType="end"/>
            </w:r>
          </w:hyperlink>
        </w:p>
        <w:p w:rsidR="00850CA6" w:rsidRDefault="00850CA6">
          <w:pPr>
            <w:pStyle w:val="TOC3"/>
            <w:tabs>
              <w:tab w:val="right" w:leader="dot" w:pos="9508"/>
            </w:tabs>
            <w:rPr>
              <w:noProof/>
              <w:lang w:val="en-CA" w:eastAsia="en-CA"/>
            </w:rPr>
          </w:pPr>
          <w:hyperlink w:anchor="_Toc369164253" w:history="1">
            <w:r w:rsidRPr="00887C33">
              <w:rPr>
                <w:rStyle w:val="Hyperlink"/>
                <w:noProof/>
              </w:rPr>
              <w:t>Test-PowerPoint</w:t>
            </w:r>
            <w:r>
              <w:rPr>
                <w:noProof/>
                <w:webHidden/>
              </w:rPr>
              <w:tab/>
            </w:r>
            <w:r>
              <w:rPr>
                <w:noProof/>
                <w:webHidden/>
              </w:rPr>
              <w:fldChar w:fldCharType="begin"/>
            </w:r>
            <w:r>
              <w:rPr>
                <w:noProof/>
                <w:webHidden/>
              </w:rPr>
              <w:instrText xml:space="preserve"> PAGEREF _Toc369164253 \h </w:instrText>
            </w:r>
            <w:r>
              <w:rPr>
                <w:noProof/>
                <w:webHidden/>
              </w:rPr>
            </w:r>
            <w:r>
              <w:rPr>
                <w:noProof/>
                <w:webHidden/>
              </w:rPr>
              <w:fldChar w:fldCharType="separate"/>
            </w:r>
            <w:r>
              <w:rPr>
                <w:noProof/>
                <w:webHidden/>
              </w:rPr>
              <w:t>54</w:t>
            </w:r>
            <w:r>
              <w:rPr>
                <w:noProof/>
                <w:webHidden/>
              </w:rPr>
              <w:fldChar w:fldCharType="end"/>
            </w:r>
          </w:hyperlink>
        </w:p>
        <w:p w:rsidR="00850CA6" w:rsidRDefault="00850CA6">
          <w:pPr>
            <w:pStyle w:val="TOC3"/>
            <w:tabs>
              <w:tab w:val="right" w:leader="dot" w:pos="9508"/>
            </w:tabs>
            <w:rPr>
              <w:noProof/>
              <w:lang w:val="en-CA" w:eastAsia="en-CA"/>
            </w:rPr>
          </w:pPr>
          <w:hyperlink w:anchor="_Toc369164254" w:history="1">
            <w:r w:rsidRPr="00887C33">
              <w:rPr>
                <w:rStyle w:val="Hyperlink"/>
                <w:noProof/>
              </w:rPr>
              <w:t>Unregister-DLL</w:t>
            </w:r>
            <w:r>
              <w:rPr>
                <w:noProof/>
                <w:webHidden/>
              </w:rPr>
              <w:tab/>
            </w:r>
            <w:r>
              <w:rPr>
                <w:noProof/>
                <w:webHidden/>
              </w:rPr>
              <w:fldChar w:fldCharType="begin"/>
            </w:r>
            <w:r>
              <w:rPr>
                <w:noProof/>
                <w:webHidden/>
              </w:rPr>
              <w:instrText xml:space="preserve"> PAGEREF _Toc369164254 \h </w:instrText>
            </w:r>
            <w:r>
              <w:rPr>
                <w:noProof/>
                <w:webHidden/>
              </w:rPr>
            </w:r>
            <w:r>
              <w:rPr>
                <w:noProof/>
                <w:webHidden/>
              </w:rPr>
              <w:fldChar w:fldCharType="separate"/>
            </w:r>
            <w:r>
              <w:rPr>
                <w:noProof/>
                <w:webHidden/>
              </w:rPr>
              <w:t>54</w:t>
            </w:r>
            <w:r>
              <w:rPr>
                <w:noProof/>
                <w:webHidden/>
              </w:rPr>
              <w:fldChar w:fldCharType="end"/>
            </w:r>
          </w:hyperlink>
        </w:p>
        <w:p w:rsidR="00850CA6" w:rsidRDefault="00850CA6">
          <w:pPr>
            <w:pStyle w:val="TOC3"/>
            <w:tabs>
              <w:tab w:val="right" w:leader="dot" w:pos="9508"/>
            </w:tabs>
            <w:rPr>
              <w:noProof/>
              <w:lang w:val="en-CA" w:eastAsia="en-CA"/>
            </w:rPr>
          </w:pPr>
          <w:hyperlink w:anchor="_Toc369164255" w:history="1">
            <w:r w:rsidRPr="00887C33">
              <w:rPr>
                <w:rStyle w:val="Hyperlink"/>
                <w:noProof/>
              </w:rPr>
              <w:t>Update-GroupPolicy</w:t>
            </w:r>
            <w:r>
              <w:rPr>
                <w:noProof/>
                <w:webHidden/>
              </w:rPr>
              <w:tab/>
            </w:r>
            <w:r>
              <w:rPr>
                <w:noProof/>
                <w:webHidden/>
              </w:rPr>
              <w:fldChar w:fldCharType="begin"/>
            </w:r>
            <w:r>
              <w:rPr>
                <w:noProof/>
                <w:webHidden/>
              </w:rPr>
              <w:instrText xml:space="preserve"> PAGEREF _Toc369164255 \h </w:instrText>
            </w:r>
            <w:r>
              <w:rPr>
                <w:noProof/>
                <w:webHidden/>
              </w:rPr>
            </w:r>
            <w:r>
              <w:rPr>
                <w:noProof/>
                <w:webHidden/>
              </w:rPr>
              <w:fldChar w:fldCharType="separate"/>
            </w:r>
            <w:r>
              <w:rPr>
                <w:noProof/>
                <w:webHidden/>
              </w:rPr>
              <w:t>55</w:t>
            </w:r>
            <w:r>
              <w:rPr>
                <w:noProof/>
                <w:webHidden/>
              </w:rPr>
              <w:fldChar w:fldCharType="end"/>
            </w:r>
          </w:hyperlink>
        </w:p>
        <w:p w:rsidR="00850CA6" w:rsidRDefault="00850CA6">
          <w:pPr>
            <w:pStyle w:val="TOC3"/>
            <w:tabs>
              <w:tab w:val="right" w:leader="dot" w:pos="9508"/>
            </w:tabs>
            <w:rPr>
              <w:noProof/>
              <w:lang w:val="en-CA" w:eastAsia="en-CA"/>
            </w:rPr>
          </w:pPr>
          <w:hyperlink w:anchor="_Toc369164256" w:history="1">
            <w:r w:rsidRPr="00887C33">
              <w:rPr>
                <w:rStyle w:val="Hyperlink"/>
                <w:noProof/>
              </w:rPr>
              <w:t>Write-Log</w:t>
            </w:r>
            <w:r>
              <w:rPr>
                <w:noProof/>
                <w:webHidden/>
              </w:rPr>
              <w:tab/>
            </w:r>
            <w:r>
              <w:rPr>
                <w:noProof/>
                <w:webHidden/>
              </w:rPr>
              <w:fldChar w:fldCharType="begin"/>
            </w:r>
            <w:r>
              <w:rPr>
                <w:noProof/>
                <w:webHidden/>
              </w:rPr>
              <w:instrText xml:space="preserve"> PAGEREF _Toc369164256 \h </w:instrText>
            </w:r>
            <w:r>
              <w:rPr>
                <w:noProof/>
                <w:webHidden/>
              </w:rPr>
            </w:r>
            <w:r>
              <w:rPr>
                <w:noProof/>
                <w:webHidden/>
              </w:rPr>
              <w:fldChar w:fldCharType="separate"/>
            </w:r>
            <w:r>
              <w:rPr>
                <w:noProof/>
                <w:webHidden/>
              </w:rPr>
              <w:t>55</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Pr="007D44D0" w:rsidRDefault="003E530D" w:rsidP="008711D3">
      <w:pPr>
        <w:rPr>
          <w:rFonts w:ascii="Candara" w:hAnsi="Candara"/>
        </w:rPr>
      </w:pPr>
    </w:p>
    <w:p w:rsidR="003E530D" w:rsidRPr="007D44D0" w:rsidRDefault="003E530D" w:rsidP="008711D3">
      <w:pPr>
        <w:rPr>
          <w:rFonts w:ascii="Candara" w:hAnsi="Candara"/>
        </w:rPr>
      </w:pPr>
    </w:p>
    <w:p w:rsidR="003E530D" w:rsidRPr="007D44D0" w:rsidRDefault="003E530D" w:rsidP="008711D3">
      <w:pPr>
        <w:rPr>
          <w:rFonts w:ascii="Candara" w:hAnsi="Candara"/>
        </w:rPr>
      </w:pPr>
    </w:p>
    <w:p w:rsidR="003E530D" w:rsidRPr="007D44D0" w:rsidRDefault="003E530D" w:rsidP="008711D3">
      <w:pPr>
        <w:rPr>
          <w:rFonts w:ascii="Candara" w:hAnsi="Candara"/>
        </w:rPr>
      </w:pPr>
    </w:p>
    <w:p w:rsidR="003E530D" w:rsidRPr="007D44D0" w:rsidRDefault="003E530D" w:rsidP="008711D3">
      <w:pPr>
        <w:rPr>
          <w:rFonts w:ascii="Candara" w:hAnsi="Candara"/>
        </w:rPr>
      </w:pPr>
    </w:p>
    <w:p w:rsidR="00A11163" w:rsidRPr="007D44D0" w:rsidRDefault="00A11163" w:rsidP="00A11163">
      <w:pPr>
        <w:pStyle w:val="Heading1"/>
      </w:pPr>
      <w:bookmarkStart w:id="2" w:name="_Toc369164182"/>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369164183"/>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369164184"/>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lastRenderedPageBreak/>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1729FB" w:rsidRDefault="001729FB" w:rsidP="001729FB">
      <w:pPr>
        <w:pStyle w:val="Heading2"/>
      </w:pPr>
      <w:bookmarkStart w:id="5" w:name="_Toc369164185"/>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1729FB" w:rsidRDefault="00D627F3" w:rsidP="001729FB">
      <w:pPr>
        <w:rPr>
          <w:rFonts w:ascii="Candara" w:hAnsi="Candara"/>
        </w:rPr>
      </w:pPr>
      <w:hyperlink r:id="rId12" w:history="1">
        <w:r w:rsidR="001729FB" w:rsidRPr="00782890">
          <w:rPr>
            <w:rStyle w:val="Hyperlink"/>
            <w:rFonts w:ascii="Candara" w:hAnsi="Candara"/>
          </w:rPr>
          <w:t>https://psappdeploytoolkit.codeplex.com/license</w:t>
        </w:r>
      </w:hyperlink>
    </w:p>
    <w:p w:rsidR="00A11163" w:rsidRPr="007D44D0" w:rsidRDefault="00A11163" w:rsidP="00A11163">
      <w:pPr>
        <w:rPr>
          <w:rFonts w:ascii="Candara" w:hAnsi="Candara" w:cs="Times New Roman"/>
          <w:lang w:val="en-IE"/>
        </w:rPr>
      </w:pPr>
    </w:p>
    <w:p w:rsidR="00A11163" w:rsidRPr="007D44D0" w:rsidRDefault="00CA40D2" w:rsidP="00CA40D2">
      <w:pPr>
        <w:pStyle w:val="Heading1"/>
      </w:pPr>
      <w:bookmarkStart w:id="6" w:name="_Toc369164186"/>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369164187"/>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proofErr w:type="gramStart"/>
      <w:r w:rsidRPr="006E0A0E">
        <w:rPr>
          <w:rFonts w:ascii="Candara" w:hAnsi="Candara" w:cs="Times New Roman"/>
          <w:lang w:val="en-IE"/>
        </w:rPr>
        <w:t>A restart prompt</w:t>
      </w:r>
      <w:proofErr w:type="gramEnd"/>
      <w:r w:rsidRPr="006E0A0E">
        <w:rPr>
          <w:rFonts w:ascii="Candara" w:hAnsi="Candara" w:cs="Times New Roman"/>
          <w:lang w:val="en-IE"/>
        </w:rPr>
        <w:t xml:space="preserve"> with an option to restart later or restart now and a countdown to automatic restart.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0).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 several languages and more can easily be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369164188"/>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extensive logging of </w:t>
      </w:r>
      <w:proofErr w:type="gramStart"/>
      <w:r w:rsidRPr="00A11163">
        <w:rPr>
          <w:rFonts w:ascii="Candara" w:hAnsi="Candara" w:cs="Times New Roman"/>
          <w:sz w:val="24"/>
          <w:szCs w:val="24"/>
          <w:lang w:val="en-IE"/>
        </w:rPr>
        <w:t>both the</w:t>
      </w:r>
      <w:proofErr w:type="gramEnd"/>
      <w:r w:rsidRPr="00A11163">
        <w:rPr>
          <w:rFonts w:ascii="Candara" w:hAnsi="Candara" w:cs="Times New Roman"/>
          <w:sz w:val="24"/>
          <w:szCs w:val="24"/>
          <w:lang w:val="en-IE"/>
        </w:rPr>
        <w:t xml:space="preserve"> Toolkit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Update Group Policy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Copy / Delete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Remove Registry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Ini File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Check File versions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Pin or Unpin applications to the Start Menu or Task Bar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Create Start Menu Shortcuts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Register / Unregister dll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Refresh desktop icons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network connectivity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power connectivity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369164189"/>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Handles SCCM exit codes, including time sensitive dialogs supporting SCCM's Fast Retry feature - providing more accurate SCCM Reporting (no more Failed due to timeout errors).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w:t>
      </w:r>
      <w:proofErr w:type="gramStart"/>
      <w:r w:rsidRPr="00A11163">
        <w:rPr>
          <w:rFonts w:ascii="Candara" w:hAnsi="Candara" w:cs="Times New Roman"/>
          <w:sz w:val="24"/>
          <w:szCs w:val="24"/>
          <w:lang w:val="en-IE"/>
        </w:rPr>
        <w:t>reboot</w:t>
      </w:r>
      <w:proofErr w:type="gramEnd"/>
      <w:r w:rsidRPr="00A11163">
        <w:rPr>
          <w:rFonts w:ascii="Candara" w:hAnsi="Candara" w:cs="Times New Roman"/>
          <w:sz w:val="24"/>
          <w:szCs w:val="24"/>
          <w:lang w:val="en-IE"/>
        </w:rPr>
        <w:t xml:space="preserve"> codes (3010) from being passed back to SCCM, which would cause a reboot prompt.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Supports the CM12 application model by providing an install and uninstall deployment type for every deployment script.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Bundle multiple application installations to overcome the supported limit of 5 applications in the CM12 application dependency chain.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369164190"/>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369164191"/>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369164192"/>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369164193"/>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lastRenderedPageBreak/>
        <w:t xml:space="preserve">An optional executable that can be used to launch the Deploy-Application.ps1  script without opening a PowerShell console window. Supports passing command-line parameters to the script. </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 xml:space="preserve">Contains configurable options referenced by the AppDeployToolkit.ps1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val="en-CA" w:eastAsia="en-CA"/>
        </w:rPr>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369164194"/>
      <w:r w:rsidRPr="007D44D0">
        <w:rPr>
          <w:noProof/>
        </w:rPr>
        <w:lastRenderedPageBreak/>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369164195"/>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2A2CC7">
        <w:rPr>
          <w:noProof/>
        </w:rPr>
        <w:t>with a custom a</w:t>
      </w:r>
      <w:r w:rsidR="007C0FCC">
        <w:rPr>
          <w:noProof/>
        </w:rPr>
        <w:t xml:space="preserve"> custom logo and banner.</w:t>
      </w:r>
    </w:p>
    <w:p w:rsidR="007D44D0" w:rsidRPr="007D44D0" w:rsidRDefault="007D44D0" w:rsidP="007D44D0">
      <w:pPr>
        <w:rPr>
          <w:noProof/>
        </w:rPr>
      </w:pPr>
      <w:r w:rsidRPr="007D44D0">
        <w:rPr>
          <w:noProof/>
        </w:rPr>
        <w:t>All of the UI components include message text that is customizable in the AppDeplo</w:t>
      </w:r>
      <w:r w:rsidR="004662C2">
        <w:rPr>
          <w:noProof/>
        </w:rPr>
        <w:t xml:space="preserve">yToolkitConfig.xml. The UI has </w:t>
      </w:r>
      <w:r w:rsidRPr="007D44D0">
        <w:rPr>
          <w:noProof/>
        </w:rPr>
        <w:t>been localised in 5 different languages: English, French, Spanish, Portuguese and German. Additional languages can easily be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Pr="004662C2">
        <w:rPr>
          <w:b/>
          <w:noProof/>
        </w:rPr>
        <w:t>Application.ps1 –DeployMode “Silent”</w:t>
      </w:r>
    </w:p>
    <w:p w:rsidR="007D44D0" w:rsidRPr="007D44D0" w:rsidRDefault="007D44D0" w:rsidP="00123473">
      <w:pPr>
        <w:pStyle w:val="Heading3"/>
        <w:rPr>
          <w:noProof/>
        </w:rPr>
      </w:pPr>
      <w:bookmarkStart w:id="19" w:name="_Toc369164196"/>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val="en-CA" w:eastAsia="en-CA"/>
        </w:rPr>
        <w:lastRenderedPageBreak/>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val="en-CA" w:eastAsia="en-CA"/>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369164197"/>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val="en-CA" w:eastAsia="en-CA"/>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val="en-CA" w:eastAsia="en-CA"/>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val="en-CA" w:eastAsia="en-CA"/>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val="en-CA" w:eastAsia="en-CA"/>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369164198"/>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val="en-CA" w:eastAsia="en-CA"/>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369164199"/>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val="en-CA" w:eastAsia="en-CA"/>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369164200"/>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val="en-CA" w:eastAsia="en-CA"/>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val="en-CA" w:eastAsia="en-CA"/>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369164201"/>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val="en-CA" w:eastAsia="en-CA"/>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369164202"/>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val="en-CA" w:eastAsia="en-CA"/>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val="en-CA" w:eastAsia="en-CA"/>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val="en-CA" w:eastAsia="en-CA"/>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534B8F" w:rsidRDefault="00534B8F" w:rsidP="00123473">
      <w:pPr>
        <w:pStyle w:val="Heading3"/>
        <w:rPr>
          <w:noProof/>
        </w:rPr>
      </w:pPr>
    </w:p>
    <w:p w:rsidR="007D44D0" w:rsidRPr="007D44D0" w:rsidRDefault="007D44D0" w:rsidP="00123473">
      <w:pPr>
        <w:pStyle w:val="Heading3"/>
        <w:rPr>
          <w:noProof/>
        </w:rPr>
      </w:pPr>
      <w:bookmarkStart w:id="26" w:name="_Toc369164203"/>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val="en-CA" w:eastAsia="en-CA"/>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val="en-CA" w:eastAsia="en-CA"/>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369164204"/>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369164205"/>
      <w:r>
        <w:lastRenderedPageBreak/>
        <w:t>Toolkit Usage</w:t>
      </w:r>
      <w:bookmarkEnd w:id="29"/>
    </w:p>
    <w:p w:rsidR="0074119C" w:rsidRDefault="0074119C" w:rsidP="0074119C"/>
    <w:p w:rsidR="001E0067" w:rsidRDefault="008A40C6" w:rsidP="001E0067">
      <w:pPr>
        <w:pStyle w:val="Heading2"/>
        <w:rPr>
          <w:noProof/>
        </w:rPr>
      </w:pPr>
      <w:bookmarkStart w:id="30" w:name="_Toc369164206"/>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 xml:space="preserve">e.g. Close </w:t>
      </w:r>
      <w:proofErr w:type="gramStart"/>
      <w:r w:rsidRPr="007D44D0">
        <w:rPr>
          <w:rFonts w:ascii="Candara" w:hAnsi="Candara"/>
        </w:rPr>
        <w:t>applications,</w:t>
      </w:r>
      <w:proofErr w:type="gramEnd"/>
      <w:r w:rsidRPr="007D44D0">
        <w:rPr>
          <w:rFonts w:ascii="Candara" w:hAnsi="Candara"/>
        </w:rPr>
        <w:t xml:space="preserve">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8A40C6" w:rsidRDefault="008A40C6" w:rsidP="008A40C6">
      <w:pPr>
        <w:pStyle w:val="Heading2"/>
      </w:pPr>
      <w:bookmarkStart w:id="31" w:name="_Toc369164207"/>
      <w:r>
        <w:t>Example Deployment</w:t>
      </w:r>
      <w:r w:rsidR="00D627F3">
        <w:t>s</w:t>
      </w:r>
      <w:bookmarkEnd w:id="31"/>
    </w:p>
    <w:p w:rsidR="008A40C6" w:rsidRDefault="008A40C6" w:rsidP="008A40C6">
      <w:pPr>
        <w:rPr>
          <w:lang w:val="en-IE"/>
        </w:rPr>
      </w:pPr>
    </w:p>
    <w:p w:rsidR="008A40C6" w:rsidRDefault="005B583E" w:rsidP="008A40C6">
      <w:pPr>
        <w:pStyle w:val="Heading3"/>
      </w:pPr>
      <w:bookmarkStart w:id="32" w:name="_Toc369164208"/>
      <w:r>
        <w:t>Building an</w:t>
      </w:r>
      <w:r w:rsidR="008A40C6">
        <w:t xml:space="preserve"> Adobe Reader </w:t>
      </w:r>
      <w:r>
        <w:t xml:space="preserve">installation </w:t>
      </w:r>
      <w:r w:rsidR="008A40C6">
        <w:t>with the PowerShell App Deployment</w:t>
      </w:r>
      <w:bookmarkEnd w:id="32"/>
      <w:r w:rsidR="008A40C6">
        <w:t xml:space="preserve"> </w:t>
      </w:r>
    </w:p>
    <w:p w:rsidR="008A40C6" w:rsidRPr="00E40666" w:rsidRDefault="008A40C6" w:rsidP="008A40C6">
      <w:pPr>
        <w:rPr>
          <w:lang w:val="en-IE"/>
        </w:rPr>
      </w:pPr>
    </w:p>
    <w:p w:rsidR="005B583E" w:rsidRDefault="005B583E" w:rsidP="008A40C6">
      <w:pPr>
        <w:rPr>
          <w:lang w:val="en-IE"/>
        </w:rPr>
      </w:pPr>
      <w:r>
        <w:rPr>
          <w:lang w:val="en-IE"/>
        </w:rPr>
        <w:t xml:space="preserve">In this example, we will build an Adobe Reader installation which provides the following benefits over using a standard </w:t>
      </w:r>
      <w:r w:rsidR="00212254">
        <w:rPr>
          <w:lang w:val="en-IE"/>
        </w:rPr>
        <w:t xml:space="preserve">MSI based </w:t>
      </w:r>
      <w:r>
        <w:rPr>
          <w:lang w:val="en-IE"/>
        </w:rPr>
        <w:t>SCCM deployment:</w:t>
      </w:r>
    </w:p>
    <w:p w:rsidR="005B583E" w:rsidRDefault="005B583E" w:rsidP="005B583E">
      <w:pPr>
        <w:pStyle w:val="ListParagraph"/>
        <w:numPr>
          <w:ilvl w:val="0"/>
          <w:numId w:val="18"/>
        </w:numPr>
        <w:rPr>
          <w:lang w:val="en-IE"/>
        </w:rPr>
      </w:pPr>
      <w:r>
        <w:rPr>
          <w:lang w:val="en-IE"/>
        </w:rPr>
        <w:t>The ability to defer the installation up to 3 times</w:t>
      </w:r>
    </w:p>
    <w:p w:rsidR="005B583E" w:rsidRDefault="005B583E" w:rsidP="005B583E">
      <w:pPr>
        <w:pStyle w:val="ListParagraph"/>
        <w:numPr>
          <w:ilvl w:val="0"/>
          <w:numId w:val="18"/>
        </w:numPr>
        <w:rPr>
          <w:lang w:val="en-IE"/>
        </w:rPr>
      </w:pPr>
      <w:r>
        <w:rPr>
          <w:lang w:val="en-IE"/>
        </w:rPr>
        <w:t>The ability to close any applications that could cause errors during the installation</w:t>
      </w:r>
    </w:p>
    <w:p w:rsidR="00D627F3" w:rsidRDefault="00D627F3" w:rsidP="00D627F3">
      <w:pPr>
        <w:pStyle w:val="ListParagraph"/>
        <w:numPr>
          <w:ilvl w:val="0"/>
          <w:numId w:val="18"/>
        </w:numPr>
        <w:rPr>
          <w:lang w:val="en-IE"/>
        </w:rPr>
      </w:pPr>
      <w:r>
        <w:rPr>
          <w:lang w:val="en-IE"/>
        </w:rPr>
        <w:t>Verification that the required disk space is available</w:t>
      </w:r>
    </w:p>
    <w:p w:rsidR="005B583E" w:rsidRDefault="005B583E" w:rsidP="005B583E">
      <w:pPr>
        <w:pStyle w:val="ListParagraph"/>
        <w:numPr>
          <w:ilvl w:val="0"/>
          <w:numId w:val="18"/>
        </w:numPr>
        <w:rPr>
          <w:lang w:val="en-IE"/>
        </w:rPr>
      </w:pPr>
      <w:r>
        <w:rPr>
          <w:lang w:val="en-IE"/>
        </w:rPr>
        <w:t>Full removal of any previous version of Adobe Reader (to prevent issues sometimes seen when doing an MSI upgrade, ie. Missing previous installation source files)</w:t>
      </w:r>
    </w:p>
    <w:p w:rsidR="005B583E" w:rsidRPr="005B583E" w:rsidRDefault="005B583E" w:rsidP="005B583E">
      <w:pPr>
        <w:pStyle w:val="ListParagraph"/>
        <w:numPr>
          <w:ilvl w:val="0"/>
          <w:numId w:val="18"/>
        </w:numPr>
        <w:rPr>
          <w:lang w:val="en-IE"/>
        </w:rPr>
      </w:pPr>
      <w:r>
        <w:rPr>
          <w:lang w:val="en-IE"/>
        </w:rPr>
        <w:t>Installation of any subsequent patches required after the base MSI installation</w:t>
      </w:r>
    </w:p>
    <w:p w:rsidR="00E40666" w:rsidRPr="00E40666" w:rsidRDefault="00E40666" w:rsidP="008A40C6">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0005305F" w:rsidRPr="0005305F">
        <w:rPr>
          <w:lang w:val="en-IE"/>
        </w:rPr>
        <w:t>Examples</w:t>
      </w:r>
      <w:r w:rsidRPr="00E40666">
        <w:rPr>
          <w:lang w:val="en-IE"/>
        </w:rPr>
        <w:t>” folder.</w:t>
      </w:r>
    </w:p>
    <w:p w:rsidR="00C34ED9" w:rsidRPr="00C34ED9" w:rsidRDefault="00C34ED9" w:rsidP="00C34ED9">
      <w:pPr>
        <w:pStyle w:val="ListParagraph"/>
        <w:numPr>
          <w:ilvl w:val="0"/>
          <w:numId w:val="17"/>
        </w:numPr>
        <w:rPr>
          <w:lang w:val="en-IE"/>
        </w:rPr>
      </w:pPr>
      <w:r w:rsidRPr="00C34ED9">
        <w:rPr>
          <w:lang w:val="en-IE"/>
        </w:rPr>
        <w:t>Copy the application source files in to the “Files” directory, e.g.</w:t>
      </w:r>
    </w:p>
    <w:p w:rsidR="00C34ED9" w:rsidRPr="00C34ED9" w:rsidRDefault="00C34ED9" w:rsidP="00C34ED9">
      <w:pPr>
        <w:pStyle w:val="ListParagraph"/>
        <w:rPr>
          <w:lang w:val="en-IE"/>
        </w:rPr>
      </w:pPr>
      <w:r w:rsidRPr="00C34ED9">
        <w:rPr>
          <w:noProof/>
          <w:lang w:val="en-CA" w:eastAsia="en-CA"/>
        </w:rPr>
        <w:drawing>
          <wp:inline distT="0" distB="0" distL="0" distR="0" wp14:anchorId="73C293AE" wp14:editId="0AA87D1D">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C34ED9" w:rsidRPr="00C34ED9" w:rsidRDefault="00C34ED9" w:rsidP="008A40C6">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C34ED9" w:rsidRDefault="00CA40D2" w:rsidP="008A40C6">
      <w:pPr>
        <w:pStyle w:val="ListParagraph"/>
        <w:numPr>
          <w:ilvl w:val="0"/>
          <w:numId w:val="17"/>
        </w:numPr>
        <w:rPr>
          <w:lang w:val="en-IE"/>
        </w:rPr>
      </w:pPr>
      <w:r>
        <w:rPr>
          <w:lang w:val="en-IE"/>
        </w:rPr>
        <w:t xml:space="preserve">Install </w:t>
      </w:r>
      <w:r w:rsidR="00C34ED9" w:rsidRPr="00C34ED9">
        <w:rPr>
          <w:lang w:val="en-IE"/>
        </w:rPr>
        <w:t>the application by</w:t>
      </w:r>
      <w:r>
        <w:rPr>
          <w:lang w:val="en-IE"/>
        </w:rPr>
        <w:t xml:space="preserve"> running</w:t>
      </w:r>
      <w:r w:rsidR="005B583E">
        <w:rPr>
          <w:lang w:val="en-IE"/>
        </w:rPr>
        <w:t xml:space="preserve"> Deploy-Application.exe</w:t>
      </w:r>
    </w:p>
    <w:p w:rsidR="00CA40D2" w:rsidRDefault="00CA40D2" w:rsidP="008A40C6">
      <w:pPr>
        <w:pStyle w:val="ListParagraph"/>
        <w:numPr>
          <w:ilvl w:val="0"/>
          <w:numId w:val="17"/>
        </w:numPr>
        <w:rPr>
          <w:lang w:val="en-IE"/>
        </w:rPr>
      </w:pPr>
      <w:r>
        <w:rPr>
          <w:lang w:val="en-IE"/>
        </w:rPr>
        <w:lastRenderedPageBreak/>
        <w:t>Uninstall the application b</w:t>
      </w:r>
      <w:r w:rsidR="005B583E">
        <w:rPr>
          <w:lang w:val="en-IE"/>
        </w:rPr>
        <w:t>y running Deploy-Application.exe</w:t>
      </w:r>
      <w:r>
        <w:rPr>
          <w:lang w:val="en-IE"/>
        </w:rPr>
        <w:t xml:space="preserve"> –DeploymentType “Uninstall”</w:t>
      </w:r>
    </w:p>
    <w:p w:rsidR="00C34ED9" w:rsidRPr="00C34ED9" w:rsidRDefault="00C34ED9" w:rsidP="00C34ED9">
      <w:pPr>
        <w:rPr>
          <w:lang w:val="en-IE"/>
        </w:rPr>
      </w:pPr>
    </w:p>
    <w:p w:rsidR="001E0067" w:rsidRPr="00C34ED9" w:rsidRDefault="001E0067" w:rsidP="00C34ED9">
      <w:pPr>
        <w:pStyle w:val="NoSpacing"/>
        <w:rPr>
          <w:b/>
          <w:lang w:val="en-IE"/>
        </w:rPr>
      </w:pPr>
      <w:r w:rsidRPr="00C34ED9">
        <w:rPr>
          <w:b/>
        </w:rPr>
        <w:t>Initialization</w:t>
      </w:r>
      <w:r w:rsidRPr="00C34ED9">
        <w:rPr>
          <w:b/>
          <w:lang w:val="en-IE"/>
        </w:rPr>
        <w:t xml:space="preserve"> </w:t>
      </w:r>
    </w:p>
    <w:p w:rsidR="00C34ED9" w:rsidRPr="008A40C6" w:rsidRDefault="00C34ED9" w:rsidP="00C34ED9">
      <w:pPr>
        <w:pStyle w:val="NoSpacing"/>
        <w:rPr>
          <w:lang w:val="en-IE"/>
        </w:rPr>
      </w:pPr>
    </w:p>
    <w:p w:rsidR="001E0067" w:rsidRPr="008A40C6" w:rsidRDefault="00C34ED9" w:rsidP="00C34ED9">
      <w:pPr>
        <w:pStyle w:val="NoSpacing"/>
        <w:rPr>
          <w:lang w:val="en-IE"/>
        </w:rPr>
      </w:pPr>
      <w:r>
        <w:rPr>
          <w:lang w:val="en-IE"/>
        </w:rPr>
        <w:t xml:space="preserve"># </w:t>
      </w:r>
      <w:r w:rsidR="008A40C6" w:rsidRPr="008A40C6">
        <w:rPr>
          <w:lang w:val="en-IE"/>
        </w:rPr>
        <w:t>Populate these variables with the application and script details:</w:t>
      </w:r>
    </w:p>
    <w:p w:rsidR="001E0067" w:rsidRPr="008A40C6" w:rsidRDefault="001E0067" w:rsidP="00C34ED9">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w:t>
      </w:r>
      <w:r w:rsidR="008A40C6" w:rsidRPr="008A40C6">
        <w:rPr>
          <w:rFonts w:cs="Lucida Console"/>
          <w:color w:val="8B0000"/>
          <w:lang w:val="en-IE"/>
        </w:rPr>
        <w:t>Adobe</w:t>
      </w:r>
      <w:r w:rsidRPr="008A40C6">
        <w:rPr>
          <w:rFonts w:cs="Lucida Console"/>
          <w:color w:val="8B0000"/>
          <w:lang w:val="en-IE"/>
        </w:rPr>
        <w:t>"</w:t>
      </w:r>
    </w:p>
    <w:p w:rsidR="001E0067" w:rsidRPr="008A40C6" w:rsidRDefault="001E0067" w:rsidP="00C34ED9">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w:t>
      </w:r>
      <w:r w:rsidR="008A40C6" w:rsidRPr="008A40C6">
        <w:rPr>
          <w:rFonts w:cs="Lucida Console"/>
          <w:color w:val="8B0000"/>
          <w:lang w:val="en-IE"/>
        </w:rPr>
        <w:t>Reader</w:t>
      </w:r>
      <w:r w:rsidRPr="008A40C6">
        <w:rPr>
          <w:rFonts w:cs="Lucida Console"/>
          <w:color w:val="8B0000"/>
          <w:lang w:val="en-IE"/>
        </w:rPr>
        <w:t>"</w:t>
      </w:r>
    </w:p>
    <w:p w:rsidR="001E0067" w:rsidRPr="008A40C6" w:rsidRDefault="001E0067" w:rsidP="00C34ED9">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w:t>
      </w:r>
      <w:r w:rsidR="008A40C6" w:rsidRPr="008A40C6">
        <w:rPr>
          <w:rFonts w:cs="Lucida Console"/>
          <w:color w:val="8B0000"/>
          <w:lang w:val="en-IE"/>
        </w:rPr>
        <w:t>11.0.3</w:t>
      </w:r>
      <w:r w:rsidRPr="008A40C6">
        <w:rPr>
          <w:rFonts w:cs="Lucida Console"/>
          <w:color w:val="8B0000"/>
          <w:lang w:val="en-IE"/>
        </w:rPr>
        <w:t>"</w:t>
      </w:r>
    </w:p>
    <w:p w:rsidR="001E0067" w:rsidRPr="008F0B8C" w:rsidRDefault="001E0067" w:rsidP="00C34ED9">
      <w:pPr>
        <w:pStyle w:val="NoSpacing"/>
        <w:rPr>
          <w:rFonts w:cs="Lucida Console"/>
          <w:lang w:val="fr-FR"/>
        </w:rPr>
      </w:pPr>
      <w:r w:rsidRPr="008F0B8C">
        <w:rPr>
          <w:rFonts w:cs="Lucida Console"/>
          <w:color w:val="FF4500"/>
          <w:lang w:val="fr-FR"/>
        </w:rPr>
        <w:t>$</w:t>
      </w:r>
      <w:proofErr w:type="gramStart"/>
      <w:r w:rsidRPr="008F0B8C">
        <w:rPr>
          <w:rFonts w:cs="Lucida Console"/>
          <w:color w:val="FF4500"/>
          <w:lang w:val="fr-FR"/>
        </w:rPr>
        <w:t>appArch</w:t>
      </w:r>
      <w:proofErr w:type="gram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w:t>
      </w:r>
    </w:p>
    <w:p w:rsidR="001E0067" w:rsidRPr="008F0B8C" w:rsidRDefault="001E0067" w:rsidP="00C34ED9">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"EN"</w:t>
      </w:r>
    </w:p>
    <w:p w:rsidR="001E0067" w:rsidRPr="008F0B8C" w:rsidRDefault="001E0067" w:rsidP="00C34ED9">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"01"</w:t>
      </w:r>
    </w:p>
    <w:p w:rsidR="001E0067" w:rsidRPr="008F0B8C" w:rsidRDefault="001E0067" w:rsidP="00C34ED9">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"1.0.0"</w:t>
      </w:r>
    </w:p>
    <w:p w:rsidR="001E0067" w:rsidRPr="008A40C6" w:rsidRDefault="001E0067" w:rsidP="00C34ED9">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8A40C6" w:rsidRPr="008A40C6">
        <w:rPr>
          <w:rFonts w:cs="Lucida Console"/>
          <w:color w:val="8B0000"/>
          <w:lang w:val="en-IE"/>
        </w:rPr>
        <w:t>"08</w:t>
      </w:r>
      <w:r w:rsidRPr="008A40C6">
        <w:rPr>
          <w:rFonts w:cs="Lucida Console"/>
          <w:color w:val="8B0000"/>
          <w:lang w:val="en-IE"/>
        </w:rPr>
        <w:t>/0</w:t>
      </w:r>
      <w:r w:rsidR="008A40C6" w:rsidRPr="008A40C6">
        <w:rPr>
          <w:rFonts w:cs="Lucida Console"/>
          <w:color w:val="8B0000"/>
          <w:lang w:val="en-IE"/>
        </w:rPr>
        <w:t>7</w:t>
      </w:r>
      <w:r w:rsidRPr="008A40C6">
        <w:rPr>
          <w:rFonts w:cs="Lucida Console"/>
          <w:color w:val="8B0000"/>
          <w:lang w:val="en-IE"/>
        </w:rPr>
        <w:t>/2013"</w:t>
      </w:r>
    </w:p>
    <w:p w:rsidR="001E0067" w:rsidRPr="008A40C6" w:rsidRDefault="001E0067" w:rsidP="00C34ED9">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8A40C6" w:rsidRPr="008A40C6">
        <w:rPr>
          <w:rFonts w:cs="Lucida Console"/>
          <w:color w:val="8B0000"/>
          <w:lang w:val="en-IE"/>
        </w:rPr>
        <w:t>"Your Name”</w:t>
      </w:r>
      <w:r w:rsidRPr="008A40C6">
        <w:rPr>
          <w:rFonts w:cs="Lucida Console"/>
          <w:color w:val="8B0000"/>
          <w:lang w:val="en-IE"/>
        </w:rPr>
        <w:t xml:space="preserve"> </w:t>
      </w:r>
    </w:p>
    <w:p w:rsidR="001E0067" w:rsidRPr="008A40C6" w:rsidRDefault="001E0067" w:rsidP="001E0067">
      <w:pPr>
        <w:rPr>
          <w:lang w:val="en-IE"/>
        </w:rPr>
      </w:pPr>
    </w:p>
    <w:p w:rsidR="008A40C6" w:rsidRPr="008A40C6" w:rsidRDefault="001E0067" w:rsidP="00C34ED9">
      <w:pPr>
        <w:rPr>
          <w:rFonts w:cs="Lucida Console"/>
          <w:color w:val="0000FF"/>
          <w:lang w:val="en-IE"/>
        </w:rPr>
      </w:pPr>
      <w:r w:rsidRPr="00C34ED9">
        <w:rPr>
          <w:b/>
        </w:rPr>
        <w:t>Pre-Install</w:t>
      </w:r>
    </w:p>
    <w:p w:rsidR="00C34ED9" w:rsidRPr="003E6ECE" w:rsidRDefault="008A40C6" w:rsidP="00C34ED9">
      <w:pPr>
        <w:pStyle w:val="NoSpacing"/>
        <w:rPr>
          <w:lang w:val="en-IE"/>
        </w:rPr>
      </w:pPr>
      <w:r w:rsidRPr="003E6ECE">
        <w:rPr>
          <w:lang w:val="en-IE"/>
        </w:rPr>
        <w:t># Prompt the user to close the following applications if they are running</w:t>
      </w:r>
      <w:r w:rsidR="003E6ECE">
        <w:rPr>
          <w:lang w:val="en-IE"/>
        </w:rPr>
        <w:t xml:space="preserve"> and allow the option to defer the installation up to 3 times</w:t>
      </w:r>
      <w:r w:rsidRPr="003E6ECE">
        <w:rPr>
          <w:lang w:val="en-IE"/>
        </w:rPr>
        <w:t>:</w:t>
      </w:r>
    </w:p>
    <w:p w:rsidR="003E6ECE" w:rsidRPr="003E6ECE" w:rsidRDefault="003E6ECE" w:rsidP="003E6ECE">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Pr="003E6ECE">
        <w:rPr>
          <w:rFonts w:cs="Lucida Console"/>
          <w:color w:val="8B0000"/>
          <w:lang w:val="en-IE"/>
        </w:rPr>
        <w:t>"iexplore</w:t>
      </w:r>
      <w:proofErr w:type="gramStart"/>
      <w:r w:rsidRPr="003E6ECE">
        <w:rPr>
          <w:rFonts w:cs="Lucida Console"/>
          <w:color w:val="8B0000"/>
          <w:lang w:val="en-IE"/>
        </w:rPr>
        <w:t>,AcroRd32,cidaemon</w:t>
      </w:r>
      <w:proofErr w:type="gramEnd"/>
      <w:r w:rsidRPr="003E6ECE">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8A40C6" w:rsidRPr="003E6ECE" w:rsidRDefault="008A40C6" w:rsidP="00C34ED9">
      <w:pPr>
        <w:pStyle w:val="NoSpacing"/>
        <w:rPr>
          <w:lang w:val="en-IE"/>
        </w:rPr>
      </w:pPr>
      <w:r w:rsidRPr="003E6ECE">
        <w:rPr>
          <w:lang w:val="en-IE"/>
        </w:rPr>
        <w:t># Show Progress Message (with the default message)</w:t>
      </w:r>
    </w:p>
    <w:p w:rsidR="008A40C6" w:rsidRPr="00C34ED9" w:rsidRDefault="008A40C6" w:rsidP="00C34ED9">
      <w:pPr>
        <w:pStyle w:val="NoSpacing"/>
        <w:rPr>
          <w:lang w:val="en-IE"/>
        </w:rPr>
      </w:pPr>
      <w:r w:rsidRPr="003E6ECE">
        <w:rPr>
          <w:color w:val="0000FF"/>
          <w:lang w:val="en-IE"/>
        </w:rPr>
        <w:t>Show-InstallationProgress</w:t>
      </w:r>
      <w:r w:rsidRPr="00C34ED9">
        <w:rPr>
          <w:lang w:val="en-IE"/>
        </w:rPr>
        <w:t xml:space="preserve"> </w:t>
      </w:r>
    </w:p>
    <w:p w:rsidR="008A40C6" w:rsidRPr="00C34ED9" w:rsidRDefault="008A40C6" w:rsidP="00C34ED9">
      <w:pPr>
        <w:pStyle w:val="NoSpacing"/>
        <w:rPr>
          <w:lang w:val="en-IE"/>
        </w:rPr>
      </w:pPr>
      <w:r w:rsidRPr="00C34ED9">
        <w:rPr>
          <w:lang w:val="en-IE"/>
        </w:rPr>
        <w:t># Remove any previous versions of Adobe Reader</w:t>
      </w:r>
    </w:p>
    <w:p w:rsidR="001E0067" w:rsidRPr="00C34ED9" w:rsidRDefault="008A40C6" w:rsidP="00C34ED9">
      <w:pPr>
        <w:pStyle w:val="NoSpacing"/>
        <w:rPr>
          <w:color w:val="8B0000"/>
          <w:lang w:val="en-IE"/>
        </w:rPr>
      </w:pPr>
      <w:r w:rsidRPr="00C34ED9">
        <w:rPr>
          <w:color w:val="0000FF"/>
          <w:lang w:val="en-IE"/>
        </w:rPr>
        <w:t>Remove-MSIApplications</w:t>
      </w:r>
      <w:r w:rsidRPr="00C34ED9">
        <w:rPr>
          <w:lang w:val="en-IE"/>
        </w:rPr>
        <w:t xml:space="preserve"> </w:t>
      </w:r>
      <w:r w:rsidRPr="00C34ED9">
        <w:rPr>
          <w:color w:val="8B0000"/>
          <w:lang w:val="en-IE"/>
        </w:rPr>
        <w:t xml:space="preserve">"Adobe Reader" </w:t>
      </w:r>
    </w:p>
    <w:p w:rsidR="008A40C6" w:rsidRPr="00C34ED9" w:rsidRDefault="008A40C6" w:rsidP="00C34ED9">
      <w:pPr>
        <w:pStyle w:val="NoSpacing"/>
        <w:rPr>
          <w:lang w:val="en-IE"/>
        </w:rPr>
      </w:pPr>
    </w:p>
    <w:p w:rsidR="001E0067" w:rsidRDefault="001E0067" w:rsidP="00C34ED9">
      <w:pPr>
        <w:pStyle w:val="NoSpacing"/>
        <w:rPr>
          <w:b/>
        </w:rPr>
      </w:pPr>
      <w:r w:rsidRPr="00C34ED9">
        <w:rPr>
          <w:b/>
        </w:rPr>
        <w:t>Install</w:t>
      </w:r>
      <w:r w:rsidR="00CA40D2">
        <w:rPr>
          <w:b/>
        </w:rPr>
        <w:t>ation</w:t>
      </w:r>
    </w:p>
    <w:p w:rsidR="00C34ED9" w:rsidRPr="00C34ED9" w:rsidRDefault="00C34ED9" w:rsidP="00C34ED9">
      <w:pPr>
        <w:pStyle w:val="NoSpacing"/>
        <w:rPr>
          <w:b/>
        </w:rPr>
      </w:pPr>
    </w:p>
    <w:p w:rsidR="008A40C6" w:rsidRPr="00C34ED9" w:rsidRDefault="008A40C6" w:rsidP="00C34ED9">
      <w:pPr>
        <w:pStyle w:val="NoSpacing"/>
        <w:rPr>
          <w:lang w:val="en-IE"/>
        </w:rPr>
      </w:pPr>
      <w:r w:rsidRPr="00C34ED9">
        <w:rPr>
          <w:lang w:val="en-IE"/>
        </w:rPr>
        <w:t># Install the base MSI and apply a transform</w:t>
      </w:r>
    </w:p>
    <w:p w:rsidR="008A40C6" w:rsidRPr="00C34ED9" w:rsidRDefault="008A40C6" w:rsidP="00C34ED9">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"Adobe_Reader_11.0.0_EN.msi"</w:t>
      </w:r>
      <w:r w:rsidRPr="00C34ED9">
        <w:rPr>
          <w:lang w:val="en-IE"/>
        </w:rPr>
        <w:t xml:space="preserve"> </w:t>
      </w:r>
      <w:r w:rsidRPr="00C34ED9">
        <w:rPr>
          <w:color w:val="000080"/>
          <w:lang w:val="en-IE"/>
        </w:rPr>
        <w:t>-Transform</w:t>
      </w:r>
      <w:r w:rsidRPr="00C34ED9">
        <w:rPr>
          <w:lang w:val="en-IE"/>
        </w:rPr>
        <w:t xml:space="preserve"> </w:t>
      </w:r>
      <w:r w:rsidRPr="00C34ED9">
        <w:rPr>
          <w:color w:val="8B0000"/>
          <w:lang w:val="en-IE"/>
        </w:rPr>
        <w:t>"Adobe_Reader_11.0.0_EN_01.mst"</w:t>
      </w:r>
    </w:p>
    <w:p w:rsidR="008A40C6" w:rsidRPr="00C34ED9" w:rsidRDefault="008A40C6" w:rsidP="00C34ED9">
      <w:pPr>
        <w:pStyle w:val="NoSpacing"/>
        <w:rPr>
          <w:lang w:val="en-IE"/>
        </w:rPr>
      </w:pPr>
      <w:r w:rsidRPr="00C34ED9">
        <w:rPr>
          <w:lang w:val="en-IE"/>
        </w:rPr>
        <w:t># Install the patch</w:t>
      </w:r>
    </w:p>
    <w:p w:rsidR="008A40C6" w:rsidRPr="00C34ED9" w:rsidRDefault="008A40C6" w:rsidP="00C34ED9">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"Adobe_Reader_11.0.3_EN.msp" </w:t>
      </w:r>
    </w:p>
    <w:p w:rsidR="001E0067" w:rsidRPr="00C34ED9" w:rsidRDefault="001E0067" w:rsidP="00C34ED9">
      <w:pPr>
        <w:pStyle w:val="NoSpacing"/>
      </w:pPr>
    </w:p>
    <w:p w:rsidR="001E0067" w:rsidRDefault="001E0067" w:rsidP="00C34ED9">
      <w:pPr>
        <w:pStyle w:val="NoSpacing"/>
        <w:rPr>
          <w:b/>
        </w:rPr>
      </w:pPr>
      <w:r w:rsidRPr="00C34ED9">
        <w:rPr>
          <w:b/>
        </w:rPr>
        <w:t>Post-Install</w:t>
      </w:r>
      <w:r w:rsidR="00CA40D2">
        <w:rPr>
          <w:b/>
        </w:rPr>
        <w:t>ation</w:t>
      </w:r>
    </w:p>
    <w:p w:rsidR="00C34ED9" w:rsidRPr="00C34ED9" w:rsidRDefault="00C34ED9" w:rsidP="00C34ED9">
      <w:pPr>
        <w:pStyle w:val="NoSpacing"/>
        <w:rPr>
          <w:b/>
        </w:rPr>
      </w:pPr>
    </w:p>
    <w:p w:rsidR="00C34ED9" w:rsidRPr="00C34ED9" w:rsidRDefault="00C34ED9" w:rsidP="00C34ED9">
      <w:pPr>
        <w:pStyle w:val="NoSpacing"/>
        <w:rPr>
          <w:lang w:val="en-IE"/>
        </w:rPr>
      </w:pPr>
      <w:r w:rsidRPr="00C34ED9">
        <w:rPr>
          <w:lang w:val="en-IE"/>
        </w:rPr>
        <w:t xml:space="preserve"># No actions required here </w:t>
      </w:r>
    </w:p>
    <w:p w:rsidR="00C34ED9" w:rsidRPr="00C34ED9" w:rsidRDefault="00C34ED9" w:rsidP="00C34ED9">
      <w:pPr>
        <w:pStyle w:val="NoSpacing"/>
        <w:rPr>
          <w:lang w:val="en-IE"/>
        </w:rPr>
      </w:pPr>
    </w:p>
    <w:p w:rsidR="001E0067" w:rsidRDefault="001E0067" w:rsidP="00C34ED9">
      <w:pPr>
        <w:pStyle w:val="NoSpacing"/>
        <w:rPr>
          <w:b/>
        </w:rPr>
      </w:pPr>
      <w:r w:rsidRPr="00C34ED9">
        <w:rPr>
          <w:b/>
        </w:rPr>
        <w:t>Uninstall</w:t>
      </w:r>
      <w:r w:rsidR="00CA40D2">
        <w:rPr>
          <w:b/>
        </w:rPr>
        <w:t>ation</w:t>
      </w:r>
    </w:p>
    <w:p w:rsidR="00C34ED9" w:rsidRPr="00C34ED9" w:rsidRDefault="00C34ED9" w:rsidP="00C34ED9">
      <w:pPr>
        <w:pStyle w:val="NoSpacing"/>
        <w:rPr>
          <w:b/>
        </w:rPr>
      </w:pPr>
    </w:p>
    <w:p w:rsidR="00EB7F5F" w:rsidRPr="003E6ECE" w:rsidRDefault="00EB7F5F" w:rsidP="00EB7F5F">
      <w:pPr>
        <w:pStyle w:val="NoSpacing"/>
        <w:rPr>
          <w:lang w:val="en-IE"/>
        </w:rPr>
      </w:pPr>
      <w:r w:rsidRPr="003E6ECE">
        <w:rPr>
          <w:lang w:val="en-IE"/>
        </w:rPr>
        <w:t># Prompt the user to close the following applications if they are running</w:t>
      </w:r>
      <w:r w:rsidR="00303440">
        <w:rPr>
          <w:lang w:val="en-IE"/>
        </w:rPr>
        <w:t>:</w:t>
      </w:r>
    </w:p>
    <w:p w:rsidR="00C34ED9" w:rsidRPr="00C34ED9" w:rsidRDefault="000B3D46" w:rsidP="00EB7F5F">
      <w:pPr>
        <w:shd w:val="clear" w:color="auto" w:fill="FFFFFF"/>
        <w:autoSpaceDE w:val="0"/>
        <w:autoSpaceDN w:val="0"/>
        <w:adjustRightInd w:val="0"/>
        <w:spacing w:after="0" w:line="240" w:lineRule="auto"/>
        <w:rPr>
          <w:lang w:val="en-IE"/>
        </w:rPr>
      </w:pPr>
      <w:r>
        <w:rPr>
          <w:color w:val="0000FF"/>
          <w:lang w:val="en-IE"/>
        </w:rPr>
        <w:t>Show-InstallationWelcome -CloseApps</w:t>
      </w:r>
      <w:r w:rsidR="00C34ED9" w:rsidRPr="00C34ED9">
        <w:rPr>
          <w:lang w:val="en-IE"/>
        </w:rPr>
        <w:t xml:space="preserve"> </w:t>
      </w:r>
      <w:r w:rsidR="00C34ED9" w:rsidRPr="00C34ED9">
        <w:rPr>
          <w:color w:val="8B0000"/>
          <w:lang w:val="en-IE"/>
        </w:rPr>
        <w:t>"iexplore</w:t>
      </w:r>
      <w:proofErr w:type="gramStart"/>
      <w:r w:rsidR="00C34ED9" w:rsidRPr="00C34ED9">
        <w:rPr>
          <w:color w:val="8B0000"/>
          <w:lang w:val="en-IE"/>
        </w:rPr>
        <w:t>,AcroRd32,cidaemon</w:t>
      </w:r>
      <w:proofErr w:type="gramEnd"/>
      <w:r w:rsidR="00C34ED9" w:rsidRPr="00C34ED9">
        <w:rPr>
          <w:color w:val="8B0000"/>
          <w:lang w:val="en-IE"/>
        </w:rPr>
        <w:t>"</w:t>
      </w:r>
      <w:r w:rsidR="00EB7F5F" w:rsidRPr="003E6ECE">
        <w:rPr>
          <w:rFonts w:cs="Lucida Console"/>
          <w:color w:val="800080"/>
          <w:lang w:val="en-IE"/>
        </w:rPr>
        <w:t xml:space="preserve"> </w:t>
      </w:r>
    </w:p>
    <w:p w:rsidR="00C34ED9" w:rsidRPr="00CA40D2" w:rsidRDefault="00C34ED9" w:rsidP="00C34ED9">
      <w:pPr>
        <w:pStyle w:val="NoSpacing"/>
        <w:rPr>
          <w:lang w:val="en-IE"/>
        </w:rPr>
      </w:pPr>
      <w:r w:rsidRPr="00CA40D2">
        <w:rPr>
          <w:lang w:val="en-IE"/>
        </w:rPr>
        <w:t xml:space="preserve"># Show Progress Message (with </w:t>
      </w:r>
      <w:r w:rsidR="00CA40D2" w:rsidRPr="00CA40D2">
        <w:rPr>
          <w:lang w:val="en-IE"/>
        </w:rPr>
        <w:t>a</w:t>
      </w:r>
      <w:r w:rsidRPr="00CA40D2">
        <w:rPr>
          <w:lang w:val="en-IE"/>
        </w:rPr>
        <w:t xml:space="preserve"> message</w:t>
      </w:r>
      <w:r w:rsidR="00CA40D2" w:rsidRPr="00CA40D2">
        <w:rPr>
          <w:lang w:val="en-IE"/>
        </w:rPr>
        <w:t xml:space="preserve"> to indicate the application is being uninstalled</w:t>
      </w:r>
      <w:r w:rsidRPr="00CA40D2">
        <w:rPr>
          <w:lang w:val="en-IE"/>
        </w:rPr>
        <w:t>)</w:t>
      </w:r>
    </w:p>
    <w:p w:rsidR="00CA40D2" w:rsidRPr="00CA40D2" w:rsidRDefault="00CA40D2" w:rsidP="00CA40D2">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C34ED9" w:rsidRPr="00C34ED9" w:rsidRDefault="00C34ED9" w:rsidP="00C34ED9">
      <w:pPr>
        <w:pStyle w:val="NoSpacing"/>
        <w:rPr>
          <w:lang w:val="en-IE"/>
        </w:rPr>
      </w:pPr>
      <w:r w:rsidRPr="00C34ED9">
        <w:rPr>
          <w:lang w:val="en-IE"/>
        </w:rPr>
        <w:t># Remove this version of Adobe Reader</w:t>
      </w:r>
    </w:p>
    <w:p w:rsidR="00C34ED9" w:rsidRPr="00C34ED9" w:rsidRDefault="00C34ED9" w:rsidP="00C34ED9">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"{AC76BA86-7AD7-1033-7B44-AB0000000001}" </w:t>
      </w:r>
    </w:p>
    <w:p w:rsidR="001E0067" w:rsidRPr="001E0067" w:rsidRDefault="001E0067" w:rsidP="001E0067">
      <w:pPr>
        <w:rPr>
          <w:lang w:val="en-IE"/>
        </w:rPr>
      </w:pPr>
    </w:p>
    <w:p w:rsidR="005B583E" w:rsidRDefault="005B583E" w:rsidP="005B583E">
      <w:pPr>
        <w:pStyle w:val="Heading3"/>
      </w:pPr>
      <w:bookmarkStart w:id="33" w:name="_Toc369164209"/>
      <w:r>
        <w:lastRenderedPageBreak/>
        <w:t xml:space="preserve">Deploy </w:t>
      </w:r>
      <w:r w:rsidR="001A1E78">
        <w:t xml:space="preserve">the </w:t>
      </w:r>
      <w:r>
        <w:t xml:space="preserve">Adobe Reader installation using SCCM 2007 </w:t>
      </w:r>
      <w:r w:rsidR="00212254">
        <w:t>/ SCCM 2012 package</w:t>
      </w:r>
      <w:bookmarkEnd w:id="33"/>
    </w:p>
    <w:p w:rsidR="001A1E78" w:rsidRPr="001A1E78" w:rsidRDefault="001A1E78" w:rsidP="001A1E78">
      <w:pPr>
        <w:rPr>
          <w:lang w:val="en-IE"/>
        </w:rPr>
      </w:pPr>
    </w:p>
    <w:p w:rsidR="003149CD" w:rsidRDefault="003149CD" w:rsidP="003149CD">
      <w:pPr>
        <w:pStyle w:val="ListParagraph"/>
        <w:numPr>
          <w:ilvl w:val="0"/>
          <w:numId w:val="19"/>
        </w:numPr>
        <w:rPr>
          <w:lang w:val="en-IE"/>
        </w:rPr>
      </w:pPr>
      <w:r>
        <w:rPr>
          <w:lang w:val="en-IE"/>
        </w:rPr>
        <w:t>Copy the installation files to a network location accessible by SCCM.</w:t>
      </w:r>
    </w:p>
    <w:p w:rsidR="005B583E" w:rsidRPr="003149CD" w:rsidRDefault="005B583E" w:rsidP="003149CD">
      <w:pPr>
        <w:pStyle w:val="ListParagraph"/>
        <w:numPr>
          <w:ilvl w:val="0"/>
          <w:numId w:val="19"/>
        </w:numPr>
        <w:rPr>
          <w:lang w:val="en-IE"/>
        </w:rPr>
      </w:pPr>
      <w:r w:rsidRPr="003149CD">
        <w:rPr>
          <w:lang w:val="en-IE"/>
        </w:rPr>
        <w:t xml:space="preserve">Create a new </w:t>
      </w:r>
      <w:r w:rsidR="003149CD">
        <w:rPr>
          <w:lang w:val="en-IE"/>
        </w:rPr>
        <w:t>P</w:t>
      </w:r>
      <w:r w:rsidRPr="003149CD">
        <w:rPr>
          <w:lang w:val="en-IE"/>
        </w:rPr>
        <w:t>ackage:</w:t>
      </w:r>
    </w:p>
    <w:p w:rsidR="005B583E" w:rsidRDefault="005B583E" w:rsidP="003149CD">
      <w:pPr>
        <w:jc w:val="center"/>
        <w:rPr>
          <w:lang w:val="en-IE"/>
        </w:rPr>
      </w:pPr>
      <w:r>
        <w:rPr>
          <w:noProof/>
          <w:lang w:val="en-CA" w:eastAsia="en-CA"/>
        </w:rPr>
        <w:drawing>
          <wp:inline distT="0" distB="0" distL="0" distR="0" wp14:anchorId="10668BE8" wp14:editId="4D26F041">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3149CD" w:rsidRDefault="003149CD" w:rsidP="003149CD">
      <w:pPr>
        <w:pStyle w:val="ListParagraph"/>
        <w:numPr>
          <w:ilvl w:val="0"/>
          <w:numId w:val="20"/>
        </w:numPr>
        <w:rPr>
          <w:lang w:val="en-IE"/>
        </w:rPr>
      </w:pPr>
      <w:r>
        <w:rPr>
          <w:lang w:val="en-IE"/>
        </w:rPr>
        <w:t>Set the package source folder accordingly:</w:t>
      </w:r>
    </w:p>
    <w:p w:rsidR="003149CD" w:rsidRDefault="003149CD" w:rsidP="003149CD">
      <w:pPr>
        <w:jc w:val="center"/>
        <w:rPr>
          <w:lang w:val="en-IE"/>
        </w:rPr>
      </w:pPr>
      <w:r>
        <w:rPr>
          <w:noProof/>
          <w:lang w:val="en-CA" w:eastAsia="en-CA"/>
        </w:rPr>
        <w:drawing>
          <wp:inline distT="0" distB="0" distL="0" distR="0" wp14:anchorId="2C8D3731" wp14:editId="408B0BE5">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3149CD" w:rsidRDefault="003149CD" w:rsidP="003149CD">
      <w:pPr>
        <w:pStyle w:val="ListParagraph"/>
        <w:numPr>
          <w:ilvl w:val="0"/>
          <w:numId w:val="20"/>
        </w:numPr>
        <w:rPr>
          <w:lang w:val="en-IE"/>
        </w:rPr>
      </w:pPr>
      <w:r w:rsidRPr="001A1E78">
        <w:rPr>
          <w:lang w:val="en-IE"/>
        </w:rPr>
        <w:t>Accept the defaults for the rest of the package (or modify according to your environment)</w:t>
      </w:r>
    </w:p>
    <w:p w:rsidR="001A1E78" w:rsidRDefault="001A1E78" w:rsidP="003149CD">
      <w:pPr>
        <w:pStyle w:val="ListParagraph"/>
        <w:numPr>
          <w:ilvl w:val="0"/>
          <w:numId w:val="20"/>
        </w:numPr>
        <w:rPr>
          <w:lang w:val="en-IE"/>
        </w:rPr>
      </w:pPr>
      <w:r>
        <w:rPr>
          <w:lang w:val="en-IE"/>
        </w:rPr>
        <w:t>Distribute the content of the package to the relevant Distribution Points</w:t>
      </w:r>
    </w:p>
    <w:p w:rsidR="003149CD" w:rsidRPr="003149CD" w:rsidRDefault="003149CD" w:rsidP="003149CD">
      <w:pPr>
        <w:pStyle w:val="ListParagraph"/>
        <w:numPr>
          <w:ilvl w:val="0"/>
          <w:numId w:val="20"/>
        </w:numPr>
        <w:rPr>
          <w:lang w:val="en-IE"/>
        </w:rPr>
      </w:pPr>
      <w:r w:rsidRPr="003149CD">
        <w:rPr>
          <w:lang w:val="en-IE"/>
        </w:rPr>
        <w:lastRenderedPageBreak/>
        <w:t>Create a new Program for the package:</w:t>
      </w:r>
    </w:p>
    <w:p w:rsidR="003149CD" w:rsidRDefault="003149CD" w:rsidP="003149CD">
      <w:pPr>
        <w:jc w:val="center"/>
        <w:rPr>
          <w:lang w:val="en-IE"/>
        </w:rPr>
      </w:pPr>
      <w:r>
        <w:rPr>
          <w:noProof/>
          <w:lang w:val="en-CA" w:eastAsia="en-CA"/>
        </w:rPr>
        <w:drawing>
          <wp:inline distT="0" distB="0" distL="0" distR="0" wp14:anchorId="73384788" wp14:editId="511D2D82">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3149CD" w:rsidRDefault="003149CD" w:rsidP="003149CD">
      <w:pPr>
        <w:pStyle w:val="ListParagraph"/>
        <w:numPr>
          <w:ilvl w:val="0"/>
          <w:numId w:val="20"/>
        </w:numPr>
        <w:rPr>
          <w:lang w:val="en-IE"/>
        </w:rPr>
      </w:pPr>
      <w:r>
        <w:rPr>
          <w:lang w:val="en-IE"/>
        </w:rPr>
        <w:t>Accept the defaults for the requirements of the program (or modify according to your environment)</w:t>
      </w:r>
    </w:p>
    <w:p w:rsidR="003149CD" w:rsidRDefault="003149CD" w:rsidP="003149C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3149CD" w:rsidRPr="003149CD" w:rsidRDefault="003149CD" w:rsidP="003149CD">
      <w:pPr>
        <w:jc w:val="center"/>
        <w:rPr>
          <w:lang w:val="en-IE"/>
        </w:rPr>
      </w:pPr>
      <w:r>
        <w:rPr>
          <w:noProof/>
          <w:lang w:val="en-CA" w:eastAsia="en-CA"/>
        </w:rPr>
        <w:drawing>
          <wp:inline distT="0" distB="0" distL="0" distR="0" wp14:anchorId="7832C033" wp14:editId="19DE289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3149CD" w:rsidRDefault="003149CD" w:rsidP="003149CD">
      <w:pPr>
        <w:pStyle w:val="ListParagraph"/>
        <w:numPr>
          <w:ilvl w:val="0"/>
          <w:numId w:val="20"/>
        </w:numPr>
        <w:rPr>
          <w:lang w:val="en-IE"/>
        </w:rPr>
      </w:pPr>
      <w:r>
        <w:rPr>
          <w:lang w:val="en-IE"/>
        </w:rPr>
        <w:t>Accept the defaults for the rest of the program (or modify according to your environment)</w:t>
      </w:r>
    </w:p>
    <w:p w:rsidR="001A1E78" w:rsidRDefault="001A1E78" w:rsidP="003149CD">
      <w:pPr>
        <w:rPr>
          <w:lang w:val="en-IE"/>
        </w:rPr>
      </w:pPr>
      <w:r>
        <w:rPr>
          <w:lang w:val="en-IE"/>
        </w:rPr>
        <w:br w:type="page"/>
      </w:r>
    </w:p>
    <w:p w:rsidR="003149CD" w:rsidRDefault="001A1E78" w:rsidP="001A1E78">
      <w:pPr>
        <w:pStyle w:val="ListParagraph"/>
        <w:numPr>
          <w:ilvl w:val="0"/>
          <w:numId w:val="20"/>
        </w:numPr>
        <w:rPr>
          <w:lang w:val="en-IE"/>
        </w:rPr>
      </w:pPr>
      <w:r>
        <w:rPr>
          <w:lang w:val="en-IE"/>
        </w:rPr>
        <w:lastRenderedPageBreak/>
        <w:t>Create a new Advertisement for the Package and set your target collection accordingly:</w:t>
      </w:r>
    </w:p>
    <w:p w:rsidR="001A1E78" w:rsidRPr="001A1E78" w:rsidRDefault="001A1E78" w:rsidP="001A1E78">
      <w:pPr>
        <w:jc w:val="center"/>
        <w:rPr>
          <w:lang w:val="en-IE"/>
        </w:rPr>
      </w:pPr>
      <w:r>
        <w:rPr>
          <w:noProof/>
          <w:lang w:val="en-CA" w:eastAsia="en-CA"/>
        </w:rPr>
        <w:drawing>
          <wp:inline distT="0" distB="0" distL="0" distR="0" wp14:anchorId="4200C96D" wp14:editId="279D7F65">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1A1E78" w:rsidRDefault="001A1E78" w:rsidP="001A1E78">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1A1E78" w:rsidRDefault="001A1E78" w:rsidP="001A1E78">
      <w:pPr>
        <w:jc w:val="center"/>
        <w:rPr>
          <w:lang w:val="en-IE"/>
        </w:rPr>
      </w:pPr>
      <w:r>
        <w:rPr>
          <w:noProof/>
          <w:lang w:val="en-CA" w:eastAsia="en-CA"/>
        </w:rPr>
        <w:drawing>
          <wp:inline distT="0" distB="0" distL="0" distR="0" wp14:anchorId="44B012A1" wp14:editId="31C78F0B">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1A1E78" w:rsidRDefault="001A1E78" w:rsidP="001A1E78">
      <w:pPr>
        <w:rPr>
          <w:lang w:val="en-IE"/>
        </w:rPr>
      </w:pPr>
      <w:r>
        <w:rPr>
          <w:lang w:val="en-IE"/>
        </w:rPr>
        <w:br w:type="page"/>
      </w:r>
    </w:p>
    <w:p w:rsidR="001A1E78" w:rsidRDefault="001A1E78" w:rsidP="001A1E78">
      <w:pPr>
        <w:pStyle w:val="ListParagraph"/>
        <w:numPr>
          <w:ilvl w:val="0"/>
          <w:numId w:val="21"/>
        </w:numPr>
        <w:rPr>
          <w:lang w:val="en-IE"/>
        </w:rPr>
      </w:pPr>
      <w:r>
        <w:rPr>
          <w:lang w:val="en-IE"/>
        </w:rPr>
        <w:lastRenderedPageBreak/>
        <w:t>When prompted with the following dialog box, select Yes:</w:t>
      </w:r>
    </w:p>
    <w:p w:rsidR="001A1E78" w:rsidRDefault="001A1E78" w:rsidP="001A1E78">
      <w:pPr>
        <w:jc w:val="center"/>
        <w:rPr>
          <w:lang w:val="en-IE"/>
        </w:rPr>
      </w:pPr>
      <w:r>
        <w:rPr>
          <w:noProof/>
          <w:lang w:val="en-CA" w:eastAsia="en-CA"/>
        </w:rPr>
        <w:drawing>
          <wp:inline distT="0" distB="0" distL="0" distR="0" wp14:anchorId="464633ED" wp14:editId="0E42F619">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1A1E78" w:rsidRDefault="001A1E78" w:rsidP="001A1E78">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sidR="00963C2C">
        <w:rPr>
          <w:lang w:val="en-IE"/>
        </w:rPr>
        <w:t>. The deployment should start on your target machines shortly.</w:t>
      </w:r>
    </w:p>
    <w:p w:rsidR="001A1E78" w:rsidRDefault="001A1E78" w:rsidP="001A1E78">
      <w:pPr>
        <w:pStyle w:val="Heading3"/>
      </w:pPr>
    </w:p>
    <w:p w:rsidR="001A1E78" w:rsidRDefault="001A1E78" w:rsidP="001A1E78">
      <w:pPr>
        <w:pStyle w:val="Heading3"/>
      </w:pPr>
      <w:bookmarkStart w:id="34" w:name="_Toc369164210"/>
      <w:r>
        <w:t>Deploy the Adobe Read</w:t>
      </w:r>
      <w:r w:rsidR="00212254">
        <w:t>er installation using SCCM 2012 Application Model</w:t>
      </w:r>
      <w:bookmarkEnd w:id="34"/>
    </w:p>
    <w:p w:rsidR="00212254" w:rsidRPr="00212254" w:rsidRDefault="00212254" w:rsidP="00212254">
      <w:pPr>
        <w:rPr>
          <w:lang w:val="en-IE"/>
        </w:rPr>
      </w:pPr>
    </w:p>
    <w:p w:rsidR="00212254" w:rsidRDefault="00212254" w:rsidP="00212254">
      <w:pPr>
        <w:pStyle w:val="ListParagraph"/>
        <w:numPr>
          <w:ilvl w:val="0"/>
          <w:numId w:val="20"/>
        </w:numPr>
        <w:rPr>
          <w:lang w:val="en-IE"/>
        </w:rPr>
      </w:pPr>
      <w:r w:rsidRPr="00212254">
        <w:rPr>
          <w:lang w:val="en-IE"/>
        </w:rPr>
        <w:t>Copy the installation files to a network location accessible by SCCM.</w:t>
      </w:r>
    </w:p>
    <w:p w:rsidR="00212254" w:rsidRDefault="00212254" w:rsidP="00212254">
      <w:pPr>
        <w:pStyle w:val="ListParagraph"/>
        <w:numPr>
          <w:ilvl w:val="0"/>
          <w:numId w:val="20"/>
        </w:numPr>
        <w:rPr>
          <w:lang w:val="en-IE"/>
        </w:rPr>
      </w:pPr>
      <w:r>
        <w:rPr>
          <w:lang w:val="en-IE"/>
        </w:rPr>
        <w:t>Create a new Application and manually specify the application information:</w:t>
      </w:r>
    </w:p>
    <w:p w:rsidR="00212254" w:rsidRDefault="00212254" w:rsidP="00212254">
      <w:pPr>
        <w:jc w:val="center"/>
        <w:rPr>
          <w:lang w:val="en-IE"/>
        </w:rPr>
      </w:pPr>
      <w:r>
        <w:rPr>
          <w:noProof/>
          <w:lang w:val="en-CA" w:eastAsia="en-CA"/>
        </w:rPr>
        <w:drawing>
          <wp:inline distT="0" distB="0" distL="0" distR="0" wp14:anchorId="456AE171" wp14:editId="30577C4D">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212254" w:rsidRDefault="00212254" w:rsidP="00212254">
      <w:pPr>
        <w:jc w:val="center"/>
        <w:rPr>
          <w:lang w:val="en-IE"/>
        </w:rPr>
      </w:pPr>
      <w:r>
        <w:rPr>
          <w:lang w:val="en-IE"/>
        </w:rPr>
        <w:br w:type="page"/>
      </w:r>
    </w:p>
    <w:p w:rsidR="00212254" w:rsidRDefault="00212254" w:rsidP="00212254">
      <w:pPr>
        <w:pStyle w:val="ListParagraph"/>
        <w:numPr>
          <w:ilvl w:val="0"/>
          <w:numId w:val="22"/>
        </w:numPr>
        <w:rPr>
          <w:lang w:val="en-IE"/>
        </w:rPr>
      </w:pPr>
      <w:r>
        <w:rPr>
          <w:lang w:val="en-IE"/>
        </w:rPr>
        <w:lastRenderedPageBreak/>
        <w:t>Populate the application details accordingly:</w:t>
      </w:r>
    </w:p>
    <w:p w:rsidR="00212254" w:rsidRDefault="00212254" w:rsidP="00212254">
      <w:pPr>
        <w:jc w:val="center"/>
        <w:rPr>
          <w:lang w:val="en-IE"/>
        </w:rPr>
      </w:pPr>
      <w:r>
        <w:rPr>
          <w:noProof/>
          <w:lang w:val="en-CA" w:eastAsia="en-CA"/>
        </w:rPr>
        <w:drawing>
          <wp:inline distT="0" distB="0" distL="0" distR="0" wp14:anchorId="477C084D" wp14:editId="7C575E3E">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212254" w:rsidRDefault="00212254" w:rsidP="00212254">
      <w:pPr>
        <w:pStyle w:val="ListParagraph"/>
        <w:numPr>
          <w:ilvl w:val="0"/>
          <w:numId w:val="22"/>
        </w:numPr>
        <w:rPr>
          <w:lang w:val="en-IE"/>
        </w:rPr>
      </w:pPr>
      <w:r>
        <w:rPr>
          <w:lang w:val="en-IE"/>
        </w:rPr>
        <w:t>Populate the application catalog details if required</w:t>
      </w:r>
    </w:p>
    <w:p w:rsidR="00212254" w:rsidRDefault="00212254" w:rsidP="00212254">
      <w:pPr>
        <w:pStyle w:val="ListParagraph"/>
        <w:numPr>
          <w:ilvl w:val="0"/>
          <w:numId w:val="22"/>
        </w:numPr>
        <w:rPr>
          <w:lang w:val="en-IE"/>
        </w:rPr>
      </w:pPr>
      <w:r>
        <w:rPr>
          <w:lang w:val="en-IE"/>
        </w:rPr>
        <w:t>Add a new Deployment Type and manually specify the deployment type information:</w:t>
      </w:r>
    </w:p>
    <w:p w:rsidR="00212254" w:rsidRDefault="00212254" w:rsidP="00212254">
      <w:pPr>
        <w:jc w:val="center"/>
        <w:rPr>
          <w:lang w:val="en-IE"/>
        </w:rPr>
      </w:pPr>
      <w:r>
        <w:rPr>
          <w:noProof/>
          <w:lang w:val="en-CA" w:eastAsia="en-CA"/>
        </w:rPr>
        <w:drawing>
          <wp:inline distT="0" distB="0" distL="0" distR="0" wp14:anchorId="79A8136C" wp14:editId="3FFE0A60">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212254" w:rsidRDefault="00212254" w:rsidP="00212254">
      <w:pPr>
        <w:rPr>
          <w:lang w:val="en-IE"/>
        </w:rPr>
      </w:pPr>
      <w:r>
        <w:rPr>
          <w:lang w:val="en-IE"/>
        </w:rPr>
        <w:br w:type="page"/>
      </w:r>
    </w:p>
    <w:p w:rsidR="00212254" w:rsidRDefault="00212254" w:rsidP="00212254">
      <w:pPr>
        <w:pStyle w:val="ListParagraph"/>
        <w:numPr>
          <w:ilvl w:val="0"/>
          <w:numId w:val="24"/>
        </w:numPr>
        <w:rPr>
          <w:lang w:val="en-IE"/>
        </w:rPr>
      </w:pPr>
      <w:r>
        <w:rPr>
          <w:lang w:val="en-IE"/>
        </w:rPr>
        <w:lastRenderedPageBreak/>
        <w:t>Populate the deployment type details accordingly:</w:t>
      </w:r>
    </w:p>
    <w:p w:rsidR="00212254" w:rsidRDefault="00212254" w:rsidP="00212254">
      <w:pPr>
        <w:jc w:val="center"/>
        <w:rPr>
          <w:lang w:val="en-IE"/>
        </w:rPr>
      </w:pPr>
      <w:r>
        <w:rPr>
          <w:noProof/>
          <w:lang w:val="en-CA" w:eastAsia="en-CA"/>
        </w:rPr>
        <w:drawing>
          <wp:inline distT="0" distB="0" distL="0" distR="0" wp14:anchorId="39D22081" wp14:editId="4D35CD34">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212254" w:rsidRDefault="00212254" w:rsidP="00212254">
      <w:pPr>
        <w:pStyle w:val="ListParagraph"/>
        <w:numPr>
          <w:ilvl w:val="0"/>
          <w:numId w:val="24"/>
        </w:numPr>
        <w:rPr>
          <w:lang w:val="en-IE"/>
        </w:rPr>
      </w:pPr>
      <w:r>
        <w:rPr>
          <w:lang w:val="en-IE"/>
        </w:rPr>
        <w:t>Set the content location. Additionally, set the Install and Uninstall programs accordingly</w:t>
      </w:r>
      <w:r w:rsidR="006E4114">
        <w:rPr>
          <w:lang w:val="en-IE"/>
        </w:rPr>
        <w:t>. They should be “Deploy-Application.exe Install” and “Deploy-Application.exe Uninstall” respectively</w:t>
      </w:r>
      <w:r>
        <w:rPr>
          <w:lang w:val="en-IE"/>
        </w:rPr>
        <w:t>:</w:t>
      </w:r>
    </w:p>
    <w:p w:rsidR="00212254" w:rsidRDefault="006E4114" w:rsidP="006E4114">
      <w:pPr>
        <w:jc w:val="center"/>
        <w:rPr>
          <w:lang w:val="en-IE"/>
        </w:rPr>
      </w:pPr>
      <w:r>
        <w:rPr>
          <w:noProof/>
          <w:lang w:val="en-CA" w:eastAsia="en-CA"/>
        </w:rPr>
        <w:drawing>
          <wp:inline distT="0" distB="0" distL="0" distR="0" wp14:anchorId="3CB8CD85" wp14:editId="31C8A976">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6E4114" w:rsidRPr="00212254" w:rsidRDefault="006E4114" w:rsidP="006E4114">
      <w:pPr>
        <w:jc w:val="center"/>
        <w:rPr>
          <w:lang w:val="en-IE"/>
        </w:rPr>
      </w:pPr>
    </w:p>
    <w:p w:rsidR="006E4114" w:rsidRDefault="006E4114" w:rsidP="00212254">
      <w:pPr>
        <w:jc w:val="center"/>
        <w:rPr>
          <w:lang w:val="en-IE"/>
        </w:rPr>
      </w:pPr>
      <w:r>
        <w:rPr>
          <w:lang w:val="en-IE"/>
        </w:rPr>
        <w:br w:type="page"/>
      </w:r>
    </w:p>
    <w:p w:rsidR="00212254" w:rsidRDefault="006E4114" w:rsidP="006E4114">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6E4114" w:rsidRDefault="006E4114" w:rsidP="006E4114">
      <w:pPr>
        <w:jc w:val="center"/>
        <w:rPr>
          <w:lang w:val="en-IE"/>
        </w:rPr>
      </w:pPr>
      <w:r>
        <w:rPr>
          <w:noProof/>
          <w:lang w:val="en-CA" w:eastAsia="en-CA"/>
        </w:rPr>
        <w:drawing>
          <wp:inline distT="0" distB="0" distL="0" distR="0" wp14:anchorId="755F472D" wp14:editId="31F53AF5">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6E4114" w:rsidRPr="006E4114" w:rsidRDefault="006E4114" w:rsidP="006E4114">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6E4114" w:rsidRDefault="006E4114" w:rsidP="006E4114">
      <w:pPr>
        <w:jc w:val="center"/>
        <w:rPr>
          <w:lang w:val="en-IE"/>
        </w:rPr>
      </w:pPr>
      <w:r>
        <w:rPr>
          <w:noProof/>
          <w:lang w:val="en-CA" w:eastAsia="en-CA"/>
        </w:rPr>
        <w:drawing>
          <wp:inline distT="0" distB="0" distL="0" distR="0" wp14:anchorId="5BDCEBE6" wp14:editId="4552C9DF">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6E4114" w:rsidRDefault="006E4114" w:rsidP="006E4114">
      <w:pPr>
        <w:pStyle w:val="ListParagraph"/>
        <w:numPr>
          <w:ilvl w:val="0"/>
          <w:numId w:val="24"/>
        </w:numPr>
        <w:rPr>
          <w:lang w:val="en-IE"/>
        </w:rPr>
      </w:pPr>
      <w:r>
        <w:rPr>
          <w:lang w:val="en-IE"/>
        </w:rPr>
        <w:t>Leave the requirements page blank (or modify according to your environment)</w:t>
      </w:r>
    </w:p>
    <w:p w:rsidR="006E4114" w:rsidRDefault="006E4114" w:rsidP="006E4114">
      <w:pPr>
        <w:pStyle w:val="ListParagraph"/>
        <w:numPr>
          <w:ilvl w:val="0"/>
          <w:numId w:val="24"/>
        </w:numPr>
        <w:rPr>
          <w:lang w:val="en-IE"/>
        </w:rPr>
      </w:pPr>
      <w:r>
        <w:rPr>
          <w:lang w:val="en-IE"/>
        </w:rPr>
        <w:t xml:space="preserve">Leave the software </w:t>
      </w:r>
      <w:r w:rsidR="00142D16">
        <w:rPr>
          <w:lang w:val="en-IE"/>
        </w:rPr>
        <w:t>dependencies</w:t>
      </w:r>
      <w:r>
        <w:rPr>
          <w:lang w:val="en-IE"/>
        </w:rPr>
        <w:t xml:space="preserve"> page blank (or modify according to your environment)</w:t>
      </w:r>
    </w:p>
    <w:p w:rsidR="006E4114" w:rsidRDefault="006E4114" w:rsidP="006E4114">
      <w:pPr>
        <w:pStyle w:val="ListParagraph"/>
        <w:numPr>
          <w:ilvl w:val="0"/>
          <w:numId w:val="24"/>
        </w:numPr>
        <w:rPr>
          <w:lang w:val="en-IE"/>
        </w:rPr>
      </w:pPr>
      <w:r>
        <w:rPr>
          <w:lang w:val="en-IE"/>
        </w:rPr>
        <w:t>Accept the defaults to create the Application</w:t>
      </w:r>
    </w:p>
    <w:p w:rsidR="006E4114" w:rsidRDefault="006E4114" w:rsidP="006E4114">
      <w:pPr>
        <w:pStyle w:val="ListParagraph"/>
        <w:numPr>
          <w:ilvl w:val="0"/>
          <w:numId w:val="24"/>
        </w:numPr>
        <w:rPr>
          <w:lang w:val="en-IE"/>
        </w:rPr>
      </w:pPr>
      <w:r>
        <w:rPr>
          <w:lang w:val="en-IE"/>
        </w:rPr>
        <w:lastRenderedPageBreak/>
        <w:t>Deploy the Application:</w:t>
      </w:r>
    </w:p>
    <w:p w:rsidR="006E4114" w:rsidRDefault="006E4114" w:rsidP="006E4114">
      <w:pPr>
        <w:jc w:val="center"/>
        <w:rPr>
          <w:lang w:val="en-IE"/>
        </w:rPr>
      </w:pPr>
      <w:r>
        <w:rPr>
          <w:noProof/>
          <w:lang w:val="en-CA" w:eastAsia="en-CA"/>
        </w:rPr>
        <w:drawing>
          <wp:inline distT="0" distB="0" distL="0" distR="0" wp14:anchorId="01779EB7" wp14:editId="6510952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6E4114" w:rsidRDefault="006E4114" w:rsidP="006E4114">
      <w:pPr>
        <w:pStyle w:val="ListParagraph"/>
        <w:numPr>
          <w:ilvl w:val="0"/>
          <w:numId w:val="25"/>
        </w:numPr>
        <w:rPr>
          <w:lang w:val="en-IE"/>
        </w:rPr>
      </w:pPr>
      <w:r>
        <w:rPr>
          <w:lang w:val="en-IE"/>
        </w:rPr>
        <w:t xml:space="preserve">Select the relevant Distribution </w:t>
      </w:r>
      <w:r w:rsidR="00142D16">
        <w:rPr>
          <w:lang w:val="en-IE"/>
        </w:rPr>
        <w:t>Points:</w:t>
      </w:r>
    </w:p>
    <w:p w:rsidR="00142D16" w:rsidRDefault="00142D16" w:rsidP="00142D16">
      <w:pPr>
        <w:jc w:val="center"/>
        <w:rPr>
          <w:lang w:val="en-IE"/>
        </w:rPr>
      </w:pPr>
      <w:r>
        <w:rPr>
          <w:noProof/>
          <w:lang w:val="en-CA" w:eastAsia="en-CA"/>
        </w:rPr>
        <w:drawing>
          <wp:inline distT="0" distB="0" distL="0" distR="0" wp14:anchorId="7AB88A12" wp14:editId="50BF2969">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142D16" w:rsidRDefault="00142D16" w:rsidP="00142D16">
      <w:pPr>
        <w:jc w:val="center"/>
        <w:rPr>
          <w:lang w:val="en-IE"/>
        </w:rPr>
      </w:pPr>
      <w:r>
        <w:rPr>
          <w:lang w:val="en-IE"/>
        </w:rPr>
        <w:br w:type="page"/>
      </w:r>
    </w:p>
    <w:p w:rsidR="00142D16" w:rsidRDefault="00142D16" w:rsidP="00142D16">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142D16" w:rsidRDefault="00142D16" w:rsidP="00142D16">
      <w:pPr>
        <w:jc w:val="center"/>
        <w:rPr>
          <w:lang w:val="en-IE"/>
        </w:rPr>
      </w:pPr>
      <w:r>
        <w:rPr>
          <w:noProof/>
          <w:lang w:val="en-CA" w:eastAsia="en-CA"/>
        </w:rPr>
        <w:drawing>
          <wp:inline distT="0" distB="0" distL="0" distR="0" wp14:anchorId="1ECCE758" wp14:editId="1BBC3140">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142D16" w:rsidRDefault="00142D16" w:rsidP="00142D16">
      <w:pPr>
        <w:pStyle w:val="ListParagraph"/>
        <w:numPr>
          <w:ilvl w:val="0"/>
          <w:numId w:val="25"/>
        </w:numPr>
        <w:rPr>
          <w:lang w:val="en-IE"/>
        </w:rPr>
      </w:pPr>
      <w:r>
        <w:rPr>
          <w:lang w:val="en-IE"/>
        </w:rPr>
        <w:t>Specify the deployment schedule:</w:t>
      </w:r>
    </w:p>
    <w:p w:rsidR="00142D16" w:rsidRDefault="00142D16" w:rsidP="00142D16">
      <w:pPr>
        <w:jc w:val="center"/>
        <w:rPr>
          <w:lang w:val="en-IE"/>
        </w:rPr>
      </w:pPr>
      <w:r>
        <w:rPr>
          <w:noProof/>
          <w:lang w:val="en-CA" w:eastAsia="en-CA"/>
        </w:rPr>
        <w:drawing>
          <wp:inline distT="0" distB="0" distL="0" distR="0" wp14:anchorId="78578FB0" wp14:editId="52304A13">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142D16" w:rsidRPr="00142D16" w:rsidRDefault="00142D16" w:rsidP="00142D16">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142D16" w:rsidRDefault="00142D16" w:rsidP="00142D16">
      <w:pPr>
        <w:jc w:val="center"/>
        <w:rPr>
          <w:lang w:val="en-IE"/>
        </w:rPr>
      </w:pPr>
      <w:r>
        <w:rPr>
          <w:noProof/>
          <w:lang w:val="en-CA" w:eastAsia="en-CA"/>
        </w:rPr>
        <w:lastRenderedPageBreak/>
        <w:drawing>
          <wp:inline distT="0" distB="0" distL="0" distR="0" wp14:anchorId="6C8267F8" wp14:editId="61DB8D21">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142D16" w:rsidRDefault="00142D16" w:rsidP="00142D16">
      <w:pPr>
        <w:pStyle w:val="ListParagraph"/>
        <w:numPr>
          <w:ilvl w:val="0"/>
          <w:numId w:val="25"/>
        </w:numPr>
        <w:rPr>
          <w:lang w:val="en-IE"/>
        </w:rPr>
      </w:pPr>
      <w:r>
        <w:rPr>
          <w:lang w:val="en-IE"/>
        </w:rPr>
        <w:t>Accept the defaults for the rest of the Deployment (or modify according to your environment)</w:t>
      </w:r>
    </w:p>
    <w:p w:rsidR="00142D16" w:rsidRDefault="00142D16" w:rsidP="00142D16">
      <w:pPr>
        <w:rPr>
          <w:b/>
          <w:lang w:val="en-IE"/>
        </w:rPr>
      </w:pPr>
    </w:p>
    <w:p w:rsidR="00142D16" w:rsidRDefault="00142D16" w:rsidP="00142D16">
      <w:pPr>
        <w:pStyle w:val="Heading3"/>
      </w:pPr>
      <w:bookmarkStart w:id="35" w:name="_Toc369164211"/>
      <w:r>
        <w:t>Important Note regarding deferrals</w:t>
      </w:r>
      <w:bookmarkEnd w:id="35"/>
    </w:p>
    <w:p w:rsidR="00142D16" w:rsidRPr="00142D16" w:rsidRDefault="00142D16" w:rsidP="00142D16">
      <w:pPr>
        <w:rPr>
          <w:lang w:val="en-IE"/>
        </w:rPr>
      </w:pPr>
    </w:p>
    <w:p w:rsidR="00142D16" w:rsidRDefault="00142D16" w:rsidP="00142D16">
      <w:pPr>
        <w:rPr>
          <w:lang w:val="en-IE"/>
        </w:rPr>
      </w:pPr>
      <w:r w:rsidRPr="00142D16">
        <w:rPr>
          <w:lang w:val="en-IE"/>
        </w:rPr>
        <w:t xml:space="preserve">The </w:t>
      </w:r>
      <w:r>
        <w:rPr>
          <w:lang w:val="en-IE"/>
        </w:rPr>
        <w:t xml:space="preserve">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w:t>
      </w:r>
      <w:proofErr w:type="gramStart"/>
      <w:r>
        <w:rPr>
          <w:lang w:val="en-IE"/>
        </w:rPr>
        <w:t>day,</w:t>
      </w:r>
      <w:proofErr w:type="gramEnd"/>
      <w:r>
        <w:rPr>
          <w:lang w:val="en-IE"/>
        </w:rPr>
        <w:t xml:space="preserve"> however this may increase the load on your SCCM servers and clients, and is not configurable on a per application basis:</w:t>
      </w:r>
    </w:p>
    <w:p w:rsidR="00142D16" w:rsidRPr="00142D16" w:rsidRDefault="00142D16" w:rsidP="00142D16">
      <w:pPr>
        <w:jc w:val="center"/>
        <w:rPr>
          <w:lang w:val="en-IE"/>
        </w:rPr>
      </w:pPr>
      <w:r>
        <w:rPr>
          <w:noProof/>
          <w:lang w:val="en-CA" w:eastAsia="en-CA"/>
        </w:rPr>
        <w:drawing>
          <wp:inline distT="0" distB="0" distL="0" distR="0" wp14:anchorId="1FD8F230" wp14:editId="79958929">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D627F3" w:rsidRDefault="00D627F3" w:rsidP="00D627F3">
      <w:pPr>
        <w:pStyle w:val="Heading3"/>
      </w:pPr>
      <w:bookmarkStart w:id="36" w:name="_Toc369164212"/>
      <w:r>
        <w:lastRenderedPageBreak/>
        <w:t>An advanced Office 2010 installation with the PowerShell App Deployment</w:t>
      </w:r>
      <w:bookmarkEnd w:id="36"/>
      <w:r>
        <w:t xml:space="preserve"> </w:t>
      </w:r>
    </w:p>
    <w:p w:rsidR="00D627F3" w:rsidRPr="00E40666" w:rsidRDefault="00D627F3" w:rsidP="00D627F3">
      <w:pPr>
        <w:rPr>
          <w:lang w:val="en-IE"/>
        </w:rPr>
      </w:pPr>
    </w:p>
    <w:p w:rsidR="00D627F3" w:rsidRDefault="00D627F3" w:rsidP="00D627F3">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D627F3" w:rsidRDefault="00D627F3" w:rsidP="00D627F3">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D627F3" w:rsidRDefault="00D627F3" w:rsidP="00D627F3">
      <w:pPr>
        <w:pStyle w:val="ListParagraph"/>
        <w:numPr>
          <w:ilvl w:val="0"/>
          <w:numId w:val="18"/>
        </w:numPr>
        <w:rPr>
          <w:lang w:val="en-IE"/>
        </w:rPr>
      </w:pPr>
      <w:r>
        <w:rPr>
          <w:lang w:val="en-IE"/>
        </w:rPr>
        <w:t>The ability to defer the installation up to 3 times</w:t>
      </w:r>
    </w:p>
    <w:p w:rsidR="00D627F3" w:rsidRDefault="00D627F3" w:rsidP="00D627F3">
      <w:pPr>
        <w:pStyle w:val="ListParagraph"/>
        <w:numPr>
          <w:ilvl w:val="0"/>
          <w:numId w:val="18"/>
        </w:numPr>
        <w:rPr>
          <w:lang w:val="en-IE"/>
        </w:rPr>
      </w:pPr>
      <w:r>
        <w:rPr>
          <w:lang w:val="en-IE"/>
        </w:rPr>
        <w:t>The ability to close any applications that could cause errors during the installation</w:t>
      </w:r>
    </w:p>
    <w:p w:rsidR="00D627F3" w:rsidRDefault="00D627F3" w:rsidP="00D627F3">
      <w:pPr>
        <w:pStyle w:val="ListParagraph"/>
        <w:numPr>
          <w:ilvl w:val="0"/>
          <w:numId w:val="18"/>
        </w:numPr>
        <w:rPr>
          <w:lang w:val="en-IE"/>
        </w:rPr>
      </w:pPr>
      <w:r>
        <w:rPr>
          <w:lang w:val="en-IE"/>
        </w:rPr>
        <w:t>Verification that the required disk space is available</w:t>
      </w:r>
    </w:p>
    <w:p w:rsidR="00D627F3" w:rsidRDefault="00D627F3" w:rsidP="00D627F3">
      <w:pPr>
        <w:pStyle w:val="ListParagraph"/>
        <w:numPr>
          <w:ilvl w:val="0"/>
          <w:numId w:val="18"/>
        </w:numPr>
        <w:rPr>
          <w:lang w:val="en-IE"/>
        </w:rPr>
      </w:pPr>
      <w:r w:rsidRPr="00D627F3">
        <w:rPr>
          <w:lang w:val="en-IE"/>
        </w:rPr>
        <w:t>Full removal of any previous version of Microsoft Office 2007, 2010 or 2010</w:t>
      </w:r>
    </w:p>
    <w:p w:rsidR="00D627F3" w:rsidRDefault="00D627F3" w:rsidP="00D627F3">
      <w:pPr>
        <w:pStyle w:val="ListParagraph"/>
        <w:numPr>
          <w:ilvl w:val="0"/>
          <w:numId w:val="18"/>
        </w:numPr>
        <w:rPr>
          <w:lang w:val="en-IE"/>
        </w:rPr>
      </w:pPr>
      <w:r w:rsidRPr="00D627F3">
        <w:rPr>
          <w:lang w:val="en-IE"/>
        </w:rPr>
        <w:t>Installation of any subsequent patches required after the base installation</w:t>
      </w:r>
    </w:p>
    <w:p w:rsidR="00D627F3" w:rsidRDefault="00D627F3" w:rsidP="00D627F3">
      <w:pPr>
        <w:pStyle w:val="ListParagraph"/>
        <w:numPr>
          <w:ilvl w:val="0"/>
          <w:numId w:val="18"/>
        </w:numPr>
        <w:rPr>
          <w:lang w:val="en-IE"/>
        </w:rPr>
      </w:pPr>
      <w:r>
        <w:rPr>
          <w:lang w:val="en-IE"/>
        </w:rPr>
        <w:t>Activation of Microsoft Office components</w:t>
      </w:r>
    </w:p>
    <w:p w:rsidR="00850CA6" w:rsidRPr="00850CA6" w:rsidRDefault="00850CA6" w:rsidP="00D627F3">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D627F3" w:rsidRDefault="00D627F3" w:rsidP="00D627F3">
      <w:pPr>
        <w:rPr>
          <w:lang w:val="en-IE"/>
        </w:rPr>
      </w:pPr>
      <w:r>
        <w:rPr>
          <w:lang w:val="en-IE"/>
        </w:rPr>
        <w:t>The folder structure is laid out as follows:</w:t>
      </w:r>
    </w:p>
    <w:p w:rsidR="00D627F3" w:rsidRDefault="00D627F3" w:rsidP="00D627F3">
      <w:pPr>
        <w:pStyle w:val="ListParagraph"/>
        <w:numPr>
          <w:ilvl w:val="0"/>
          <w:numId w:val="26"/>
        </w:numPr>
        <w:rPr>
          <w:lang w:val="en-IE"/>
        </w:rPr>
      </w:pPr>
      <w:r>
        <w:rPr>
          <w:lang w:val="en-IE"/>
        </w:rPr>
        <w:t>Files</w:t>
      </w:r>
    </w:p>
    <w:p w:rsidR="00D627F3" w:rsidRDefault="00D627F3" w:rsidP="00D627F3">
      <w:pPr>
        <w:pStyle w:val="ListParagraph"/>
        <w:numPr>
          <w:ilvl w:val="1"/>
          <w:numId w:val="26"/>
        </w:numPr>
        <w:rPr>
          <w:lang w:val="en-IE"/>
        </w:rPr>
      </w:pPr>
      <w:r>
        <w:rPr>
          <w:lang w:val="en-IE"/>
        </w:rPr>
        <w:t>Office installation files should be placed here</w:t>
      </w:r>
    </w:p>
    <w:p w:rsidR="00D627F3" w:rsidRDefault="00850CA6" w:rsidP="00850CA6">
      <w:pPr>
        <w:pStyle w:val="ListParagraph"/>
        <w:numPr>
          <w:ilvl w:val="2"/>
          <w:numId w:val="26"/>
        </w:numPr>
        <w:rPr>
          <w:lang w:val="en-IE"/>
        </w:rPr>
      </w:pPr>
      <w:r>
        <w:rPr>
          <w:lang w:val="en-IE"/>
        </w:rPr>
        <w:t xml:space="preserve">Office </w:t>
      </w:r>
      <w:r w:rsidR="00D627F3">
        <w:rPr>
          <w:lang w:val="en-IE"/>
        </w:rPr>
        <w:t>Configuration MSP</w:t>
      </w:r>
      <w:r>
        <w:rPr>
          <w:lang w:val="en-IE"/>
        </w:rPr>
        <w:t xml:space="preserve"> created with the Office Customisation Tool</w:t>
      </w:r>
      <w:r w:rsidR="00D627F3">
        <w:rPr>
          <w:lang w:val="en-IE"/>
        </w:rPr>
        <w:t xml:space="preserve"> should be placed in the “Config” subfolder</w:t>
      </w:r>
      <w:r>
        <w:rPr>
          <w:lang w:val="en-IE"/>
        </w:rPr>
        <w:t xml:space="preserve"> and be named </w:t>
      </w:r>
      <w:r w:rsidRPr="00850CA6">
        <w:rPr>
          <w:lang w:val="en-IE"/>
        </w:rPr>
        <w:t>Office2010ProPlus.MSP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850CA6" w:rsidRDefault="00850CA6" w:rsidP="00850CA6">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850CA6" w:rsidRDefault="00850CA6" w:rsidP="00850CA6">
      <w:pPr>
        <w:pStyle w:val="ListParagraph"/>
        <w:numPr>
          <w:ilvl w:val="3"/>
          <w:numId w:val="26"/>
        </w:numPr>
        <w:rPr>
          <w:lang w:val="en-IE"/>
        </w:rPr>
      </w:pPr>
      <w:r w:rsidRPr="00850CA6">
        <w:rPr>
          <w:lang w:val="en-IE"/>
        </w:rPr>
        <w:t>&lt;Display Level="none" CompletionNotice="no" SuppressModal="yes" NoCancel="yes" AcceptEula="yes" /&gt;</w:t>
      </w:r>
    </w:p>
    <w:p w:rsidR="00850CA6" w:rsidRDefault="00850CA6" w:rsidP="00850CA6">
      <w:pPr>
        <w:pStyle w:val="ListParagraph"/>
        <w:numPr>
          <w:ilvl w:val="2"/>
          <w:numId w:val="26"/>
        </w:numPr>
        <w:rPr>
          <w:lang w:val="en-IE"/>
        </w:rPr>
      </w:pPr>
      <w:r>
        <w:rPr>
          <w:lang w:val="en-IE"/>
        </w:rPr>
        <w:t>Security updates and service pack extracted MSPs should be placed in the “Updates” subfolder</w:t>
      </w:r>
    </w:p>
    <w:p w:rsidR="00850CA6" w:rsidRDefault="00850CA6" w:rsidP="00850CA6">
      <w:pPr>
        <w:pStyle w:val="ListParagraph"/>
        <w:numPr>
          <w:ilvl w:val="0"/>
          <w:numId w:val="26"/>
        </w:numPr>
        <w:rPr>
          <w:lang w:val="en-IE"/>
        </w:rPr>
      </w:pPr>
      <w:r>
        <w:rPr>
          <w:lang w:val="en-IE"/>
        </w:rPr>
        <w:t>SupportFiles</w:t>
      </w:r>
    </w:p>
    <w:p w:rsidR="00850CA6" w:rsidRDefault="00850CA6" w:rsidP="00850CA6">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850CA6" w:rsidRDefault="00850CA6" w:rsidP="00850CA6">
      <w:pPr>
        <w:pStyle w:val="ListParagraph"/>
        <w:numPr>
          <w:ilvl w:val="1"/>
          <w:numId w:val="26"/>
        </w:numPr>
        <w:rPr>
          <w:lang w:val="en-IE"/>
        </w:rPr>
      </w:pPr>
      <w:r>
        <w:rPr>
          <w:lang w:val="en-IE"/>
        </w:rPr>
        <w:t>Contains Office Scrub tools for Office 2007, 2010 and 2013</w:t>
      </w:r>
    </w:p>
    <w:p w:rsidR="00850CA6" w:rsidRDefault="00850CA6" w:rsidP="00850CA6">
      <w:pPr>
        <w:rPr>
          <w:lang w:val="en-IE"/>
        </w:rPr>
      </w:pPr>
      <w:r>
        <w:rPr>
          <w:lang w:val="en-IE"/>
        </w:rPr>
        <w:br w:type="page"/>
      </w:r>
    </w:p>
    <w:p w:rsidR="00D627F3" w:rsidRDefault="00850CA6" w:rsidP="00D627F3">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850CA6" w:rsidRDefault="00850CA6" w:rsidP="00D627F3">
      <w:pPr>
        <w:pStyle w:val="ListParagraph"/>
        <w:numPr>
          <w:ilvl w:val="0"/>
          <w:numId w:val="27"/>
        </w:numPr>
        <w:rPr>
          <w:lang w:val="en-IE"/>
        </w:rPr>
      </w:pPr>
      <w:r>
        <w:rPr>
          <w:lang w:val="en-IE"/>
        </w:rPr>
        <w:t>Deploy-Application.exe</w:t>
      </w:r>
    </w:p>
    <w:p w:rsidR="00850CA6" w:rsidRDefault="00850CA6" w:rsidP="00850CA6">
      <w:pPr>
        <w:pStyle w:val="ListParagraph"/>
        <w:numPr>
          <w:ilvl w:val="1"/>
          <w:numId w:val="27"/>
        </w:numPr>
        <w:rPr>
          <w:lang w:val="en-IE"/>
        </w:rPr>
      </w:pPr>
      <w:r w:rsidRPr="00850CA6">
        <w:rPr>
          <w:lang w:val="en-IE"/>
        </w:rPr>
        <w:t>Installs Office 2010 with core products</w:t>
      </w:r>
    </w:p>
    <w:p w:rsidR="00850CA6" w:rsidRDefault="00850CA6" w:rsidP="00850CA6">
      <w:pPr>
        <w:pStyle w:val="ListParagraph"/>
        <w:numPr>
          <w:ilvl w:val="0"/>
          <w:numId w:val="27"/>
        </w:numPr>
        <w:rPr>
          <w:lang w:val="en-IE"/>
        </w:rPr>
      </w:pPr>
      <w:r w:rsidRPr="00850CA6">
        <w:rPr>
          <w:lang w:val="en-IE"/>
        </w:rPr>
        <w:t>Deploy-Application.exe -addInfoPath</w:t>
      </w:r>
    </w:p>
    <w:p w:rsidR="00850CA6" w:rsidRDefault="00850CA6" w:rsidP="00850CA6">
      <w:pPr>
        <w:pStyle w:val="ListParagraph"/>
        <w:numPr>
          <w:ilvl w:val="1"/>
          <w:numId w:val="27"/>
        </w:numPr>
        <w:rPr>
          <w:lang w:val="en-IE"/>
        </w:rPr>
      </w:pPr>
      <w:r>
        <w:rPr>
          <w:lang w:val="en-IE"/>
        </w:rPr>
        <w:t>Installs Office 2010 with core products and InfoPath</w:t>
      </w:r>
    </w:p>
    <w:p w:rsidR="00850CA6" w:rsidRDefault="00850CA6" w:rsidP="00850CA6">
      <w:pPr>
        <w:pStyle w:val="ListParagraph"/>
        <w:numPr>
          <w:ilvl w:val="0"/>
          <w:numId w:val="27"/>
        </w:numPr>
        <w:rPr>
          <w:lang w:val="en-IE"/>
        </w:rPr>
      </w:pPr>
      <w:r>
        <w:rPr>
          <w:lang w:val="en-IE"/>
        </w:rPr>
        <w:t>Deploy-Application.exe –addComponentsOnly –addInfoPath</w:t>
      </w:r>
    </w:p>
    <w:p w:rsidR="00850CA6" w:rsidRPr="00850CA6" w:rsidRDefault="00850CA6" w:rsidP="00850CA6">
      <w:pPr>
        <w:pStyle w:val="ListParagraph"/>
        <w:numPr>
          <w:ilvl w:val="1"/>
          <w:numId w:val="27"/>
        </w:numPr>
        <w:rPr>
          <w:lang w:val="en-IE"/>
        </w:rPr>
      </w:pPr>
      <w:r>
        <w:rPr>
          <w:lang w:val="en-IE"/>
        </w:rPr>
        <w:t>Installs InfoPath to an existing Office 2010 installation</w:t>
      </w:r>
    </w:p>
    <w:p w:rsidR="00850CA6" w:rsidRDefault="00850CA6" w:rsidP="005B583E">
      <w:pPr>
        <w:pStyle w:val="Heading2"/>
      </w:pPr>
    </w:p>
    <w:p w:rsidR="00105EA9" w:rsidRDefault="00105EA9" w:rsidP="005B583E">
      <w:pPr>
        <w:pStyle w:val="Heading2"/>
      </w:pPr>
      <w:bookmarkStart w:id="37" w:name="_Toc369164213"/>
      <w:r>
        <w:t>Launching the Toolkit</w:t>
      </w:r>
      <w:bookmarkEnd w:id="37"/>
    </w:p>
    <w:p w:rsidR="00C34ED9" w:rsidRDefault="00C34ED9" w:rsidP="00CA40D2"/>
    <w:p w:rsidR="004662C2" w:rsidRDefault="00C34ED9" w:rsidP="00C34ED9">
      <w:pPr>
        <w:pStyle w:val="Heading3"/>
      </w:pPr>
      <w:bookmarkStart w:id="38" w:name="_Toc369164214"/>
      <w:r>
        <w:t>Overview</w:t>
      </w:r>
      <w:bookmarkEnd w:id="38"/>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105EA9" w:rsidP="001E0067">
      <w:pPr>
        <w:pStyle w:val="BodyText"/>
        <w:numPr>
          <w:ilvl w:val="0"/>
          <w:numId w:val="15"/>
        </w:numPr>
        <w:rPr>
          <w:b/>
        </w:rPr>
      </w:pPr>
      <w:r>
        <w:t>Launch “Deploy-Application.ps1”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1E0067" w:rsidRPr="001E0067">
        <w:rPr>
          <w:b/>
        </w:rPr>
        <w:t xml:space="preserve">–DeploymentType </w:t>
      </w:r>
      <w:r w:rsidRPr="001E0067">
        <w:rPr>
          <w:b/>
        </w:rPr>
        <w:t>“Uninstall” –DeployMode “Silent”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123473" w:rsidRPr="001E0067">
        <w:rPr>
          <w:b/>
        </w:rPr>
        <w:t>–AllowRebootPassThru</w:t>
      </w:r>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 returned to the parent process.</w:t>
      </w:r>
    </w:p>
    <w:p w:rsidR="00123473" w:rsidRPr="001E0067" w:rsidRDefault="00123473" w:rsidP="000704E7">
      <w:pPr>
        <w:pStyle w:val="BodyText"/>
        <w:ind w:left="360"/>
        <w:rPr>
          <w:b/>
        </w:rPr>
      </w:pPr>
      <w:r w:rsidRPr="001E0067">
        <w:rPr>
          <w:b/>
        </w:rPr>
        <w:t>Deploy-Application.exe /32</w:t>
      </w:r>
      <w:r w:rsidR="001E0067" w:rsidRPr="001E0067">
        <w:rPr>
          <w:b/>
        </w:rPr>
        <w:t xml:space="preserve"> –DeploymentType</w:t>
      </w:r>
      <w:r w:rsidRPr="001E0067">
        <w:rPr>
          <w:b/>
        </w:rPr>
        <w:t xml:space="preserve"> “Uninstall” –DeployMode “Silent”</w:t>
      </w:r>
    </w:p>
    <w:p w:rsidR="001E0067" w:rsidRP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74119C" w:rsidRDefault="00123473" w:rsidP="00C34ED9">
      <w:pPr>
        <w:pStyle w:val="Heading3"/>
      </w:pPr>
      <w:bookmarkStart w:id="39" w:name="_Toc363546257"/>
      <w:bookmarkStart w:id="40" w:name="_Toc369164215"/>
      <w:r>
        <w:t>Toolkit</w:t>
      </w:r>
      <w:r w:rsidR="0074119C">
        <w:t xml:space="preserve"> Parameters</w:t>
      </w:r>
      <w:bookmarkEnd w:id="39"/>
      <w:bookmarkEnd w:id="40"/>
    </w:p>
    <w:p w:rsidR="0074119C" w:rsidRPr="00074DF7" w:rsidRDefault="0074119C" w:rsidP="0074119C">
      <w:pPr>
        <w:pStyle w:val="BodyText"/>
      </w:pPr>
    </w:p>
    <w:p w:rsidR="0074119C" w:rsidRDefault="0074119C" w:rsidP="0074119C">
      <w:pPr>
        <w:pStyle w:val="BodyText"/>
      </w:pPr>
      <w:r>
        <w:lastRenderedPageBreak/>
        <w:t>The following parameters</w:t>
      </w:r>
      <w:r w:rsidR="002D1CDE">
        <w:t xml:space="preserve"> are</w:t>
      </w:r>
      <w:r>
        <w:t xml:space="preserve"> accepted by Deploy-Application.</w:t>
      </w:r>
      <w:r w:rsidR="002D1CDE">
        <w:t>ps1</w:t>
      </w:r>
      <w:r>
        <w:t>:</w:t>
      </w:r>
    </w:p>
    <w:p w:rsidR="0074119C" w:rsidRDefault="0074119C" w:rsidP="0074119C">
      <w:pPr>
        <w:pStyle w:val="BodyText"/>
      </w:pPr>
      <w:r w:rsidRPr="00074DF7">
        <w:rPr>
          <w:b/>
        </w:rPr>
        <w:t>-DeploymentType</w:t>
      </w:r>
      <w:r>
        <w:t xml:space="preserve"> “Install” | “Uninstall”</w:t>
      </w:r>
      <w:r w:rsidR="002D1CDE">
        <w:t xml:space="preserve"> </w:t>
      </w:r>
      <w:r>
        <w:t>(default is install)</w:t>
      </w:r>
    </w:p>
    <w:p w:rsidR="0074119C" w:rsidRDefault="0074119C" w:rsidP="0074119C">
      <w:pPr>
        <w:pStyle w:val="BodyText"/>
      </w:pPr>
      <w:r>
        <w:t>Specifies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2D1CDE">
        <w:t xml:space="preserve">“Interactive” | “Silent” | “NonInteractive” </w:t>
      </w:r>
      <w:r>
        <w:t xml:space="preserve">(default is </w:t>
      </w:r>
      <w:r w:rsidR="002D1CDE">
        <w:t>interactive</w:t>
      </w:r>
      <w:r>
        <w:t>)</w:t>
      </w:r>
    </w:p>
    <w:p w:rsidR="00105EA9" w:rsidRDefault="00105EA9" w:rsidP="00105EA9">
      <w:pPr>
        <w:pStyle w:val="BodyText"/>
      </w:pPr>
      <w:proofErr w:type="gramStart"/>
      <w:r>
        <w:t>Specifies whether the installation should be run in Interactive, Silent or NonInteractive mode.</w:t>
      </w:r>
      <w:proofErr w:type="gramEnd"/>
    </w:p>
    <w:p w:rsidR="00105EA9" w:rsidRDefault="00105EA9" w:rsidP="00105EA9">
      <w:pPr>
        <w:pStyle w:val="BodyText"/>
      </w:pPr>
      <w:r>
        <w:t>Silent = No dialogs (progress and balloon tip notifications are supressed)</w:t>
      </w:r>
    </w:p>
    <w:p w:rsidR="00105EA9" w:rsidRDefault="00105EA9" w:rsidP="00105EA9">
      <w:pPr>
        <w:pStyle w:val="BodyText"/>
      </w:pPr>
      <w:r>
        <w:t>NonInteractive = Very silent, i.e. no blocking apps. Noninteractive mode is automatically set if an SCCM task sequence or session 0 is detected.</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74119C" w:rsidP="0074119C">
      <w:pPr>
        <w:pStyle w:val="BodyText"/>
      </w:pPr>
      <w:r>
        <w:t xml:space="preserve">Specifies whether to allow </w:t>
      </w:r>
      <w:r w:rsidR="002D1CDE">
        <w:t xml:space="preserve">the 3010 exit code (reboot required) to be passed back to the parent process (e.g. </w:t>
      </w:r>
      <w:r>
        <w:t>SCCM</w:t>
      </w:r>
      <w:r w:rsidR="002D1CDE">
        <w:t>) if detected during an installation. If a 3010 code is passed</w:t>
      </w:r>
      <w:r w:rsidR="00105EA9">
        <w:t xml:space="preserve"> to SCCM, the SCCM client will display a reboot prompt.</w:t>
      </w:r>
      <w:r>
        <w:t xml:space="preserve"> </w:t>
      </w:r>
      <w:r w:rsidR="00105EA9">
        <w:t>If set to false, the</w:t>
      </w:r>
      <w:r>
        <w:t xml:space="preserve"> 301</w:t>
      </w:r>
      <w:r w:rsidR="00105EA9">
        <w:t>0 return code will be replaced by a “0” (successful, no restart required).</w:t>
      </w:r>
    </w:p>
    <w:p w:rsidR="00C34ED9" w:rsidRDefault="00A61545" w:rsidP="00C34ED9">
      <w:pPr>
        <w:pStyle w:val="Heading2"/>
        <w:rPr>
          <w:noProof/>
        </w:rPr>
      </w:pPr>
      <w:bookmarkStart w:id="41" w:name="_Toc369164216"/>
      <w:r>
        <w:rPr>
          <w:noProof/>
        </w:rPr>
        <w:t>Customizing</w:t>
      </w:r>
      <w:r w:rsidR="00C34ED9">
        <w:rPr>
          <w:noProof/>
        </w:rPr>
        <w:t xml:space="preserve"> the Toolkit</w:t>
      </w:r>
      <w:bookmarkEnd w:id="41"/>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 and log file location.</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A61545" w:rsidRPr="0074119C" w:rsidRDefault="00A61545" w:rsidP="0074119C"/>
    <w:p w:rsidR="007D44D0" w:rsidRPr="007D44D0" w:rsidRDefault="007D44D0" w:rsidP="007D44D0">
      <w:pPr>
        <w:pStyle w:val="Heading1"/>
      </w:pPr>
      <w:bookmarkStart w:id="42" w:name="_Toc369164217"/>
      <w:r w:rsidRPr="007D44D0">
        <w:t>Toolkit Functions</w:t>
      </w:r>
      <w:bookmarkEnd w:id="42"/>
    </w:p>
    <w:p w:rsidR="007D44D0" w:rsidRDefault="007D44D0" w:rsidP="007D44D0">
      <w:pPr>
        <w:rPr>
          <w:rFonts w:ascii="Candara" w:hAnsi="Candara"/>
        </w:rPr>
      </w:pPr>
    </w:p>
    <w:p w:rsidR="0005305F" w:rsidRDefault="0005305F" w:rsidP="0005305F">
      <w:pPr>
        <w:pStyle w:val="Heading3"/>
      </w:pPr>
      <w:bookmarkStart w:id="43" w:name="_Toc369164218"/>
      <w:r>
        <w:t>Convert-RegistryPath</w:t>
      </w:r>
      <w:bookmarkEnd w:id="43"/>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05305F" w:rsidRDefault="0005305F" w:rsidP="0005305F">
      <w:r>
        <w:lastRenderedPageBreak/>
        <w:t xml:space="preserve">              </w:t>
      </w:r>
      <w:proofErr w:type="gramStart"/>
      <w:r>
        <w:t>Converts the specified registry key path to a format that is compatible with built-in PowerShell cmdlets.</w:t>
      </w:r>
      <w:proofErr w:type="gramEnd"/>
    </w:p>
    <w:p w:rsidR="0005305F" w:rsidRDefault="0005305F" w:rsidP="0005305F">
      <w:r>
        <w:t xml:space="preserve">              Converts registry key hives to their full paths, e.g. HKLM is converted to "HKEY_LOCAL_MACHINE" and prepends "Registry</w:t>
      </w:r>
      <w:proofErr w:type="gramStart"/>
      <w:r>
        <w:t>::"</w:t>
      </w:r>
      <w:proofErr w:type="gramEnd"/>
      <w:r>
        <w:t xml:space="preserve"> to the path</w:t>
      </w:r>
    </w:p>
    <w:p w:rsidR="0005305F" w:rsidRDefault="0005305F" w:rsidP="0005305F">
      <w:r w:rsidRPr="0005305F">
        <w:rPr>
          <w:b/>
        </w:rPr>
        <w:t xml:space="preserve">Parameter  </w:t>
      </w:r>
      <w:r>
        <w:t xml:space="preserve"> : Key</w:t>
      </w:r>
    </w:p>
    <w:p w:rsidR="0005305F" w:rsidRDefault="0005305F" w:rsidP="0005305F">
      <w:r>
        <w:t xml:space="preserve">              Path to the registry key to convert (can be a registry hive or fully qualified path)</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C:\PS&gt;Convert-RegistryPath -Key "HKEY_LOCAL_MACHINE\SOFTWARE\Microsoft\Windows\CurrentVersion\Uninstall</w:t>
      </w:r>
      <w:proofErr w:type="gramStart"/>
      <w:r>
        <w:t>\{</w:t>
      </w:r>
      <w:proofErr w:type="gramEnd"/>
      <w:r>
        <w:t>1AD147D0-BE0E-3D6C-AC11-64F6DC4163F1}"</w:t>
      </w:r>
    </w:p>
    <w:p w:rsidR="0005305F" w:rsidRDefault="0005305F" w:rsidP="0005305F">
      <w:r>
        <w:t xml:space="preserve">              -------------------------- EXAMPLE 2 --------------------------</w:t>
      </w:r>
    </w:p>
    <w:p w:rsidR="0005305F" w:rsidRDefault="0005305F" w:rsidP="0005305F">
      <w:r>
        <w:t xml:space="preserve">              C:\PS&gt;Convert-RegistryPath -Key "HKLM</w:t>
      </w:r>
      <w:proofErr w:type="gramStart"/>
      <w:r>
        <w:t>:\</w:t>
      </w:r>
      <w:proofErr w:type="gramEnd"/>
      <w:r>
        <w:t>SOFTWARE\Microsoft\Windows\CurrentVersion\Uninstall\{1AD147D0-BE0E-3D6C-AC11-64F6DC4163F1}"</w:t>
      </w:r>
    </w:p>
    <w:p w:rsidR="0005305F" w:rsidRDefault="0005305F" w:rsidP="0005305F">
      <w:pPr>
        <w:pStyle w:val="Heading3"/>
      </w:pPr>
      <w:bookmarkStart w:id="44" w:name="_Toc369164219"/>
      <w:r>
        <w:t>Copy-File</w:t>
      </w:r>
      <w:bookmarkEnd w:id="44"/>
    </w:p>
    <w:p w:rsidR="0005305F" w:rsidRDefault="0005305F" w:rsidP="0005305F">
      <w:r w:rsidRPr="0005305F">
        <w:rPr>
          <w:b/>
        </w:rPr>
        <w:t>Synopsis</w:t>
      </w:r>
      <w:r>
        <w:t xml:space="preserve">    : Function to copy a file to a destination path.</w:t>
      </w:r>
    </w:p>
    <w:p w:rsidR="0005305F" w:rsidRDefault="0005305F" w:rsidP="0005305F">
      <w:r w:rsidRPr="0005305F">
        <w:rPr>
          <w:b/>
        </w:rPr>
        <w:t>Description</w:t>
      </w:r>
      <w:r>
        <w:t xml:space="preserve">: </w:t>
      </w:r>
    </w:p>
    <w:p w:rsidR="0005305F" w:rsidRDefault="0005305F" w:rsidP="0005305F">
      <w:r>
        <w:t xml:space="preserve">              Function to copy a file to a destination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copy</w:t>
      </w:r>
    </w:p>
    <w:p w:rsidR="0005305F" w:rsidRDefault="0005305F" w:rsidP="0005305F">
      <w:r>
        <w:t xml:space="preserve">              Destination</w:t>
      </w:r>
    </w:p>
    <w:p w:rsidR="0005305F" w:rsidRDefault="0005305F" w:rsidP="0005305F">
      <w:r>
        <w:t xml:space="preserve">              Destination Path of the file to copy</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C:\PS&gt;Copy-File -Path "$dirSupportFiles\MyApp.ini" -Destination "$envWindir\MyApp.ini"</w:t>
      </w:r>
    </w:p>
    <w:p w:rsidR="0005305F" w:rsidRDefault="0005305F" w:rsidP="0005305F">
      <w:pPr>
        <w:pStyle w:val="Heading3"/>
      </w:pPr>
      <w:bookmarkStart w:id="45" w:name="_Toc369164220"/>
      <w:r>
        <w:t>Execute-MSI</w:t>
      </w:r>
      <w:bookmarkEnd w:id="45"/>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05305F" w:rsidRDefault="0005305F" w:rsidP="0005305F">
      <w:r>
        <w:lastRenderedPageBreak/>
        <w:t xml:space="preserve">              Executes msiexec.exe to perform the following actions for MSI &amp; MSP files and MSI product codes: install, uninstall, patch, repair, active setup.</w:t>
      </w:r>
    </w:p>
    <w:p w:rsidR="0005305F" w:rsidRDefault="0005305F" w:rsidP="0005305F">
      <w:r>
        <w:t xml:space="preserve">              Sets default switches to be passed to msiexec based on the preferences in the XML configuration file, e.g. "REBOOT=ReallySuppress /QB!"</w:t>
      </w:r>
    </w:p>
    <w:p w:rsidR="0005305F" w:rsidRDefault="0005305F" w:rsidP="0005305F">
      <w:r>
        <w:t xml:space="preserve">              Automatically generates a log file name and creates a verbose log file for all msiexec operations.</w:t>
      </w:r>
    </w:p>
    <w:p w:rsidR="0005305F" w:rsidRDefault="0005305F" w:rsidP="0005305F">
      <w:r>
        <w:t xml:space="preserve">              NB: Expects the MSI or MSP file to be located in the "Files" sub directory of the App Deploy Toolkit. Expects transform files to be in the same directory as the </w:t>
      </w:r>
    </w:p>
    <w:p w:rsidR="0005305F" w:rsidRDefault="0005305F" w:rsidP="0005305F">
      <w:r>
        <w:t xml:space="preserve">              MSI file.</w:t>
      </w:r>
    </w:p>
    <w:p w:rsidR="0005305F" w:rsidRDefault="0005305F" w:rsidP="0005305F">
      <w:r w:rsidRPr="0005305F">
        <w:rPr>
          <w:b/>
        </w:rPr>
        <w:t xml:space="preserve">Parameter  </w:t>
      </w:r>
      <w:r>
        <w:t xml:space="preserve"> : Action</w:t>
      </w:r>
    </w:p>
    <w:p w:rsidR="0005305F" w:rsidRDefault="0005305F" w:rsidP="0005305F">
      <w:r>
        <w:t xml:space="preserve">              The action to perform ["Install","Uninstall","Patch","Repair","ActiveSetup"]</w:t>
      </w:r>
    </w:p>
    <w:p w:rsidR="0005305F" w:rsidRDefault="0005305F" w:rsidP="0005305F">
      <w:r>
        <w:t xml:space="preserve">              Path</w:t>
      </w:r>
    </w:p>
    <w:p w:rsidR="0005305F" w:rsidRDefault="0005305F" w:rsidP="0005305F">
      <w:r>
        <w:t xml:space="preserve">              </w:t>
      </w:r>
      <w:proofErr w:type="gramStart"/>
      <w:r>
        <w:t>The path to the MSI/MSP file or the product code of the installed MSI.</w:t>
      </w:r>
      <w:proofErr w:type="gramEnd"/>
    </w:p>
    <w:p w:rsidR="0005305F" w:rsidRDefault="0005305F" w:rsidP="0005305F">
      <w:r>
        <w:t xml:space="preserve">              Transform</w:t>
      </w:r>
    </w:p>
    <w:p w:rsidR="0005305F" w:rsidRDefault="0005305F" w:rsidP="0005305F">
      <w:r>
        <w:t xml:space="preserve">              The name of the transform file(s). The transform file is expected to be in the same directory as the MSI file.</w:t>
      </w:r>
    </w:p>
    <w:p w:rsidR="0005305F" w:rsidRDefault="0005305F" w:rsidP="0005305F">
      <w:r>
        <w:t xml:space="preserve">              Parameters</w:t>
      </w:r>
    </w:p>
    <w:p w:rsidR="0005305F" w:rsidRDefault="0005305F" w:rsidP="0005305F">
      <w:r>
        <w:t xml:space="preserve">              Overrides the default parameters specified in the XML configuration file. Install default is "REBOOT=ReallySuppress /QB!</w:t>
      </w:r>
      <w:proofErr w:type="gramStart"/>
      <w:r>
        <w:t>",</w:t>
      </w:r>
      <w:proofErr w:type="gramEnd"/>
      <w:r>
        <w:t xml:space="preserve"> uninstall default is </w:t>
      </w:r>
    </w:p>
    <w:p w:rsidR="0005305F" w:rsidRDefault="0005305F" w:rsidP="0005305F">
      <w:r>
        <w:t xml:space="preserve">              "REBOOT=ReallySuppress /QN"</w:t>
      </w:r>
    </w:p>
    <w:p w:rsidR="0005305F" w:rsidRDefault="0005305F" w:rsidP="0005305F">
      <w:r>
        <w:t xml:space="preserve">              LogName</w:t>
      </w:r>
    </w:p>
    <w:p w:rsidR="0005305F" w:rsidRDefault="0005305F" w:rsidP="0005305F">
      <w:r>
        <w:t xml:space="preserve">              </w:t>
      </w:r>
      <w:proofErr w:type="gramStart"/>
      <w:r>
        <w:t>Overrides the default log file name.</w:t>
      </w:r>
      <w:proofErr w:type="gramEnd"/>
      <w:r>
        <w:t xml:space="preserve"> </w:t>
      </w:r>
    </w:p>
    <w:p w:rsidR="0005305F" w:rsidRDefault="0005305F" w:rsidP="0005305F">
      <w:r>
        <w:t xml:space="preserve">              The default log file name is generated from the MSI file name or for uninstallations, the product code is resolved to the displayname and version of the </w:t>
      </w:r>
    </w:p>
    <w:p w:rsidR="0005305F" w:rsidRDefault="0005305F" w:rsidP="0005305F">
      <w:r>
        <w:t xml:space="preserve">              </w:t>
      </w:r>
      <w:proofErr w:type="gramStart"/>
      <w:r>
        <w:t>application</w:t>
      </w:r>
      <w:proofErr w:type="gramEnd"/>
      <w:r>
        <w:t>.</w:t>
      </w:r>
    </w:p>
    <w:p w:rsidR="0005305F" w:rsidRDefault="0005305F" w:rsidP="0005305F">
      <w:r>
        <w:t xml:space="preserve">              WorkingDirectory</w:t>
      </w:r>
    </w:p>
    <w:p w:rsidR="0005305F" w:rsidRDefault="0005305F" w:rsidP="0005305F">
      <w:r>
        <w:t xml:space="preserve">              </w:t>
      </w:r>
      <w:proofErr w:type="gramStart"/>
      <w:r>
        <w:t>Overrides the working directory.</w:t>
      </w:r>
      <w:proofErr w:type="gramEnd"/>
    </w:p>
    <w:p w:rsidR="0005305F" w:rsidRDefault="0005305F" w:rsidP="0005305F">
      <w:r>
        <w:t xml:space="preserve">              The working directory is set to the location of the MSI file.</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lastRenderedPageBreak/>
        <w:t xml:space="preserve">              C:\PS&gt;Execute-MSI -Action Install -Path "Adobe_FlashPlayer_11.2.202.233_x64_EN.msi"</w:t>
      </w:r>
    </w:p>
    <w:p w:rsidR="0005305F" w:rsidRDefault="0005305F" w:rsidP="0005305F">
      <w:r>
        <w:t xml:space="preserve">              Installs an MSI</w:t>
      </w:r>
    </w:p>
    <w:p w:rsidR="0005305F" w:rsidRDefault="0005305F" w:rsidP="0005305F">
      <w:r>
        <w:t xml:space="preserve">              -------------------------- EXAMPLE 2 --------------------------</w:t>
      </w:r>
    </w:p>
    <w:p w:rsidR="0005305F" w:rsidRDefault="0005305F" w:rsidP="0005305F">
      <w:r>
        <w:t xml:space="preserve">              C:\PS&gt;Execute-MSI -Action Install -Path "Adobe_FlashPlayer_11.2.202.233_x64_EN.msi" -Transform "Adobe_FlashPlayer_11.2.202.233_x64_EN_01.mst" -Parameters "/QN"</w:t>
      </w:r>
    </w:p>
    <w:p w:rsidR="0005305F" w:rsidRDefault="0005305F" w:rsidP="0005305F">
      <w:r>
        <w:t xml:space="preserve">              Installs an MSI, applying a transform and overriding the default MSI toolkit parameters</w:t>
      </w:r>
    </w:p>
    <w:p w:rsidR="0005305F" w:rsidRDefault="0005305F" w:rsidP="0005305F">
      <w:r>
        <w:t xml:space="preserve">              -------------------------- EXAMPLE 3 --------------------------</w:t>
      </w:r>
    </w:p>
    <w:p w:rsidR="0005305F" w:rsidRDefault="0005305F" w:rsidP="0005305F">
      <w:r>
        <w:t xml:space="preserve">              C:\PS&gt;Execute-MSI -Action Uninstall -Path "{26923b43-4d38-484f-9b9e-de460746276c}"</w:t>
      </w:r>
    </w:p>
    <w:p w:rsidR="0005305F" w:rsidRDefault="0005305F" w:rsidP="0005305F">
      <w:r>
        <w:t xml:space="preserve">              Uninstalls an MSI using a product code</w:t>
      </w:r>
    </w:p>
    <w:p w:rsidR="0005305F" w:rsidRDefault="0005305F" w:rsidP="0005305F">
      <w:r>
        <w:t xml:space="preserve">              -------------------------- EXAMPLE 4 --------------------------</w:t>
      </w:r>
    </w:p>
    <w:p w:rsidR="0005305F" w:rsidRDefault="0005305F" w:rsidP="0005305F">
      <w:r>
        <w:t xml:space="preserve">              C:\PS&gt;Execute-MSI -Action Patch -Path "Adobe_Reader_11.0.3_EN.msp"</w:t>
      </w:r>
    </w:p>
    <w:p w:rsidR="0005305F" w:rsidRDefault="0005305F" w:rsidP="0005305F">
      <w:r>
        <w:t xml:space="preserve">              Installs an MSP</w:t>
      </w:r>
    </w:p>
    <w:p w:rsidR="0005305F" w:rsidRDefault="0005305F" w:rsidP="0005305F">
      <w:pPr>
        <w:pStyle w:val="Heading3"/>
      </w:pPr>
      <w:bookmarkStart w:id="46" w:name="_Toc369164221"/>
      <w:r>
        <w:t>Execute-Process</w:t>
      </w:r>
      <w:bookmarkEnd w:id="46"/>
    </w:p>
    <w:p w:rsidR="0005305F" w:rsidRDefault="0005305F" w:rsidP="0005305F">
      <w:r w:rsidRPr="0005305F">
        <w:rPr>
          <w:b/>
        </w:rPr>
        <w:t>Synopsis</w:t>
      </w:r>
      <w:r>
        <w:t xml:space="preserve">    : Function to execute a process, with optional arguments, working directory, window style.</w:t>
      </w:r>
    </w:p>
    <w:p w:rsidR="0005305F" w:rsidRDefault="0005305F" w:rsidP="0005305F">
      <w:r w:rsidRPr="0005305F">
        <w:rPr>
          <w:b/>
        </w:rPr>
        <w:t>Description</w:t>
      </w:r>
      <w:r>
        <w:t xml:space="preserve">: </w:t>
      </w:r>
    </w:p>
    <w:p w:rsidR="0005305F" w:rsidRDefault="0005305F" w:rsidP="0005305F">
      <w:r>
        <w:t xml:space="preserve">              </w:t>
      </w:r>
      <w:proofErr w:type="gramStart"/>
      <w:r>
        <w:t>Executes a process, e.g. a file included in the Files directory of the App Deploy Toolkit, or a file on the local machine.</w:t>
      </w:r>
      <w:proofErr w:type="gramEnd"/>
    </w:p>
    <w:p w:rsidR="0005305F" w:rsidRDefault="0005305F" w:rsidP="0005305F">
      <w:r>
        <w:t xml:space="preserve">              Provides various options for handling the return codes (see Parameters)</w:t>
      </w:r>
    </w:p>
    <w:p w:rsidR="0005305F" w:rsidRDefault="0005305F" w:rsidP="0005305F">
      <w:r w:rsidRPr="0005305F">
        <w:rPr>
          <w:b/>
        </w:rPr>
        <w:t xml:space="preserve">Parameter  </w:t>
      </w:r>
      <w:r>
        <w:t xml:space="preserve"> : FilePath</w:t>
      </w:r>
    </w:p>
    <w:p w:rsidR="0005305F" w:rsidRDefault="0005305F" w:rsidP="0005305F">
      <w:r>
        <w:t xml:space="preserve">              Path of the file you want to execute. </w:t>
      </w:r>
    </w:p>
    <w:p w:rsidR="0005305F" w:rsidRDefault="0005305F" w:rsidP="0005305F">
      <w:r>
        <w:t xml:space="preserve">              If the file is located directly in the "Files" directory of the App Deploy Toolkit, only the file name needs to be specified.</w:t>
      </w:r>
    </w:p>
    <w:p w:rsidR="0005305F" w:rsidRDefault="0005305F" w:rsidP="0005305F">
      <w:r>
        <w:t xml:space="preserve">              Otherwise, the full path of the file must be specified. </w:t>
      </w:r>
      <w:proofErr w:type="gramStart"/>
      <w:r>
        <w:t>If the files is in a subdirectory of "Files", use the "$dirFiles" variable as shown in the example above.</w:t>
      </w:r>
      <w:proofErr w:type="gramEnd"/>
    </w:p>
    <w:p w:rsidR="0005305F" w:rsidRDefault="0005305F" w:rsidP="0005305F">
      <w:r>
        <w:t xml:space="preserve">              Arguments</w:t>
      </w:r>
    </w:p>
    <w:p w:rsidR="0005305F" w:rsidRDefault="0005305F" w:rsidP="0005305F">
      <w:r>
        <w:t xml:space="preserve">              Arguments to be passed to the executable</w:t>
      </w:r>
    </w:p>
    <w:p w:rsidR="0005305F" w:rsidRDefault="0005305F" w:rsidP="0005305F">
      <w:r>
        <w:t xml:space="preserve">              WindowStyle</w:t>
      </w:r>
    </w:p>
    <w:p w:rsidR="0005305F" w:rsidRDefault="0005305F" w:rsidP="0005305F">
      <w:r>
        <w:t xml:space="preserve">              Style of the window of the process executed: "Normal","Hidden","Maximized",</w:t>
      </w:r>
      <w:proofErr w:type="gramStart"/>
      <w:r>
        <w:t>"Minimized" [Default is "Normal"]</w:t>
      </w:r>
      <w:proofErr w:type="gramEnd"/>
    </w:p>
    <w:p w:rsidR="0005305F" w:rsidRDefault="0005305F" w:rsidP="0005305F">
      <w:r>
        <w:t xml:space="preserve">              WorkingDirectory</w:t>
      </w:r>
    </w:p>
    <w:p w:rsidR="0005305F" w:rsidRDefault="0005305F" w:rsidP="0005305F">
      <w:r>
        <w:t xml:space="preserve">              The working directory used for executing the process.</w:t>
      </w:r>
    </w:p>
    <w:p w:rsidR="0005305F" w:rsidRDefault="0005305F" w:rsidP="0005305F">
      <w:r>
        <w:lastRenderedPageBreak/>
        <w:t xml:space="preserve">              </w:t>
      </w:r>
      <w:proofErr w:type="gramStart"/>
      <w:r>
        <w:t>Defaults to the directory of the file being executed.</w:t>
      </w:r>
      <w:proofErr w:type="gramEnd"/>
    </w:p>
    <w:p w:rsidR="0005305F" w:rsidRDefault="0005305F" w:rsidP="0005305F">
      <w:r>
        <w:t xml:space="preserve">              NoWait</w:t>
      </w:r>
    </w:p>
    <w:p w:rsidR="0005305F" w:rsidRDefault="0005305F" w:rsidP="0005305F">
      <w:r>
        <w:t xml:space="preserve">              PassThru</w:t>
      </w:r>
    </w:p>
    <w:p w:rsidR="0005305F" w:rsidRDefault="0005305F" w:rsidP="0005305F">
      <w:r>
        <w:t xml:space="preserve">              </w:t>
      </w:r>
      <w:proofErr w:type="gramStart"/>
      <w:r>
        <w:t>Returns STDOut and STDErr output from the process.</w:t>
      </w:r>
      <w:proofErr w:type="gramEnd"/>
    </w:p>
    <w:p w:rsidR="0005305F" w:rsidRDefault="0005305F" w:rsidP="0005305F">
      <w:r>
        <w:t xml:space="preserve">              IgnoreExitCodes</w:t>
      </w:r>
    </w:p>
    <w:p w:rsidR="0005305F" w:rsidRDefault="0005305F" w:rsidP="0005305F">
      <w:r>
        <w:t xml:space="preserve">              List the exit codes you want to ignore.</w:t>
      </w:r>
    </w:p>
    <w:p w:rsidR="0005305F" w:rsidRDefault="0005305F" w:rsidP="0005305F">
      <w:r>
        <w:t xml:space="preserve">              ContinueOnError</w:t>
      </w:r>
    </w:p>
    <w:p w:rsidR="0005305F" w:rsidRDefault="0005305F" w:rsidP="0005305F">
      <w:r>
        <w:t xml:space="preserve">              Continue if an exit code is returned by the process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C:\PS&gt;Execute-Process -FilePath "uninstall_flash_player_64bit.exe" -Arguments "/uninstall" -WindowStyle Hidden</w:t>
      </w:r>
    </w:p>
    <w:p w:rsidR="0005305F" w:rsidRDefault="0005305F" w:rsidP="0005305F">
      <w:r>
        <w:t xml:space="preserve">              If the file is in the "Files" directory of the App Deploy Toolkit, only the file name needs to be specified.</w:t>
      </w:r>
    </w:p>
    <w:p w:rsidR="0005305F" w:rsidRDefault="0005305F" w:rsidP="0005305F">
      <w:r>
        <w:t xml:space="preserve">              -------------------------- EXAMPLE 2 --------------------------</w:t>
      </w:r>
    </w:p>
    <w:p w:rsidR="0005305F" w:rsidRDefault="0005305F" w:rsidP="0005305F">
      <w:r>
        <w:t xml:space="preserve">              C:\PS&gt;Execute-Process -FilePath "$dirFiles\Bin\setup.exe" -Arguments "/S" -WindowStyle Hidden</w:t>
      </w:r>
    </w:p>
    <w:p w:rsidR="0005305F" w:rsidRDefault="0005305F" w:rsidP="0005305F">
      <w:r>
        <w:t xml:space="preserve">              -------------------------- EXAMPLE 3 --------------------------</w:t>
      </w:r>
    </w:p>
    <w:p w:rsidR="0005305F" w:rsidRDefault="0005305F" w:rsidP="0005305F">
      <w:r>
        <w:t xml:space="preserve">              C:\PS&gt;Execute-Process -FilePath "setup.exe" -Arguments "/S" -IgnoreExitCodes "1</w:t>
      </w:r>
      <w:proofErr w:type="gramStart"/>
      <w:r>
        <w:t>,2</w:t>
      </w:r>
      <w:proofErr w:type="gramEnd"/>
      <w:r>
        <w:t>"</w:t>
      </w:r>
    </w:p>
    <w:p w:rsidR="0005305F" w:rsidRDefault="0005305F" w:rsidP="0005305F">
      <w:pPr>
        <w:pStyle w:val="Heading3"/>
      </w:pPr>
      <w:bookmarkStart w:id="47" w:name="_Toc369164222"/>
      <w:r>
        <w:t>Exit-Script</w:t>
      </w:r>
      <w:bookmarkEnd w:id="47"/>
    </w:p>
    <w:p w:rsidR="0005305F" w:rsidRDefault="0005305F" w:rsidP="0005305F">
      <w:r w:rsidRPr="0005305F">
        <w:rPr>
          <w:b/>
        </w:rPr>
        <w:t>Synopsis</w:t>
      </w:r>
      <w:r>
        <w:t xml:space="preserve">    : This function exits the scripts, performs cleanup actions and passes an exit code to the parent process.</w:t>
      </w:r>
    </w:p>
    <w:p w:rsidR="0005305F" w:rsidRDefault="0005305F" w:rsidP="0005305F">
      <w:r w:rsidRPr="0005305F">
        <w:rPr>
          <w:b/>
        </w:rPr>
        <w:t>Description</w:t>
      </w:r>
      <w:r>
        <w:t xml:space="preserve">: </w:t>
      </w:r>
    </w:p>
    <w:p w:rsidR="0005305F" w:rsidRDefault="0005305F" w:rsidP="0005305F">
      <w:r>
        <w:t xml:space="preserve">              This function should always be used when exiting the script, to ensure cleanup actions are performed.</w:t>
      </w:r>
    </w:p>
    <w:p w:rsidR="0005305F" w:rsidRDefault="0005305F" w:rsidP="0005305F">
      <w:r>
        <w:t xml:space="preserve">              This function performs cleanup actions, such as closing down dialogs and unblocking blocked applications.</w:t>
      </w:r>
    </w:p>
    <w:p w:rsidR="0005305F" w:rsidRDefault="0005305F" w:rsidP="0005305F">
      <w:r>
        <w:t xml:space="preserve">              It displays a balloon tip notification to indicate the setup is complete and whether it was a success or a failure.</w:t>
      </w:r>
    </w:p>
    <w:p w:rsidR="0005305F" w:rsidRDefault="0005305F" w:rsidP="0005305F">
      <w:r>
        <w:t xml:space="preserve">              The function determines what exit code to pass to the parent process depending on the the options specified in the deployment script, e.g. </w:t>
      </w:r>
    </w:p>
    <w:p w:rsidR="0005305F" w:rsidRDefault="0005305F" w:rsidP="0005305F">
      <w:r>
        <w:lastRenderedPageBreak/>
        <w:t xml:space="preserve">              If $AllowRebootPassThru is set to False, it will suppress any "3010" exit codes detected during the installation and instead pass the "0" exit code.</w:t>
      </w:r>
    </w:p>
    <w:p w:rsidR="0005305F" w:rsidRDefault="0005305F" w:rsidP="0005305F">
      <w:r w:rsidRPr="0005305F">
        <w:rPr>
          <w:b/>
        </w:rPr>
        <w:t xml:space="preserve">Parameter  </w:t>
      </w:r>
      <w:r>
        <w:t xml:space="preserve"> : ExitCode</w:t>
      </w:r>
    </w:p>
    <w:p w:rsidR="0005305F" w:rsidRDefault="0005305F" w:rsidP="0005305F">
      <w:r>
        <w:t xml:space="preserve">              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05305F">
      <w:pPr>
        <w:rPr>
          <w:lang w:val="fr-FR"/>
        </w:rPr>
      </w:pPr>
      <w:r w:rsidRPr="008F0B8C">
        <w:rPr>
          <w:lang w:val="fr-FR"/>
        </w:rPr>
        <w:t xml:space="preserve">              -------------------------- EXAMPLE 1 --------------------------</w:t>
      </w:r>
    </w:p>
    <w:p w:rsidR="0005305F" w:rsidRPr="008F0B8C" w:rsidRDefault="0005305F" w:rsidP="0005305F">
      <w:pPr>
        <w:rPr>
          <w:lang w:val="fr-FR"/>
        </w:rPr>
      </w:pPr>
      <w:r w:rsidRPr="008F0B8C">
        <w:rPr>
          <w:lang w:val="fr-FR"/>
        </w:rPr>
        <w:t xml:space="preserve">              C:\PS&gt;Exit-Script -ExitCode "0"</w:t>
      </w:r>
    </w:p>
    <w:p w:rsidR="0005305F" w:rsidRPr="008F0B8C" w:rsidRDefault="0005305F" w:rsidP="0005305F">
      <w:pPr>
        <w:rPr>
          <w:lang w:val="fr-FR"/>
        </w:rPr>
      </w:pPr>
      <w:r w:rsidRPr="008F0B8C">
        <w:rPr>
          <w:lang w:val="fr-FR"/>
        </w:rPr>
        <w:t xml:space="preserve">              -------------------------- EXAMPLE 2 --------------------------</w:t>
      </w:r>
    </w:p>
    <w:p w:rsidR="0005305F" w:rsidRPr="008F0B8C" w:rsidRDefault="0005305F" w:rsidP="0005305F">
      <w:pPr>
        <w:rPr>
          <w:lang w:val="fr-FR"/>
        </w:rPr>
      </w:pPr>
      <w:r w:rsidRPr="008F0B8C">
        <w:rPr>
          <w:lang w:val="fr-FR"/>
        </w:rPr>
        <w:t xml:space="preserve">              C:\PS&gt;Exit-Script -ExitCode "1618"</w:t>
      </w:r>
    </w:p>
    <w:p w:rsidR="0005305F" w:rsidRDefault="0005305F" w:rsidP="0005305F">
      <w:pPr>
        <w:pStyle w:val="Heading3"/>
      </w:pPr>
      <w:bookmarkStart w:id="48" w:name="_Toc369164223"/>
      <w:r>
        <w:t>Get-FileVersion</w:t>
      </w:r>
      <w:bookmarkEnd w:id="48"/>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05305F">
      <w:r>
        <w:t xml:space="preserve">              Gets the version of the specified file</w:t>
      </w:r>
    </w:p>
    <w:p w:rsidR="0005305F" w:rsidRDefault="0005305F" w:rsidP="0005305F">
      <w:r w:rsidRPr="0005305F">
        <w:rPr>
          <w:b/>
        </w:rPr>
        <w:t xml:space="preserve">Parameter  </w:t>
      </w:r>
      <w:r>
        <w:t xml:space="preserve"> : File</w:t>
      </w:r>
    </w:p>
    <w:p w:rsidR="0005305F" w:rsidRDefault="0005305F" w:rsidP="0005305F">
      <w:r>
        <w:t xml:space="preserve">              Path of the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C:\PS&gt;Get-FileVersion "$envProgramFilesX86\Adobe\Reader 11.0\Reader\AcroRd32.exe"</w:t>
      </w:r>
    </w:p>
    <w:p w:rsidR="0005305F" w:rsidRDefault="0005305F" w:rsidP="0005305F">
      <w:pPr>
        <w:pStyle w:val="Heading3"/>
      </w:pPr>
      <w:bookmarkStart w:id="49" w:name="_Toc369164224"/>
      <w:r>
        <w:t>Get-HardwarePlatform</w:t>
      </w:r>
      <w:bookmarkEnd w:id="49"/>
    </w:p>
    <w:p w:rsidR="0005305F" w:rsidRDefault="0005305F" w:rsidP="0005305F">
      <w:r w:rsidRPr="0005305F">
        <w:rPr>
          <w:b/>
        </w:rPr>
        <w:t>Synopsis</w:t>
      </w:r>
      <w:r>
        <w:t xml:space="preserve">    : Retrieves information about the hardware platform (physical or virtual)</w:t>
      </w:r>
    </w:p>
    <w:p w:rsidR="0005305F" w:rsidRDefault="0005305F" w:rsidP="0005305F">
      <w:r w:rsidRPr="0005305F">
        <w:rPr>
          <w:b/>
        </w:rPr>
        <w:t>Description</w:t>
      </w:r>
      <w:r>
        <w:t xml:space="preserve">: </w:t>
      </w:r>
    </w:p>
    <w:p w:rsidR="0005305F" w:rsidRDefault="0005305F" w:rsidP="0005305F">
      <w:r>
        <w:t xml:space="preserve">              Retrieves information about the hardware platform (physical or virtual)</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C:\PS&gt;Get-HardwarePlatform</w:t>
      </w:r>
    </w:p>
    <w:p w:rsidR="0005305F" w:rsidRDefault="0005305F" w:rsidP="0005305F">
      <w:pPr>
        <w:pStyle w:val="Heading3"/>
      </w:pPr>
      <w:bookmarkStart w:id="50" w:name="_Toc369164225"/>
      <w:r>
        <w:lastRenderedPageBreak/>
        <w:t>Get-IniContent</w:t>
      </w:r>
      <w:bookmarkEnd w:id="50"/>
    </w:p>
    <w:p w:rsidR="0005305F" w:rsidRDefault="0005305F" w:rsidP="0005305F">
      <w:r w:rsidRPr="0005305F">
        <w:rPr>
          <w:b/>
        </w:rPr>
        <w:t>Synopsis</w:t>
      </w:r>
      <w:r>
        <w:t xml:space="preserve">    : Parses an ini file and returns the contents as objects with ini section, name and value properties</w:t>
      </w:r>
    </w:p>
    <w:p w:rsidR="0005305F" w:rsidRDefault="0005305F" w:rsidP="0005305F">
      <w:r w:rsidRPr="0005305F">
        <w:rPr>
          <w:b/>
        </w:rPr>
        <w:t>Description</w:t>
      </w:r>
      <w:r>
        <w:t xml:space="preserve">: </w:t>
      </w:r>
    </w:p>
    <w:p w:rsidR="0005305F" w:rsidRDefault="0005305F" w:rsidP="0005305F">
      <w:r>
        <w:t xml:space="preserve">              Parses an ini file and returns the contents as objects with ini section, name and value properties</w:t>
      </w:r>
    </w:p>
    <w:p w:rsidR="0005305F" w:rsidRDefault="0005305F" w:rsidP="0005305F">
      <w:r w:rsidRPr="0005305F">
        <w:rPr>
          <w:b/>
        </w:rPr>
        <w:t xml:space="preserve">Parameter  </w:t>
      </w:r>
      <w:r>
        <w:t xml:space="preserve"> : FilePath</w:t>
      </w:r>
    </w:p>
    <w:p w:rsidR="0005305F" w:rsidRDefault="0005305F" w:rsidP="0005305F">
      <w:r>
        <w:t xml:space="preserve">              Path to the ini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C:\PS&gt;Get-IniContent "$envProgramFilesX86\IBM\Lotus\Notes\notes.ini"</w:t>
      </w:r>
    </w:p>
    <w:p w:rsidR="0005305F" w:rsidRDefault="0005305F" w:rsidP="0005305F">
      <w:r>
        <w:t xml:space="preserve">              -------------------------- EXAMPLE 2 --------------------------</w:t>
      </w:r>
    </w:p>
    <w:p w:rsidR="0005305F" w:rsidRDefault="0005305F" w:rsidP="0005305F">
      <w:r>
        <w:t xml:space="preserve">              C:\PS&gt;Get-IniContent "$envProgramFilesX86\IBM\Lotus\Notes\notes.ini" | Where </w:t>
      </w:r>
      <w:proofErr w:type="gramStart"/>
      <w:r>
        <w:t>{ $</w:t>
      </w:r>
      <w:proofErr w:type="gramEnd"/>
      <w:r>
        <w:t>_.Name -eq "KeyFileName" } | Select Value -ExpandProperty Value</w:t>
      </w:r>
    </w:p>
    <w:p w:rsidR="008F0B8C" w:rsidRDefault="008F0B8C" w:rsidP="008F0B8C">
      <w:pPr>
        <w:pStyle w:val="Heading3"/>
      </w:pPr>
      <w:bookmarkStart w:id="51" w:name="_Toc369164226"/>
      <w:r>
        <w:t>Get-FreeDiskSpace</w:t>
      </w:r>
      <w:bookmarkEnd w:id="51"/>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8F0B8C">
      <w:r>
        <w:t xml:space="preserve">              </w:t>
      </w:r>
      <w:r w:rsidRPr="008F0B8C">
        <w:t>Retrieves the free disk space in MB on a particular drive (defaults to system drive)</w:t>
      </w:r>
    </w:p>
    <w:p w:rsidR="008F0B8C" w:rsidRDefault="008F0B8C" w:rsidP="008F0B8C">
      <w:r w:rsidRPr="0005305F">
        <w:rPr>
          <w:b/>
        </w:rPr>
        <w:t xml:space="preserve">Parameter  </w:t>
      </w:r>
      <w:r>
        <w:t xml:space="preserve"> : Drive</w:t>
      </w:r>
    </w:p>
    <w:p w:rsidR="008F0B8C" w:rsidRDefault="008F0B8C" w:rsidP="008F0B8C">
      <w:pPr>
        <w:ind w:firstLine="720"/>
      </w:pPr>
      <w:r w:rsidRPr="008F0B8C">
        <w:t>Drive to check free disk space on</w:t>
      </w:r>
    </w:p>
    <w:p w:rsidR="008F0B8C" w:rsidRDefault="008F0B8C" w:rsidP="008F0B8C">
      <w:r>
        <w:t xml:space="preserve">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w:t>
      </w:r>
      <w:r w:rsidRPr="008F0B8C">
        <w:t xml:space="preserve"> Get-FreeDiskSpace -Drive "C:"</w:t>
      </w:r>
    </w:p>
    <w:p w:rsidR="008F0B8C" w:rsidRDefault="008F0B8C" w:rsidP="008F0B8C">
      <w:pPr>
        <w:pStyle w:val="Heading3"/>
      </w:pPr>
      <w:bookmarkStart w:id="52" w:name="_Toc369164227"/>
      <w:r>
        <w:t>Get-HardwarePlatform</w:t>
      </w:r>
      <w:bookmarkEnd w:id="52"/>
    </w:p>
    <w:p w:rsidR="008F0B8C" w:rsidRDefault="008F0B8C" w:rsidP="008F0B8C">
      <w:r w:rsidRPr="0005305F">
        <w:rPr>
          <w:b/>
        </w:rPr>
        <w:t>Synopsis</w:t>
      </w:r>
      <w:r>
        <w:t xml:space="preserve">    : Retrieves information about the hardware platform (physical or virtual)</w:t>
      </w:r>
    </w:p>
    <w:p w:rsidR="008F0B8C" w:rsidRDefault="008F0B8C" w:rsidP="008F0B8C">
      <w:r w:rsidRPr="0005305F">
        <w:rPr>
          <w:b/>
        </w:rPr>
        <w:t>Description</w:t>
      </w:r>
      <w:r>
        <w:t xml:space="preserve">: </w:t>
      </w:r>
    </w:p>
    <w:p w:rsidR="008F0B8C" w:rsidRDefault="008F0B8C" w:rsidP="008F0B8C">
      <w:r>
        <w:t xml:space="preserve">              Retrieves information about the hardware platform (physical or virtual)</w:t>
      </w:r>
    </w:p>
    <w:p w:rsidR="008F0B8C" w:rsidRDefault="008F0B8C" w:rsidP="008F0B8C">
      <w:r w:rsidRPr="0005305F">
        <w:rPr>
          <w:b/>
        </w:rPr>
        <w:lastRenderedPageBreak/>
        <w:t xml:space="preserve">Parameter  </w:t>
      </w:r>
      <w:r>
        <w:t xml:space="preserve"> :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C:\PS&gt;Get-HardwarePlatform</w:t>
      </w:r>
    </w:p>
    <w:p w:rsidR="008F0B8C" w:rsidRDefault="008F0B8C" w:rsidP="008F0B8C">
      <w:pPr>
        <w:pStyle w:val="Heading3"/>
      </w:pPr>
      <w:bookmarkStart w:id="53" w:name="_Toc369164228"/>
      <w:r>
        <w:t>Get-IniContent</w:t>
      </w:r>
      <w:bookmarkEnd w:id="53"/>
    </w:p>
    <w:p w:rsidR="008F0B8C" w:rsidRDefault="008F0B8C" w:rsidP="008F0B8C">
      <w:r w:rsidRPr="0005305F">
        <w:rPr>
          <w:b/>
        </w:rPr>
        <w:t>Synopsis</w:t>
      </w:r>
      <w:r>
        <w:t xml:space="preserve">    : Parses an ini file and returns the contents as objects with ini section, name and value properties</w:t>
      </w:r>
    </w:p>
    <w:p w:rsidR="008F0B8C" w:rsidRDefault="008F0B8C" w:rsidP="008F0B8C">
      <w:r w:rsidRPr="0005305F">
        <w:rPr>
          <w:b/>
        </w:rPr>
        <w:t>Description</w:t>
      </w:r>
      <w:r>
        <w:t xml:space="preserve">: </w:t>
      </w:r>
    </w:p>
    <w:p w:rsidR="008F0B8C" w:rsidRDefault="008F0B8C" w:rsidP="008F0B8C">
      <w:r>
        <w:t xml:space="preserve">              Parses an ini file and returns the contents as objects with ini section, name and value properties</w:t>
      </w:r>
    </w:p>
    <w:p w:rsidR="008F0B8C" w:rsidRDefault="008F0B8C" w:rsidP="008F0B8C">
      <w:r w:rsidRPr="0005305F">
        <w:rPr>
          <w:b/>
        </w:rPr>
        <w:t xml:space="preserve">Parameter  </w:t>
      </w:r>
      <w:r>
        <w:t xml:space="preserve"> : FilePath</w:t>
      </w:r>
    </w:p>
    <w:p w:rsidR="008F0B8C" w:rsidRDefault="008F0B8C" w:rsidP="008F0B8C">
      <w:r>
        <w:t xml:space="preserve">              Path to the ini file</w:t>
      </w:r>
    </w:p>
    <w:p w:rsidR="008F0B8C" w:rsidRDefault="008F0B8C" w:rsidP="008F0B8C">
      <w:r>
        <w:t xml:space="preserve">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C:\PS&gt;Get-IniContent "$envProgramFilesX86\IBM\Lotus\Notes\notes.ini"</w:t>
      </w:r>
    </w:p>
    <w:p w:rsidR="008F0B8C" w:rsidRDefault="008F0B8C" w:rsidP="008F0B8C">
      <w:r>
        <w:t xml:space="preserve">              -------------------------- EXAMPLE 2 --------------------------</w:t>
      </w:r>
    </w:p>
    <w:p w:rsidR="008F0B8C" w:rsidRDefault="008F0B8C" w:rsidP="008F0B8C">
      <w:r>
        <w:t xml:space="preserve">              C:\PS&gt;Get-IniContent "$envProgramFilesX86\IBM\Lotus\Notes\notes.ini" | Where </w:t>
      </w:r>
      <w:proofErr w:type="gramStart"/>
      <w:r>
        <w:t>{ $</w:t>
      </w:r>
      <w:proofErr w:type="gramEnd"/>
      <w:r>
        <w:t>_.Name -eq "KeyFileName" } | Select Value -ExpandProperty Value</w:t>
      </w:r>
    </w:p>
    <w:p w:rsidR="008F0B8C" w:rsidRDefault="008F0B8C" w:rsidP="0005305F"/>
    <w:p w:rsidR="0005305F" w:rsidRDefault="0005305F" w:rsidP="0005305F">
      <w:pPr>
        <w:pStyle w:val="Heading3"/>
      </w:pPr>
      <w:bookmarkStart w:id="54" w:name="_Toc369164229"/>
      <w:r>
        <w:t>Get-InstalledApplication</w:t>
      </w:r>
      <w:bookmarkEnd w:id="54"/>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05305F" w:rsidRDefault="0005305F" w:rsidP="0005305F">
      <w:r>
        <w:t xml:space="preserve">              </w:t>
      </w:r>
      <w:proofErr w:type="gramStart"/>
      <w:r>
        <w:t>Retrieves information about installed applications by querying the registry.</w:t>
      </w:r>
      <w:proofErr w:type="gramEnd"/>
      <w:r>
        <w:t xml:space="preserve"> You can specify an application name, a product code, or both.</w:t>
      </w:r>
    </w:p>
    <w:p w:rsidR="0005305F" w:rsidRDefault="0005305F" w:rsidP="0005305F">
      <w:r>
        <w:t xml:space="preserve">              Returns information about application publisher, name &amp; version, product code, uninstall string, install source, location &amp; date.</w:t>
      </w:r>
    </w:p>
    <w:p w:rsidR="0005305F" w:rsidRDefault="0005305F" w:rsidP="0005305F">
      <w:r w:rsidRPr="0005305F">
        <w:rPr>
          <w:b/>
        </w:rPr>
        <w:t xml:space="preserve">Parameter  </w:t>
      </w:r>
      <w:r>
        <w:t xml:space="preserve"> : Name</w:t>
      </w:r>
    </w:p>
    <w:p w:rsidR="0005305F" w:rsidRDefault="0005305F" w:rsidP="0005305F">
      <w:r>
        <w:t xml:space="preserve">              ProductCode</w:t>
      </w:r>
    </w:p>
    <w:p w:rsidR="0005305F" w:rsidRDefault="0005305F" w:rsidP="0005305F">
      <w:r>
        <w:t xml:space="preserve">              The product code of the application you want to retrieve information on.</w:t>
      </w:r>
    </w:p>
    <w:p w:rsidR="0005305F" w:rsidRDefault="0005305F" w:rsidP="0005305F">
      <w:r w:rsidRPr="0005305F">
        <w:rPr>
          <w:b/>
        </w:rPr>
        <w:lastRenderedPageBreak/>
        <w:t>Examples</w:t>
      </w:r>
      <w:r>
        <w:t xml:space="preserve">    : </w:t>
      </w:r>
    </w:p>
    <w:p w:rsidR="0005305F" w:rsidRDefault="0005305F" w:rsidP="0005305F">
      <w:r>
        <w:t xml:space="preserve">              -------------------------- EXAMPLE 1 --------------------------</w:t>
      </w:r>
    </w:p>
    <w:p w:rsidR="0005305F" w:rsidRDefault="0005305F" w:rsidP="0005305F">
      <w:r>
        <w:t xml:space="preserve">              C:\PS&gt;Get-InstalledApplication -Name "Adobe Flash"</w:t>
      </w:r>
    </w:p>
    <w:p w:rsidR="0005305F" w:rsidRDefault="0005305F" w:rsidP="0005305F">
      <w:r>
        <w:t xml:space="preserve">              -------------------------- EXAMPLE 2 --------------------------</w:t>
      </w:r>
    </w:p>
    <w:p w:rsidR="0005305F" w:rsidRDefault="0005305F" w:rsidP="0005305F">
      <w:r>
        <w:t xml:space="preserve">              C:\PS&gt;Get-InstalledApplication -ProductCode "{1AD147D0-BE0E-3D6C-AC11-64F6DC4163F1}"</w:t>
      </w:r>
    </w:p>
    <w:p w:rsidR="0005305F" w:rsidRDefault="0005305F" w:rsidP="0005305F">
      <w:pPr>
        <w:pStyle w:val="Heading3"/>
      </w:pPr>
      <w:bookmarkStart w:id="55" w:name="_Toc369164230"/>
      <w:r>
        <w:t>Get-RegistryKey</w:t>
      </w:r>
      <w:bookmarkEnd w:id="55"/>
    </w:p>
    <w:p w:rsidR="0005305F" w:rsidRDefault="0005305F" w:rsidP="0005305F">
      <w:r w:rsidRPr="0005305F">
        <w:rPr>
          <w:b/>
        </w:rPr>
        <w:t>Synopsis</w:t>
      </w:r>
      <w:r>
        <w:t xml:space="preserve">    : Retrieves value names and value data for a specified registry key</w:t>
      </w:r>
    </w:p>
    <w:p w:rsidR="0005305F" w:rsidRDefault="0005305F" w:rsidP="0005305F">
      <w:r w:rsidRPr="0005305F">
        <w:rPr>
          <w:b/>
        </w:rPr>
        <w:t>Description</w:t>
      </w:r>
      <w:r>
        <w:t xml:space="preserve">: </w:t>
      </w:r>
    </w:p>
    <w:p w:rsidR="0005305F" w:rsidRDefault="0005305F" w:rsidP="0005305F">
      <w:r>
        <w:t xml:space="preserve">              Retrieves value names and value data for a specified registry key.</w:t>
      </w:r>
    </w:p>
    <w:p w:rsidR="0005305F" w:rsidRDefault="0005305F" w:rsidP="0005305F">
      <w:r>
        <w:t xml:space="preserve">              If the registry key does not contain any values, the function will return $null. If you need to test for existence of a registry key path, use the built-in </w:t>
      </w:r>
    </w:p>
    <w:p w:rsidR="0005305F" w:rsidRDefault="0005305F" w:rsidP="0005305F">
      <w:r>
        <w:t xml:space="preserve">              Test-Path cmdlet</w:t>
      </w:r>
    </w:p>
    <w:p w:rsidR="0005305F" w:rsidRDefault="0005305F" w:rsidP="0005305F">
      <w:r w:rsidRPr="0005305F">
        <w:rPr>
          <w:b/>
        </w:rPr>
        <w:t xml:space="preserve">Parameter  </w:t>
      </w:r>
      <w:r>
        <w:t xml:space="preserve"> : Key</w:t>
      </w:r>
    </w:p>
    <w:p w:rsidR="0005305F" w:rsidRDefault="0005305F" w:rsidP="0005305F">
      <w:r>
        <w:t xml:space="preserve">              Path of the registry key</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C:\PS&gt;Get-RegistryKey "HKLM</w:t>
      </w:r>
      <w:proofErr w:type="gramStart"/>
      <w:r>
        <w:t>:\</w:t>
      </w:r>
      <w:proofErr w:type="gramEnd"/>
      <w:r>
        <w:t>SOFTWARE\Microsoft\Windows\CurrentVersion\Uninstall\{1AD147D0-BE0E-3D6C-AC11-64F6DC4163F1}"</w:t>
      </w:r>
    </w:p>
    <w:p w:rsidR="0005305F" w:rsidRDefault="0005305F" w:rsidP="0005305F">
      <w:r>
        <w:t xml:space="preserve">              -------------------------- EXAMPLE 2 --------------------------</w:t>
      </w:r>
    </w:p>
    <w:p w:rsidR="0005305F" w:rsidRDefault="0005305F" w:rsidP="0005305F">
      <w:r>
        <w:t xml:space="preserve">              C:\PS&gt;Get-RegistryKey "HKEY_LOCAL_MACHINE\SOFTWARE\Microsoft\Windows NT\CurrentVersion\Image File Execution Options\iexplore.exe"</w:t>
      </w:r>
    </w:p>
    <w:p w:rsidR="0005305F" w:rsidRDefault="0005305F" w:rsidP="0005305F">
      <w:pPr>
        <w:pStyle w:val="Heading3"/>
      </w:pPr>
      <w:bookmarkStart w:id="56" w:name="_Toc369164231"/>
      <w:r>
        <w:t>Get-ScheduledTask</w:t>
      </w:r>
      <w:bookmarkEnd w:id="56"/>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t>Description</w:t>
      </w:r>
      <w:r>
        <w:t xml:space="preserve">: </w:t>
      </w:r>
    </w:p>
    <w:p w:rsidR="0005305F" w:rsidRDefault="0005305F" w:rsidP="0005305F">
      <w:r>
        <w:t xml:space="preserve">              Retrieves a list of the scheduled tasks on the local computer and returns them as an array</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lastRenderedPageBreak/>
        <w:t xml:space="preserve">              C:\PS&gt;Get-ScheduledTask</w:t>
      </w:r>
    </w:p>
    <w:p w:rsidR="0005305F" w:rsidRDefault="0005305F" w:rsidP="0005305F">
      <w:pPr>
        <w:pStyle w:val="Heading3"/>
      </w:pPr>
      <w:bookmarkStart w:id="57" w:name="_Toc369164232"/>
      <w:r>
        <w:t>Install-MSUpdates</w:t>
      </w:r>
      <w:bookmarkEnd w:id="57"/>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05305F" w:rsidP="0005305F">
      <w:r>
        <w:t xml:space="preserve">              Installs all Microsft Updates in a given directory of type ".exe", ".msu" or ".msp"</w:t>
      </w:r>
    </w:p>
    <w:p w:rsidR="0005305F" w:rsidRDefault="0005305F" w:rsidP="0005305F">
      <w:r w:rsidRPr="0005305F">
        <w:rPr>
          <w:b/>
        </w:rPr>
        <w:t xml:space="preserve">Parameter  </w:t>
      </w:r>
      <w:r>
        <w:t xml:space="preserve"> : Directory</w:t>
      </w:r>
    </w:p>
    <w:p w:rsidR="0005305F" w:rsidRDefault="0005305F" w:rsidP="0005305F">
      <w:r>
        <w:t xml:space="preserve">              Directory containing the updates</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C:\PS&gt;Install-MSUpdates "$dirFiles\MSUpdates"</w:t>
      </w:r>
    </w:p>
    <w:p w:rsidR="0005305F" w:rsidRDefault="0005305F" w:rsidP="0005305F">
      <w:pPr>
        <w:pStyle w:val="Heading3"/>
      </w:pPr>
      <w:bookmarkStart w:id="58" w:name="_Toc369164233"/>
      <w:r>
        <w:t>Install-SCCMSoftwareUpdates</w:t>
      </w:r>
      <w:bookmarkEnd w:id="58"/>
    </w:p>
    <w:p w:rsidR="0005305F" w:rsidRDefault="0005305F" w:rsidP="0005305F">
      <w:r w:rsidRPr="0005305F">
        <w:rPr>
          <w:b/>
        </w:rPr>
        <w:t>Synopsis</w:t>
      </w:r>
      <w:r>
        <w:t xml:space="preserve">    : Scans for outstanding SCCM updates to be installed and installed the pending updates</w:t>
      </w:r>
    </w:p>
    <w:p w:rsidR="0005305F" w:rsidRDefault="0005305F" w:rsidP="0005305F">
      <w:r w:rsidRPr="0005305F">
        <w:rPr>
          <w:b/>
        </w:rPr>
        <w:t>Description</w:t>
      </w:r>
      <w:r>
        <w:t xml:space="preserve">: </w:t>
      </w:r>
    </w:p>
    <w:p w:rsidR="0005305F" w:rsidRDefault="0005305F" w:rsidP="0005305F">
      <w:r>
        <w:t xml:space="preserve">              Scans for outstanding SCCM updates to be installed and installed the pending updates</w:t>
      </w:r>
    </w:p>
    <w:p w:rsidR="0005305F" w:rsidRDefault="0005305F" w:rsidP="0005305F">
      <w:r>
        <w:t xml:space="preserve">              This function can take several minutes to run</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C:\PS&gt;Install-SCCMSoftwareUpdates</w:t>
      </w:r>
    </w:p>
    <w:p w:rsidR="0005305F" w:rsidRDefault="0005305F" w:rsidP="0005305F">
      <w:pPr>
        <w:pStyle w:val="Heading3"/>
      </w:pPr>
      <w:bookmarkStart w:id="59" w:name="_Toc369164234"/>
      <w:r>
        <w:t>Invoke-SCCMTask</w:t>
      </w:r>
      <w:bookmarkEnd w:id="59"/>
    </w:p>
    <w:p w:rsidR="0005305F" w:rsidRDefault="0005305F" w:rsidP="0005305F">
      <w:r w:rsidRPr="0005305F">
        <w:rPr>
          <w:b/>
        </w:rPr>
        <w:t>Synopsis</w:t>
      </w:r>
      <w:r>
        <w:t xml:space="preserve">    : Triggers SCCM to invoke the relevant task</w:t>
      </w:r>
    </w:p>
    <w:p w:rsidR="0005305F" w:rsidRDefault="0005305F" w:rsidP="0005305F">
      <w:r w:rsidRPr="0005305F">
        <w:rPr>
          <w:b/>
        </w:rPr>
        <w:t>Description</w:t>
      </w:r>
      <w:r>
        <w:t xml:space="preserve">: </w:t>
      </w:r>
    </w:p>
    <w:p w:rsidR="0005305F" w:rsidRDefault="0005305F" w:rsidP="0005305F">
      <w:r>
        <w:t xml:space="preserve">              Triggers SCCM to invoke the relevant task</w:t>
      </w:r>
    </w:p>
    <w:p w:rsidR="0005305F" w:rsidRDefault="0005305F" w:rsidP="0005305F">
      <w:r w:rsidRPr="0005305F">
        <w:rPr>
          <w:b/>
        </w:rPr>
        <w:t xml:space="preserve">Parameter  </w:t>
      </w:r>
      <w:r>
        <w:t xml:space="preserve"> : ScheduleID</w:t>
      </w:r>
    </w:p>
    <w:p w:rsidR="0005305F" w:rsidRDefault="0005305F" w:rsidP="0005305F">
      <w:r>
        <w:t xml:space="preserve">              ScheduleId</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C:\PS&gt;Invoke-SCCMTask "SoftwareUpdatesScan"</w:t>
      </w:r>
    </w:p>
    <w:p w:rsidR="0005305F" w:rsidRDefault="0005305F" w:rsidP="0005305F">
      <w:r>
        <w:t xml:space="preserve">              -------------------------- EXAMPLE 2 --------------------------</w:t>
      </w:r>
    </w:p>
    <w:p w:rsidR="0005305F" w:rsidRDefault="0005305F" w:rsidP="0005305F">
      <w:r>
        <w:t xml:space="preserve">              C:\PS&gt;Invoke-SCCMTask</w:t>
      </w:r>
    </w:p>
    <w:p w:rsidR="0005305F" w:rsidRDefault="0005305F" w:rsidP="0005305F">
      <w:pPr>
        <w:pStyle w:val="Heading3"/>
      </w:pPr>
      <w:bookmarkStart w:id="60" w:name="_Toc369164235"/>
      <w:r>
        <w:t>New-Shortcut</w:t>
      </w:r>
      <w:bookmarkEnd w:id="60"/>
    </w:p>
    <w:p w:rsidR="0005305F" w:rsidRDefault="0005305F" w:rsidP="0005305F">
      <w:r w:rsidRPr="0005305F">
        <w:rPr>
          <w:b/>
        </w:rPr>
        <w:t>Synopsis</w:t>
      </w:r>
      <w:r>
        <w:t xml:space="preserve">    : Creates a new shortcut .lnk or .url file, which can be used for example on the start menu.</w:t>
      </w:r>
    </w:p>
    <w:p w:rsidR="0005305F" w:rsidRDefault="0005305F" w:rsidP="0005305F">
      <w:r w:rsidRPr="0005305F">
        <w:rPr>
          <w:b/>
        </w:rPr>
        <w:t>Description</w:t>
      </w:r>
      <w:r>
        <w:t xml:space="preserve">: </w:t>
      </w:r>
    </w:p>
    <w:p w:rsidR="0005305F" w:rsidRDefault="0005305F" w:rsidP="0005305F">
      <w:r>
        <w:t xml:space="preserve">              Creates a new shortcut .lnk or .url file, with configurable options.</w:t>
      </w:r>
    </w:p>
    <w:p w:rsidR="0005305F" w:rsidRDefault="0005305F" w:rsidP="0005305F">
      <w:r w:rsidRPr="0005305F">
        <w:rPr>
          <w:b/>
        </w:rPr>
        <w:t xml:space="preserve">Parameter  </w:t>
      </w:r>
      <w:r>
        <w:t xml:space="preserve"> : Path</w:t>
      </w:r>
    </w:p>
    <w:p w:rsidR="0005305F" w:rsidRDefault="0005305F" w:rsidP="0005305F">
      <w:r>
        <w:t xml:space="preserve">              Path to save the shortcut</w:t>
      </w:r>
    </w:p>
    <w:p w:rsidR="0005305F" w:rsidRDefault="0005305F" w:rsidP="0005305F">
      <w:r>
        <w:t xml:space="preserve">              TargetPath</w:t>
      </w:r>
    </w:p>
    <w:p w:rsidR="0005305F" w:rsidRDefault="0005305F" w:rsidP="0005305F">
      <w:r>
        <w:t xml:space="preserve">              Target path or URL that the shortcut launches</w:t>
      </w:r>
    </w:p>
    <w:p w:rsidR="0005305F" w:rsidRDefault="0005305F" w:rsidP="0005305F">
      <w:r>
        <w:t xml:space="preserve">              Arguments</w:t>
      </w:r>
    </w:p>
    <w:p w:rsidR="0005305F" w:rsidRDefault="0005305F" w:rsidP="0005305F">
      <w:r>
        <w:t xml:space="preserve">              Arguments to be passed to the target path</w:t>
      </w:r>
    </w:p>
    <w:p w:rsidR="0005305F" w:rsidRDefault="0005305F" w:rsidP="0005305F">
      <w:r>
        <w:t xml:space="preserve">              IconLocation</w:t>
      </w:r>
    </w:p>
    <w:p w:rsidR="0005305F" w:rsidRDefault="0005305F" w:rsidP="0005305F">
      <w:r>
        <w:t xml:space="preserve">              Location of the icon used for the shortcut</w:t>
      </w:r>
    </w:p>
    <w:p w:rsidR="0005305F" w:rsidRDefault="0005305F" w:rsidP="0005305F">
      <w:r>
        <w:t xml:space="preserve">              Description</w:t>
      </w:r>
    </w:p>
    <w:p w:rsidR="0005305F" w:rsidRDefault="0005305F" w:rsidP="0005305F">
      <w:r>
        <w:t xml:space="preserve">              </w:t>
      </w:r>
      <w:r w:rsidRPr="0005305F">
        <w:rPr>
          <w:b/>
        </w:rPr>
        <w:t>Description</w:t>
      </w:r>
      <w:r>
        <w:t>of the shortcut</w:t>
      </w:r>
    </w:p>
    <w:p w:rsidR="0005305F" w:rsidRDefault="0005305F" w:rsidP="0005305F">
      <w:r>
        <w:t xml:space="preserve">              WorkingDirectory</w:t>
      </w:r>
    </w:p>
    <w:p w:rsidR="0005305F" w:rsidRDefault="0005305F" w:rsidP="0005305F">
      <w:r>
        <w:t xml:space="preserve">              Working Directory to be used for the target path</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C:\PS&gt;New-Shortcut -Path "$envProgramData\Microsoft\Windows\Start Menu\My Shortcut.lnk" -TargetPath "$envWinDir\system32\notepad.exe" -IconLocation </w:t>
      </w:r>
    </w:p>
    <w:p w:rsidR="0005305F" w:rsidRDefault="0005305F" w:rsidP="0005305F">
      <w:r>
        <w:t xml:space="preserve">              "$envWinDir\system32\notepad.exe" -</w:t>
      </w:r>
      <w:r w:rsidRPr="0005305F">
        <w:rPr>
          <w:b/>
        </w:rPr>
        <w:t>Description</w:t>
      </w:r>
      <w:r>
        <w:t>"Notepad" -WorkingDirectory "$envHomeDrive\$envHomePath"</w:t>
      </w:r>
    </w:p>
    <w:p w:rsidR="0005305F" w:rsidRDefault="0005305F" w:rsidP="0005305F">
      <w:pPr>
        <w:pStyle w:val="Heading3"/>
      </w:pPr>
      <w:bookmarkStart w:id="61" w:name="_Toc369164236"/>
      <w:r>
        <w:t>Refresh-Desktop</w:t>
      </w:r>
      <w:bookmarkEnd w:id="61"/>
    </w:p>
    <w:p w:rsidR="0005305F" w:rsidRDefault="0005305F" w:rsidP="0005305F">
      <w:r w:rsidRPr="0005305F">
        <w:rPr>
          <w:b/>
        </w:rPr>
        <w:t>Synopsis</w:t>
      </w:r>
      <w:r>
        <w:t xml:space="preserve">    : Forces the Windows Exporer Shell to refresh, which causes desktop icons to be reloaded</w:t>
      </w:r>
    </w:p>
    <w:p w:rsidR="0005305F" w:rsidRDefault="0005305F" w:rsidP="0005305F">
      <w:r w:rsidRPr="0005305F">
        <w:rPr>
          <w:b/>
        </w:rPr>
        <w:lastRenderedPageBreak/>
        <w:t>Description</w:t>
      </w:r>
      <w:r>
        <w:t xml:space="preserve">: </w:t>
      </w:r>
    </w:p>
    <w:p w:rsidR="0005305F" w:rsidRDefault="0005305F" w:rsidP="0005305F">
      <w:r>
        <w:t xml:space="preserve">              Forces the Windows Exporer Shell to refresh, which causes desktop icons to be reloaded.</w:t>
      </w:r>
    </w:p>
    <w:p w:rsidR="0005305F" w:rsidRDefault="0005305F" w:rsidP="0005305F">
      <w:r>
        <w:t xml:space="preserve">              </w:t>
      </w:r>
      <w:proofErr w:type="gramStart"/>
      <w:r>
        <w:t>Informs the Explorer Shell to refresh its settings after you change registry values or other settings to avoid a reboot.</w:t>
      </w:r>
      <w:proofErr w:type="gramEnd"/>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C:\PS&gt;Refresh-Desktop</w:t>
      </w:r>
    </w:p>
    <w:p w:rsidR="0005305F" w:rsidRDefault="0005305F" w:rsidP="0005305F">
      <w:pPr>
        <w:pStyle w:val="Heading3"/>
      </w:pPr>
      <w:bookmarkStart w:id="62" w:name="_Toc369164237"/>
      <w:r>
        <w:t>Register-DLL</w:t>
      </w:r>
      <w:bookmarkEnd w:id="62"/>
    </w:p>
    <w:p w:rsidR="0005305F" w:rsidRDefault="0005305F" w:rsidP="0005305F">
      <w:r w:rsidRPr="0005305F">
        <w:rPr>
          <w:b/>
        </w:rPr>
        <w:t>Synopsis</w:t>
      </w:r>
      <w:r>
        <w:t xml:space="preserve">    : Registers a DLL file</w:t>
      </w:r>
    </w:p>
    <w:p w:rsidR="0005305F" w:rsidRDefault="0005305F" w:rsidP="0005305F">
      <w:r w:rsidRPr="0005305F">
        <w:rPr>
          <w:b/>
        </w:rPr>
        <w:t>Description</w:t>
      </w:r>
      <w:r>
        <w:t xml:space="preserve">: </w:t>
      </w:r>
    </w:p>
    <w:p w:rsidR="0005305F" w:rsidRDefault="0005305F" w:rsidP="0005305F">
      <w:r>
        <w:t xml:space="preserve">              Registers a DLL file using regsvr32.exe</w:t>
      </w:r>
    </w:p>
    <w:p w:rsidR="0005305F" w:rsidRDefault="0005305F" w:rsidP="0005305F">
      <w:r w:rsidRPr="0005305F">
        <w:rPr>
          <w:b/>
        </w:rPr>
        <w:t xml:space="preserve">Parameter  </w:t>
      </w:r>
      <w:r>
        <w:t xml:space="preserve"> : FilePath</w:t>
      </w:r>
    </w:p>
    <w:p w:rsidR="0005305F" w:rsidRDefault="0005305F" w:rsidP="0005305F">
      <w:r>
        <w:t xml:space="preserve">              Path to the DLL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C:\PS&gt;Register-DLL "$envProgramFiles\Documentum\Shared\DcTLSFileToDMSComp.dll"</w:t>
      </w:r>
    </w:p>
    <w:p w:rsidR="0005305F" w:rsidRDefault="0005305F" w:rsidP="0005305F">
      <w:pPr>
        <w:pStyle w:val="Heading3"/>
      </w:pPr>
      <w:bookmarkStart w:id="63" w:name="_Toc369164238"/>
      <w:r>
        <w:t>Remove-File</w:t>
      </w:r>
      <w:bookmarkEnd w:id="63"/>
    </w:p>
    <w:p w:rsidR="0005305F" w:rsidRDefault="0005305F" w:rsidP="0005305F">
      <w:r w:rsidRPr="0005305F">
        <w:rPr>
          <w:b/>
        </w:rPr>
        <w:t>Synopsis</w:t>
      </w:r>
      <w:r>
        <w:t xml:space="preserve">    : Function to remove a file or all files recursively in a given path.</w:t>
      </w:r>
    </w:p>
    <w:p w:rsidR="0005305F" w:rsidRDefault="0005305F" w:rsidP="0005305F">
      <w:r w:rsidRPr="0005305F">
        <w:rPr>
          <w:b/>
        </w:rPr>
        <w:t>Description</w:t>
      </w:r>
      <w:r>
        <w:t xml:space="preserve">: </w:t>
      </w:r>
    </w:p>
    <w:p w:rsidR="0005305F" w:rsidRDefault="0005305F" w:rsidP="0005305F">
      <w:r>
        <w:t xml:space="preserve">              Function to remove a file or all files recursively in a given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remove</w:t>
      </w:r>
    </w:p>
    <w:p w:rsidR="0005305F" w:rsidRDefault="0005305F" w:rsidP="0005305F">
      <w:r>
        <w:t xml:space="preserve">              Recurse</w:t>
      </w:r>
    </w:p>
    <w:p w:rsidR="0005305F" w:rsidRDefault="0005305F" w:rsidP="0005305F">
      <w:r>
        <w:t xml:space="preserve">              Optionally, remove all files recursively in a directory</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lastRenderedPageBreak/>
        <w:t>Examples</w:t>
      </w:r>
      <w:r>
        <w:t xml:space="preserve">    : </w:t>
      </w:r>
    </w:p>
    <w:p w:rsidR="0005305F" w:rsidRDefault="0005305F" w:rsidP="0005305F">
      <w:r>
        <w:t xml:space="preserve">              -------------------------- EXAMPLE 1 --------------------------</w:t>
      </w:r>
    </w:p>
    <w:p w:rsidR="0005305F" w:rsidRDefault="0005305F" w:rsidP="0005305F">
      <w:r>
        <w:t xml:space="preserve">              C:\PS&gt;Remove-File -Path "C:\Windows\Downloaded Program Files\Temp.inf"</w:t>
      </w:r>
    </w:p>
    <w:p w:rsidR="0005305F" w:rsidRDefault="0005305F" w:rsidP="0005305F">
      <w:r>
        <w:t xml:space="preserve">              -------------------------- EXAMPLE 2 --------------------------</w:t>
      </w:r>
    </w:p>
    <w:p w:rsidR="0005305F" w:rsidRDefault="0005305F" w:rsidP="0005305F">
      <w:r>
        <w:t xml:space="preserve">              C:\PS&gt;Remove-File -Path "C:\Windows\Downloaded Program Files" -Recurse</w:t>
      </w:r>
    </w:p>
    <w:p w:rsidR="0005305F" w:rsidRDefault="0005305F" w:rsidP="0005305F">
      <w:pPr>
        <w:pStyle w:val="Heading3"/>
      </w:pPr>
      <w:bookmarkStart w:id="64" w:name="_Toc369164239"/>
      <w:r>
        <w:t>Remove-MSIApplications</w:t>
      </w:r>
      <w:bookmarkEnd w:id="64"/>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05305F" w:rsidRDefault="0005305F" w:rsidP="0005305F">
      <w:r>
        <w:t xml:space="preserve">              </w:t>
      </w:r>
      <w:proofErr w:type="gramStart"/>
      <w:r>
        <w:t>Removes all MSI applications matching the specified application name.</w:t>
      </w:r>
      <w:proofErr w:type="gramEnd"/>
      <w:r>
        <w:t xml:space="preserve"> </w:t>
      </w:r>
    </w:p>
    <w:p w:rsidR="0005305F" w:rsidRDefault="0005305F" w:rsidP="0005305F">
      <w:r>
        <w:t xml:space="preserve">              Enumerates the registry for installed applications matching the specified application name and uninstalls that application using the product code, provided the </w:t>
      </w:r>
    </w:p>
    <w:p w:rsidR="0005305F" w:rsidRDefault="0005305F" w:rsidP="0005305F">
      <w:r>
        <w:t xml:space="preserve">              </w:t>
      </w:r>
      <w:proofErr w:type="gramStart"/>
      <w:r>
        <w:t>uninstall</w:t>
      </w:r>
      <w:proofErr w:type="gramEnd"/>
      <w:r>
        <w:t xml:space="preserve"> string </w:t>
      </w:r>
    </w:p>
    <w:p w:rsidR="0005305F" w:rsidRDefault="0005305F" w:rsidP="0005305F">
      <w:r>
        <w:t xml:space="preserve">              </w:t>
      </w:r>
      <w:proofErr w:type="gramStart"/>
      <w:r>
        <w:t>matches</w:t>
      </w:r>
      <w:proofErr w:type="gramEnd"/>
      <w:r>
        <w:t xml:space="preserve"> "msiexec"</w:t>
      </w:r>
    </w:p>
    <w:p w:rsidR="0005305F" w:rsidRDefault="0005305F" w:rsidP="0005305F">
      <w:r w:rsidRPr="0005305F">
        <w:rPr>
          <w:b/>
        </w:rPr>
        <w:t xml:space="preserve">Parameter  </w:t>
      </w:r>
      <w:r>
        <w:t xml:space="preserve"> : Name</w:t>
      </w:r>
    </w:p>
    <w:p w:rsidR="0005305F" w:rsidRDefault="0005305F" w:rsidP="0005305F">
      <w:r>
        <w:t xml:space="preserve">              The name of the application you want to uninstall.</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C:\PS&gt;Remove-MSIApplications "Adobe Flash"</w:t>
      </w:r>
    </w:p>
    <w:p w:rsidR="0005305F" w:rsidRDefault="0005305F" w:rsidP="0005305F">
      <w:r>
        <w:t xml:space="preserve">              Removes all versions of software that match the name "Adobe Flash"</w:t>
      </w:r>
    </w:p>
    <w:p w:rsidR="0005305F" w:rsidRDefault="0005305F" w:rsidP="0005305F">
      <w:r>
        <w:t xml:space="preserve">              -------------------------- EXAMPLE 2 --------------------------</w:t>
      </w:r>
    </w:p>
    <w:p w:rsidR="0005305F" w:rsidRDefault="0005305F" w:rsidP="0005305F">
      <w:r>
        <w:t xml:space="preserve">              C:\PS&gt;Remove-MSIApplications "Adobe"</w:t>
      </w:r>
    </w:p>
    <w:p w:rsidR="0005305F" w:rsidRDefault="0005305F" w:rsidP="0005305F">
      <w:r>
        <w:t xml:space="preserve">              Removes all versions of software that match the name "Adobe"</w:t>
      </w:r>
    </w:p>
    <w:p w:rsidR="0005305F" w:rsidRDefault="0005305F" w:rsidP="0005305F">
      <w:pPr>
        <w:pStyle w:val="Heading3"/>
      </w:pPr>
      <w:bookmarkStart w:id="65" w:name="_Toc369164240"/>
      <w:r>
        <w:t>Remove-RegistryKey</w:t>
      </w:r>
      <w:bookmarkEnd w:id="65"/>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05305F">
      <w:r>
        <w:t xml:space="preserve">              Deletes the specified registry key or value</w:t>
      </w:r>
    </w:p>
    <w:p w:rsidR="0005305F" w:rsidRDefault="0005305F" w:rsidP="0005305F">
      <w:r w:rsidRPr="0005305F">
        <w:rPr>
          <w:b/>
        </w:rPr>
        <w:t xml:space="preserve">Parameter  </w:t>
      </w:r>
      <w:r>
        <w:t xml:space="preserve"> : Key</w:t>
      </w:r>
    </w:p>
    <w:p w:rsidR="0005305F" w:rsidRDefault="0005305F" w:rsidP="0005305F">
      <w:r>
        <w:t xml:space="preserve">              Path of the registry key to delete</w:t>
      </w:r>
    </w:p>
    <w:p w:rsidR="0005305F" w:rsidRDefault="0005305F" w:rsidP="0005305F">
      <w:r>
        <w:lastRenderedPageBreak/>
        <w:t xml:space="preserve">              Name</w:t>
      </w:r>
    </w:p>
    <w:p w:rsidR="0005305F" w:rsidRDefault="0005305F" w:rsidP="0005305F">
      <w:r>
        <w:t xml:space="preserve">              Name of the registry key value to delete</w:t>
      </w:r>
    </w:p>
    <w:p w:rsidR="0005305F" w:rsidRDefault="0005305F" w:rsidP="0005305F">
      <w:r>
        <w:t xml:space="preserve">              Recurse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C:\PS&gt;Remove-RegistryKey -Key "HKEY_CURRENT_USER\SOFTWARE\Microsoft\Windows\CurrentVersion\RunOnce"</w:t>
      </w:r>
    </w:p>
    <w:p w:rsidR="0005305F" w:rsidRDefault="0005305F" w:rsidP="0005305F">
      <w:r>
        <w:t xml:space="preserve">              -------------------------- EXAMPLE 2 --------------------------</w:t>
      </w:r>
    </w:p>
    <w:p w:rsidR="0005305F" w:rsidRDefault="0005305F" w:rsidP="0005305F">
      <w:r>
        <w:t xml:space="preserve">              C:\PS&gt;Remove-RegistryKey -Key "HKLM</w:t>
      </w:r>
      <w:proofErr w:type="gramStart"/>
      <w:r>
        <w:t>:\</w:t>
      </w:r>
      <w:proofErr w:type="gramEnd"/>
      <w:r>
        <w:t>SOFTWARE\Microsoft\Windows\CurrentVersion\Run" -Name "RunAppInstall"</w:t>
      </w:r>
    </w:p>
    <w:p w:rsidR="0005305F" w:rsidRDefault="0005305F" w:rsidP="0005305F">
      <w:pPr>
        <w:pStyle w:val="Heading3"/>
      </w:pPr>
      <w:bookmarkStart w:id="66" w:name="_Toc369164241"/>
      <w:r>
        <w:t>Set-IniContent</w:t>
      </w:r>
      <w:bookmarkEnd w:id="66"/>
    </w:p>
    <w:p w:rsidR="0005305F" w:rsidRDefault="0005305F" w:rsidP="0005305F">
      <w:r w:rsidRPr="0005305F">
        <w:rPr>
          <w:b/>
        </w:rPr>
        <w:t>Synopsis</w:t>
      </w:r>
      <w:r>
        <w:t xml:space="preserve">    : Adds or sets the value of a property in an ini file</w:t>
      </w:r>
    </w:p>
    <w:p w:rsidR="0005305F" w:rsidRDefault="0005305F" w:rsidP="0005305F">
      <w:r w:rsidRPr="0005305F">
        <w:rPr>
          <w:b/>
        </w:rPr>
        <w:t>Description</w:t>
      </w:r>
      <w:r>
        <w:t xml:space="preserve">: </w:t>
      </w:r>
    </w:p>
    <w:p w:rsidR="0005305F" w:rsidRDefault="0005305F" w:rsidP="0005305F">
      <w:r>
        <w:t xml:space="preserve">              Adds or sets the value of a property in an ini file</w:t>
      </w:r>
    </w:p>
    <w:p w:rsidR="0005305F" w:rsidRDefault="0005305F" w:rsidP="0005305F">
      <w:r w:rsidRPr="0005305F">
        <w:rPr>
          <w:b/>
        </w:rPr>
        <w:t xml:space="preserve">Parameter  </w:t>
      </w:r>
      <w:r>
        <w:t xml:space="preserve"> : FilePath</w:t>
      </w:r>
    </w:p>
    <w:p w:rsidR="0005305F" w:rsidRDefault="0005305F" w:rsidP="0005305F">
      <w:r>
        <w:t xml:space="preserve">              Path to the inin file</w:t>
      </w:r>
    </w:p>
    <w:p w:rsidR="0005305F" w:rsidRDefault="0005305F" w:rsidP="0005305F">
      <w:r>
        <w:t xml:space="preserve">              Key</w:t>
      </w:r>
    </w:p>
    <w:p w:rsidR="0005305F" w:rsidRDefault="0005305F" w:rsidP="0005305F">
      <w:r>
        <w:t xml:space="preserve">              The ini property name</w:t>
      </w:r>
    </w:p>
    <w:p w:rsidR="0005305F" w:rsidRDefault="0005305F" w:rsidP="0005305F">
      <w:r>
        <w:t xml:space="preserve">              Value</w:t>
      </w:r>
    </w:p>
    <w:p w:rsidR="0005305F" w:rsidRDefault="0005305F" w:rsidP="0005305F">
      <w:r>
        <w:t xml:space="preserve">              The ini property value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C:\PS&gt;Set-IniContent "$envProgramFilesX86\IBM\Lotus\Notes\notes.ini" -Key "AutoLogoffMinutes" -Value "10"</w:t>
      </w:r>
    </w:p>
    <w:p w:rsidR="0005305F" w:rsidRDefault="0005305F" w:rsidP="0005305F">
      <w:pPr>
        <w:pStyle w:val="Heading3"/>
      </w:pPr>
      <w:bookmarkStart w:id="67" w:name="_Toc369164242"/>
      <w:r>
        <w:t>Set-PinnedApplication</w:t>
      </w:r>
      <w:bookmarkEnd w:id="67"/>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lastRenderedPageBreak/>
        <w:t>Description</w:t>
      </w:r>
      <w:r>
        <w:t xml:space="preserve">: </w:t>
      </w:r>
    </w:p>
    <w:p w:rsidR="0005305F" w:rsidRDefault="0005305F" w:rsidP="0005305F">
      <w:r>
        <w:t xml:space="preserve">              Pins or unpins a shortcut to the start menu or task bar.</w:t>
      </w:r>
    </w:p>
    <w:p w:rsidR="0005305F" w:rsidRDefault="0005305F" w:rsidP="0005305F">
      <w:r>
        <w:t xml:space="preserve">              This should typically be run in the user context, as pinned items are stored in the user profile.</w:t>
      </w:r>
    </w:p>
    <w:p w:rsidR="0005305F" w:rsidRDefault="0005305F" w:rsidP="0005305F">
      <w:r w:rsidRPr="0005305F">
        <w:rPr>
          <w:b/>
        </w:rPr>
        <w:t xml:space="preserve">Parameter  </w:t>
      </w:r>
      <w:r>
        <w:t xml:space="preserve"> : Action</w:t>
      </w:r>
    </w:p>
    <w:p w:rsidR="0005305F" w:rsidRDefault="0005305F" w:rsidP="0005305F">
      <w:r>
        <w:t xml:space="preserve">              Action to be performed: "PintoStartMenu","UnpinfromStartMenu","PintoTaskbar","UnpinfromTaskbar"</w:t>
      </w:r>
    </w:p>
    <w:p w:rsidR="0005305F" w:rsidRDefault="0005305F" w:rsidP="0005305F">
      <w:r>
        <w:t xml:space="preserve">              FilePath</w:t>
      </w:r>
    </w:p>
    <w:p w:rsidR="0005305F" w:rsidRDefault="0005305F" w:rsidP="0005305F">
      <w:r>
        <w:t xml:space="preserve">              Path to the shortcut file to be pinned or unpinned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C:\PS&gt;Set-PinnedApplication -Action "PintoStartMenu" -FilePath "$envProgramFilesX86\IBM\Lotus\Notes\notes.exe"</w:t>
      </w:r>
    </w:p>
    <w:p w:rsidR="0005305F" w:rsidRDefault="0005305F" w:rsidP="0005305F">
      <w:r>
        <w:t xml:space="preserve">              -------------------------- EXAMPLE 2 --------------------------</w:t>
      </w:r>
    </w:p>
    <w:p w:rsidR="0005305F" w:rsidRDefault="0005305F" w:rsidP="0005305F">
      <w:r>
        <w:t xml:space="preserve">              C:\PS&gt;Set-PinnedApplication -Action "UnpinfromTaskbar" -FilePath "$envProgramFilesX86\IBM\Lotus\Notes\notes.exe"</w:t>
      </w:r>
    </w:p>
    <w:p w:rsidR="0005305F" w:rsidRDefault="0005305F" w:rsidP="0005305F">
      <w:pPr>
        <w:pStyle w:val="Heading3"/>
      </w:pPr>
      <w:bookmarkStart w:id="68" w:name="_Toc369164243"/>
      <w:r>
        <w:t>Set-RegistryKey</w:t>
      </w:r>
      <w:bookmarkEnd w:id="68"/>
    </w:p>
    <w:p w:rsidR="0005305F" w:rsidRDefault="0005305F" w:rsidP="0005305F">
      <w:r w:rsidRPr="0005305F">
        <w:rPr>
          <w:b/>
        </w:rPr>
        <w:t>Synopsis</w:t>
      </w:r>
      <w:r>
        <w:t xml:space="preserve">    : Creates a registry key name, value or value data or sets the same if it does not already exist.</w:t>
      </w:r>
    </w:p>
    <w:p w:rsidR="0005305F" w:rsidRDefault="0005305F" w:rsidP="0005305F">
      <w:r w:rsidRPr="0005305F">
        <w:rPr>
          <w:b/>
        </w:rPr>
        <w:t>Description</w:t>
      </w:r>
      <w:r>
        <w:t xml:space="preserve">: </w:t>
      </w:r>
    </w:p>
    <w:p w:rsidR="0005305F" w:rsidRDefault="0005305F" w:rsidP="0005305F">
      <w:r>
        <w:t xml:space="preserve">              Creates a registry key name, value or value data or sets the same if it does not already exist.</w:t>
      </w:r>
    </w:p>
    <w:p w:rsidR="0005305F" w:rsidRDefault="0005305F" w:rsidP="0005305F">
      <w:r w:rsidRPr="0005305F">
        <w:rPr>
          <w:b/>
        </w:rPr>
        <w:t xml:space="preserve">Parameter  </w:t>
      </w:r>
      <w:r>
        <w:t xml:space="preserve"> : Key</w:t>
      </w:r>
    </w:p>
    <w:p w:rsidR="0005305F" w:rsidRDefault="0005305F" w:rsidP="0005305F">
      <w:r>
        <w:t xml:space="preserve">              The registry key path</w:t>
      </w:r>
    </w:p>
    <w:p w:rsidR="0005305F" w:rsidRDefault="0005305F" w:rsidP="0005305F">
      <w:r>
        <w:t xml:space="preserve">              Name</w:t>
      </w:r>
    </w:p>
    <w:p w:rsidR="0005305F" w:rsidRDefault="0005305F" w:rsidP="0005305F">
      <w:r>
        <w:t xml:space="preserve">              The value name</w:t>
      </w:r>
    </w:p>
    <w:p w:rsidR="0005305F" w:rsidRDefault="0005305F" w:rsidP="0005305F">
      <w:r>
        <w:t xml:space="preserve">              Value</w:t>
      </w:r>
    </w:p>
    <w:p w:rsidR="0005305F" w:rsidRDefault="0005305F" w:rsidP="0005305F">
      <w:r>
        <w:t xml:space="preserve">              The value data</w:t>
      </w:r>
    </w:p>
    <w:p w:rsidR="0005305F" w:rsidRDefault="0005305F" w:rsidP="0005305F">
      <w:r>
        <w:t xml:space="preserve">              Type</w:t>
      </w:r>
    </w:p>
    <w:p w:rsidR="0005305F" w:rsidRDefault="0005305F" w:rsidP="0005305F">
      <w:r>
        <w:t xml:space="preserve">              The type of registry value to create or set [Default is "String" </w:t>
      </w:r>
    </w:p>
    <w:p w:rsidR="0005305F" w:rsidRDefault="0005305F" w:rsidP="0005305F">
      <w:r>
        <w:t xml:space="preserve">              Acceptable values are: "Binary","DWord","ExpandString","MultiString","None","QWord","String",</w:t>
      </w:r>
      <w:proofErr w:type="gramStart"/>
      <w:r>
        <w:t>"</w:t>
      </w:r>
      <w:proofErr w:type="gramEnd"/>
      <w:r>
        <w:t>Unknown"</w:t>
      </w:r>
    </w:p>
    <w:p w:rsidR="0005305F" w:rsidRDefault="0005305F" w:rsidP="0005305F">
      <w:r>
        <w:t xml:space="preserve">              Object type: [Microsoft.Win32.RegistryValueKind]</w:t>
      </w:r>
    </w:p>
    <w:p w:rsidR="0005305F" w:rsidRDefault="0005305F" w:rsidP="0005305F">
      <w:r>
        <w:lastRenderedPageBreak/>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C:\PS&gt;Set-RegistryKey -Key $blockedAppPath -Name "Debugger" -Value $blockedAppDebuggerValue</w:t>
      </w:r>
    </w:p>
    <w:p w:rsidR="0005305F" w:rsidRDefault="0005305F" w:rsidP="0005305F">
      <w:r>
        <w:t xml:space="preserve">              -------------------------- EXAMPLE 2 --------------------------</w:t>
      </w:r>
    </w:p>
    <w:p w:rsidR="0005305F" w:rsidRDefault="0005305F" w:rsidP="0005305F">
      <w:r>
        <w:t xml:space="preserve">              C:\PS&gt;Set-RegistryKey -Key "HKEY_LOCAL_MACHINE\SOFTWARE\Microsoft\Windows\CurrentVersion\RunOnce" -Name "Debugger" -Value $blockedAppDebuggerValue -Type String</w:t>
      </w:r>
    </w:p>
    <w:p w:rsidR="0005305F" w:rsidRDefault="0005305F" w:rsidP="0005305F">
      <w:pPr>
        <w:pStyle w:val="Heading3"/>
      </w:pPr>
      <w:bookmarkStart w:id="69" w:name="_Toc369164244"/>
      <w:r>
        <w:t>Show-BalloonTip</w:t>
      </w:r>
      <w:bookmarkEnd w:id="69"/>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05305F">
      <w:r>
        <w:t xml:space="preserve">              Displays a balloon tip notification in the system tray</w:t>
      </w:r>
    </w:p>
    <w:p w:rsidR="0005305F" w:rsidRDefault="0005305F" w:rsidP="0005305F">
      <w:r w:rsidRPr="0005305F">
        <w:rPr>
          <w:b/>
        </w:rPr>
        <w:t xml:space="preserve">Parameter  </w:t>
      </w:r>
      <w:r>
        <w:t xml:space="preserve"> : BalloonTipText</w:t>
      </w:r>
    </w:p>
    <w:p w:rsidR="0005305F" w:rsidRDefault="0005305F" w:rsidP="0005305F">
      <w:r>
        <w:t xml:space="preserve">              Text of the balloon tip</w:t>
      </w:r>
    </w:p>
    <w:p w:rsidR="0005305F" w:rsidRDefault="0005305F" w:rsidP="0005305F">
      <w:r>
        <w:t xml:space="preserve">              BalloonTipTitle</w:t>
      </w:r>
    </w:p>
    <w:p w:rsidR="0005305F" w:rsidRDefault="0005305F" w:rsidP="0005305F">
      <w:r>
        <w:t xml:space="preserve">              Title of the balloon tip</w:t>
      </w:r>
    </w:p>
    <w:p w:rsidR="0005305F" w:rsidRDefault="0005305F" w:rsidP="0005305F">
      <w:r>
        <w:t xml:space="preserve">              BalloonTipIcon</w:t>
      </w:r>
    </w:p>
    <w:p w:rsidR="0005305F" w:rsidRDefault="0005305F" w:rsidP="0005305F">
      <w:r>
        <w:t xml:space="preserve">              Icon to be used [Default is Info]</w:t>
      </w:r>
    </w:p>
    <w:p w:rsidR="0005305F" w:rsidRDefault="0005305F" w:rsidP="0005305F">
      <w:r>
        <w:t xml:space="preserve">              Accepted values: 'Error', 'Info', 'None', 'Warning'</w:t>
      </w:r>
    </w:p>
    <w:p w:rsidR="0005305F" w:rsidRDefault="0005305F" w:rsidP="0005305F">
      <w:r>
        <w:t xml:space="preserve">              BalloonTipTime</w:t>
      </w:r>
    </w:p>
    <w:p w:rsidR="0005305F" w:rsidRDefault="0005305F" w:rsidP="0005305F">
      <w:r>
        <w:t xml:space="preserve">              Time in milliseconds to display the balloon tip [Default 500]</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C:\PS&gt;Show-BalloonTip -BalloonTipText "Installation Started" -BalloonTipTitle "Application Name"</w:t>
      </w:r>
    </w:p>
    <w:p w:rsidR="0005305F" w:rsidRDefault="0005305F" w:rsidP="0005305F">
      <w:r>
        <w:t xml:space="preserve">              -------------------------- EXAMPLE 2 --------------------------</w:t>
      </w:r>
    </w:p>
    <w:p w:rsidR="0005305F" w:rsidRDefault="0005305F" w:rsidP="0005305F">
      <w:r>
        <w:t xml:space="preserve">              C:\PS&gt;Show-BalloonTip -BalloonTipIcon "Info" -BalloonTipText "Installation Started" -BalloonTipTitle "Application Name" -BalloonTipTime "1000"</w:t>
      </w:r>
    </w:p>
    <w:p w:rsidR="0005305F" w:rsidRDefault="0005305F" w:rsidP="0005305F">
      <w:pPr>
        <w:pStyle w:val="Heading3"/>
      </w:pPr>
      <w:bookmarkStart w:id="70" w:name="_Toc369164245"/>
      <w:r>
        <w:lastRenderedPageBreak/>
        <w:t>Show-DialogBox</w:t>
      </w:r>
      <w:bookmarkEnd w:id="70"/>
    </w:p>
    <w:p w:rsidR="0005305F" w:rsidRDefault="0005305F" w:rsidP="0005305F">
      <w:r w:rsidRPr="0005305F">
        <w:rPr>
          <w:b/>
        </w:rPr>
        <w:t>Synopsis</w:t>
      </w:r>
      <w:r>
        <w:t xml:space="preserve">    : This function displays a custom dialog box with optional title, buttons, icon and timeout.</w:t>
      </w:r>
    </w:p>
    <w:p w:rsidR="0005305F" w:rsidRDefault="0005305F" w:rsidP="0005305F">
      <w:r w:rsidRPr="0005305F">
        <w:rPr>
          <w:b/>
        </w:rPr>
        <w:t>Description</w:t>
      </w:r>
      <w:r>
        <w:t xml:space="preserve">: </w:t>
      </w:r>
    </w:p>
    <w:p w:rsidR="0005305F" w:rsidRDefault="0005305F" w:rsidP="0005305F">
      <w:r>
        <w:t xml:space="preserve">              This function displays a custom dialog box with optional title, buttons, icon and timeout. The default button is "OK", the default Icon is "None" and the default </w:t>
      </w:r>
    </w:p>
    <w:p w:rsidR="0005305F" w:rsidRDefault="0005305F" w:rsidP="0005305F">
      <w:r>
        <w:t xml:space="preserve">              Timeout is none.</w:t>
      </w:r>
    </w:p>
    <w:p w:rsidR="0005305F" w:rsidRDefault="0005305F" w:rsidP="0005305F">
      <w:r w:rsidRPr="0005305F">
        <w:rPr>
          <w:b/>
        </w:rPr>
        <w:t xml:space="preserve">Parameter  </w:t>
      </w:r>
      <w:r>
        <w:t xml:space="preserve"> : Text</w:t>
      </w:r>
    </w:p>
    <w:p w:rsidR="0005305F" w:rsidRDefault="0005305F" w:rsidP="0005305F">
      <w:r>
        <w:t xml:space="preserve">              Text in the message dialog box</w:t>
      </w:r>
    </w:p>
    <w:p w:rsidR="0005305F" w:rsidRDefault="0005305F" w:rsidP="0005305F">
      <w:r>
        <w:t xml:space="preserve">              Title</w:t>
      </w:r>
    </w:p>
    <w:p w:rsidR="0005305F" w:rsidRDefault="0005305F" w:rsidP="0005305F">
      <w:r>
        <w:t xml:space="preserve">              Title of the message dialog box</w:t>
      </w:r>
    </w:p>
    <w:p w:rsidR="0005305F" w:rsidRDefault="0005305F" w:rsidP="0005305F">
      <w:r>
        <w:t xml:space="preserve">              Buttons</w:t>
      </w:r>
    </w:p>
    <w:p w:rsidR="0005305F" w:rsidRDefault="0005305F" w:rsidP="0005305F">
      <w:r>
        <w:t xml:space="preserve">              Buttons to be included on the dialog box [Default is "OK"]</w:t>
      </w:r>
    </w:p>
    <w:p w:rsidR="0005305F" w:rsidRDefault="0005305F" w:rsidP="0005305F">
      <w:r>
        <w:t xml:space="preserve">              "OK"</w:t>
      </w:r>
    </w:p>
    <w:p w:rsidR="0005305F" w:rsidRDefault="0005305F" w:rsidP="0005305F">
      <w:r>
        <w:t xml:space="preserve">              "OKCancel"</w:t>
      </w:r>
    </w:p>
    <w:p w:rsidR="0005305F" w:rsidRDefault="0005305F" w:rsidP="0005305F">
      <w:r>
        <w:t xml:space="preserve">              "AbortRetryIgnore"</w:t>
      </w:r>
    </w:p>
    <w:p w:rsidR="0005305F" w:rsidRDefault="0005305F" w:rsidP="0005305F">
      <w:r>
        <w:t xml:space="preserve">              "YesNoCancel"</w:t>
      </w:r>
    </w:p>
    <w:p w:rsidR="0005305F" w:rsidRDefault="0005305F" w:rsidP="0005305F">
      <w:r>
        <w:t xml:space="preserve">              "YesNo"</w:t>
      </w:r>
    </w:p>
    <w:p w:rsidR="0005305F" w:rsidRDefault="0005305F" w:rsidP="0005305F">
      <w:r>
        <w:t xml:space="preserve">              "RetryCancel"</w:t>
      </w:r>
    </w:p>
    <w:p w:rsidR="0005305F" w:rsidRDefault="0005305F" w:rsidP="0005305F">
      <w:r>
        <w:t xml:space="preserve">              "CancelTryAgainContinue"</w:t>
      </w:r>
    </w:p>
    <w:p w:rsidR="0005305F" w:rsidRDefault="0005305F" w:rsidP="0005305F">
      <w:r>
        <w:t xml:space="preserve">              DefaultButton</w:t>
      </w:r>
    </w:p>
    <w:p w:rsidR="0005305F" w:rsidRDefault="0005305F" w:rsidP="0005305F">
      <w:r>
        <w:t xml:space="preserve">              The Default button that is selected [Default is "First"]</w:t>
      </w:r>
    </w:p>
    <w:p w:rsidR="0005305F" w:rsidRDefault="0005305F" w:rsidP="0005305F">
      <w:r>
        <w:t xml:space="preserve">              "First"</w:t>
      </w:r>
    </w:p>
    <w:p w:rsidR="0005305F" w:rsidRDefault="0005305F" w:rsidP="0005305F">
      <w:r>
        <w:t xml:space="preserve">              "Second"</w:t>
      </w:r>
    </w:p>
    <w:p w:rsidR="0005305F" w:rsidRDefault="0005305F" w:rsidP="0005305F">
      <w:r>
        <w:t xml:space="preserve">              "Third"</w:t>
      </w:r>
    </w:p>
    <w:p w:rsidR="0005305F" w:rsidRDefault="0005305F" w:rsidP="0005305F">
      <w:r>
        <w:t xml:space="preserve">              Icon</w:t>
      </w:r>
    </w:p>
    <w:p w:rsidR="0005305F" w:rsidRDefault="0005305F" w:rsidP="0005305F">
      <w:r>
        <w:t xml:space="preserve">              Icon to display on the dialog box [Default is "None"]</w:t>
      </w:r>
    </w:p>
    <w:p w:rsidR="0005305F" w:rsidRDefault="0005305F" w:rsidP="0005305F">
      <w:r>
        <w:t xml:space="preserve">              Acceptable valures are: "None",    "Stop", "Question", "Exclamation", "Information",</w:t>
      </w:r>
    </w:p>
    <w:p w:rsidR="0005305F" w:rsidRDefault="0005305F" w:rsidP="0005305F">
      <w:r>
        <w:t xml:space="preserve">              Timeout</w:t>
      </w:r>
    </w:p>
    <w:p w:rsidR="0005305F" w:rsidRDefault="0005305F" w:rsidP="0005305F">
      <w:r>
        <w:t xml:space="preserve">              Timeout period in seconds before automatically closing the dialog box with the return message "Timeout" [Default the UI timeout value set in the config XML file]</w:t>
      </w:r>
    </w:p>
    <w:p w:rsidR="0005305F" w:rsidRDefault="0005305F" w:rsidP="0005305F">
      <w:r>
        <w:lastRenderedPageBreak/>
        <w:t xml:space="preserve">              TopMost</w:t>
      </w:r>
    </w:p>
    <w:p w:rsidR="0005305F" w:rsidRDefault="0005305F" w:rsidP="0005305F">
      <w:r>
        <w:t xml:space="preserve">              Specifies whether the message box is a system modal message box and appears in a topmost window. [Default is </w:t>
      </w:r>
      <w:proofErr w:type="gramStart"/>
      <w:r>
        <w:t>True</w:t>
      </w:r>
      <w:proofErr w:type="gramEnd"/>
      <w:r>
        <w: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C:\PS&gt;Show-DialogBox -Title "Installed Complete" -Text "Installation has completed. Please click OK and restart your computer." -Icon "Information"</w:t>
      </w:r>
    </w:p>
    <w:p w:rsidR="0005305F" w:rsidRDefault="0005305F" w:rsidP="0005305F">
      <w:r>
        <w:t xml:space="preserve">              -------------------------- EXAMPLE 2 --------------------------</w:t>
      </w:r>
    </w:p>
    <w:p w:rsidR="0005305F" w:rsidRDefault="0005305F" w:rsidP="0005305F">
      <w:r>
        <w:t xml:space="preserve">              C:\PS&gt;Show-DialogBox -Title "Installation Notice" -Text "Installation will take approximately 30 mintues. Do you wish to proceed?" -Buttons "OKCancel" </w:t>
      </w:r>
    </w:p>
    <w:p w:rsidR="0005305F" w:rsidRDefault="0005305F" w:rsidP="0005305F">
      <w:r>
        <w:t xml:space="preserve">              -DefaultButton "Second" </w:t>
      </w:r>
    </w:p>
    <w:p w:rsidR="0005305F" w:rsidRDefault="0005305F" w:rsidP="0005305F">
      <w:r>
        <w:t xml:space="preserve">              -Icon "Exclamation" -Timeout 600</w:t>
      </w:r>
    </w:p>
    <w:p w:rsidR="0005305F" w:rsidRDefault="0005305F" w:rsidP="0005305F">
      <w:pPr>
        <w:pStyle w:val="Heading3"/>
      </w:pPr>
      <w:bookmarkStart w:id="71" w:name="_Toc369164246"/>
      <w:r>
        <w:t>Show-InstallationProgress</w:t>
      </w:r>
      <w:bookmarkEnd w:id="71"/>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05305F" w:rsidRDefault="0005305F" w:rsidP="0005305F">
      <w:r>
        <w:t xml:space="preserve">              Create a WPF window in a separate thread to display a marquee style progress ellipse with a custom message that can be updated.</w:t>
      </w:r>
    </w:p>
    <w:p w:rsidR="0005305F" w:rsidRDefault="0005305F" w:rsidP="0005305F">
      <w:r>
        <w:t xml:space="preserve">              The status message supports line breaks.</w:t>
      </w:r>
    </w:p>
    <w:p w:rsidR="0005305F" w:rsidRDefault="0005305F" w:rsidP="0005305F">
      <w:r>
        <w:t xml:space="preserve">              The first time this function is called in a script, it will display a balloon tip notification to indicate that the installation has started.</w:t>
      </w:r>
    </w:p>
    <w:p w:rsidR="0005305F" w:rsidRDefault="0005305F" w:rsidP="0005305F">
      <w:r w:rsidRPr="0005305F">
        <w:rPr>
          <w:b/>
        </w:rPr>
        <w:t xml:space="preserve">Parameter  </w:t>
      </w:r>
      <w:r>
        <w:t xml:space="preserve"> : StatusMessage</w:t>
      </w:r>
    </w:p>
    <w:p w:rsidR="0005305F" w:rsidRDefault="0005305F" w:rsidP="0005305F">
      <w:r>
        <w:t xml:space="preserve">              The Status Message to be displayed. The default status message is taken from the XML configuration file.</w:t>
      </w:r>
    </w:p>
    <w:p w:rsidR="006B346F" w:rsidRDefault="006B346F" w:rsidP="006B346F">
      <w:pPr>
        <w:ind w:firstLine="720"/>
      </w:pPr>
      <w:r>
        <w:t>WindowLocation</w:t>
      </w:r>
    </w:p>
    <w:p w:rsidR="006B346F" w:rsidRDefault="006B346F" w:rsidP="006B346F">
      <w:r>
        <w:t xml:space="preserve">    </w:t>
      </w:r>
      <w:r>
        <w:tab/>
        <w:t>The location of the progress window [default is just below top, centered]</w:t>
      </w:r>
    </w:p>
    <w:p w:rsidR="006B346F" w:rsidRDefault="006B346F" w:rsidP="006B346F">
      <w:pPr>
        <w:ind w:firstLine="720"/>
      </w:pPr>
      <w:r>
        <w:t>TopMost</w:t>
      </w:r>
    </w:p>
    <w:p w:rsidR="006B346F" w:rsidRDefault="006B346F" w:rsidP="006B346F">
      <w:r>
        <w:t xml:space="preserve">    </w:t>
      </w:r>
      <w:r>
        <w:tab/>
        <w:t>Specificies whether the progress window should be topmost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C:\PS&gt;Show-InstallationProgress</w:t>
      </w:r>
    </w:p>
    <w:p w:rsidR="0005305F" w:rsidRDefault="0005305F" w:rsidP="0005305F">
      <w:r>
        <w:t xml:space="preserve">              </w:t>
      </w:r>
      <w:proofErr w:type="gramStart"/>
      <w:r>
        <w:t>Uses the default status message from the XML configuration file.</w:t>
      </w:r>
      <w:proofErr w:type="gramEnd"/>
    </w:p>
    <w:p w:rsidR="0005305F" w:rsidRDefault="0005305F" w:rsidP="0005305F">
      <w:r>
        <w:lastRenderedPageBreak/>
        <w:t xml:space="preserve">              -------------------------- EXAMPLE 2 --------------------------</w:t>
      </w:r>
    </w:p>
    <w:p w:rsidR="0005305F" w:rsidRDefault="0005305F" w:rsidP="0005305F">
      <w:r>
        <w:t xml:space="preserve">              C:\PS&gt;Show-InstallationProgress "Installation in Progress..."</w:t>
      </w:r>
    </w:p>
    <w:p w:rsidR="0005305F" w:rsidRDefault="0005305F" w:rsidP="0005305F">
      <w:r>
        <w:t xml:space="preserve">              -------------------------- EXAMPLE 3 --------------------------</w:t>
      </w:r>
    </w:p>
    <w:p w:rsidR="0005305F" w:rsidRDefault="0005305F" w:rsidP="0005305F">
      <w:r>
        <w:t xml:space="preserve">              C:\PS&gt;Show-InstallationProgress "Installation in Progress...`nThe installation may take 20 minutes to complete."</w:t>
      </w:r>
    </w:p>
    <w:p w:rsidR="006B346F" w:rsidRDefault="006B346F" w:rsidP="0005305F">
      <w:r>
        <w:t xml:space="preserve">              -------------------------- EXAMPLE 4 --------------------------</w:t>
      </w:r>
    </w:p>
    <w:p w:rsidR="006B346F" w:rsidRDefault="006B346F" w:rsidP="0005305F">
      <w:r>
        <w:tab/>
        <w:t>C:\PS&gt;</w:t>
      </w:r>
      <w:r w:rsidRPr="006B346F">
        <w:t>Show-InstallationProgress "Installation in Progress..." -WindowLocation "BottomRight" -TopMost $false</w:t>
      </w:r>
    </w:p>
    <w:p w:rsidR="0005305F" w:rsidRDefault="0005305F" w:rsidP="0005305F">
      <w:pPr>
        <w:pStyle w:val="Heading3"/>
      </w:pPr>
      <w:bookmarkStart w:id="72" w:name="_Toc369164247"/>
      <w:r>
        <w:t>Show-InstallationPrompt</w:t>
      </w:r>
      <w:bookmarkEnd w:id="72"/>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05305F">
      <w:r>
        <w:t xml:space="preserve">              Any combination of Left, Middle or Right buttons can be displayed. The return value of the button clicked by the user is the button text specified.</w:t>
      </w:r>
    </w:p>
    <w:p w:rsidR="0005305F" w:rsidRDefault="0005305F" w:rsidP="0005305F">
      <w:r w:rsidRPr="0005305F">
        <w:rPr>
          <w:b/>
        </w:rPr>
        <w:t xml:space="preserve">Parameter  </w:t>
      </w:r>
      <w:r>
        <w:t xml:space="preserve"> : Title</w:t>
      </w:r>
    </w:p>
    <w:p w:rsidR="0005305F" w:rsidRDefault="0005305F" w:rsidP="0005305F">
      <w:r>
        <w:t xml:space="preserve">              Title of the prompt</w:t>
      </w:r>
    </w:p>
    <w:p w:rsidR="0005305F" w:rsidRDefault="0005305F" w:rsidP="0005305F">
      <w:r>
        <w:t xml:space="preserve">              [Default is the application installation name]</w:t>
      </w:r>
    </w:p>
    <w:p w:rsidR="0005305F" w:rsidRDefault="0005305F" w:rsidP="0005305F">
      <w:r>
        <w:t xml:space="preserve">              Message</w:t>
      </w:r>
    </w:p>
    <w:p w:rsidR="0005305F" w:rsidRDefault="0005305F" w:rsidP="0005305F">
      <w:r>
        <w:t xml:space="preserve">              Message text to be included in the prompt</w:t>
      </w:r>
    </w:p>
    <w:p w:rsidR="009E47A1" w:rsidRDefault="009E47A1" w:rsidP="009E47A1">
      <w:r>
        <w:t xml:space="preserve">              MessageAlignment</w:t>
      </w:r>
    </w:p>
    <w:p w:rsidR="009E47A1" w:rsidRDefault="009E47A1" w:rsidP="009E47A1">
      <w:r>
        <w:t xml:space="preserve">              Alignment of the message text (Left</w:t>
      </w:r>
      <w:proofErr w:type="gramStart"/>
      <w:r>
        <w:t>,Center,Right</w:t>
      </w:r>
      <w:proofErr w:type="gramEnd"/>
      <w:r>
        <w:t>) [Default is Center]</w:t>
      </w:r>
    </w:p>
    <w:p w:rsidR="0005305F" w:rsidRDefault="0005305F" w:rsidP="0005305F">
      <w:r>
        <w:t xml:space="preserve">              ButtonRightText</w:t>
      </w:r>
    </w:p>
    <w:p w:rsidR="0005305F" w:rsidRDefault="0005305F" w:rsidP="0005305F">
      <w:r>
        <w:t xml:space="preserve">              Show a button on the right of the prompt with the specified text</w:t>
      </w:r>
    </w:p>
    <w:p w:rsidR="0005305F" w:rsidRDefault="0005305F" w:rsidP="0005305F">
      <w:r>
        <w:t xml:space="preserve">              ButtonLeftText</w:t>
      </w:r>
    </w:p>
    <w:p w:rsidR="0005305F" w:rsidRDefault="0005305F" w:rsidP="0005305F">
      <w:r>
        <w:t xml:space="preserve">              Show a button on the left of the prompt with the specified text</w:t>
      </w:r>
    </w:p>
    <w:p w:rsidR="0005305F" w:rsidRDefault="0005305F" w:rsidP="0005305F">
      <w:r>
        <w:t xml:space="preserve">              ButtonMiddleText</w:t>
      </w:r>
    </w:p>
    <w:p w:rsidR="0005305F" w:rsidRDefault="0005305F" w:rsidP="0005305F">
      <w:r>
        <w:t xml:space="preserve">              Show a button in the middle of the prompt with the specified text</w:t>
      </w:r>
    </w:p>
    <w:p w:rsidR="009E47A1" w:rsidRDefault="009E47A1" w:rsidP="009E47A1">
      <w:pPr>
        <w:ind w:firstLine="720"/>
      </w:pPr>
      <w:r>
        <w:t>Icon</w:t>
      </w:r>
    </w:p>
    <w:p w:rsidR="009E47A1" w:rsidRDefault="009E47A1" w:rsidP="009E47A1">
      <w:r>
        <w:tab/>
        <w:t>Show a system icon in the prompt ("Application","Asterisk","Error","Exclamation","Hand","Information","None","Question","Shield","Warning","WinLogo") [Default is "None"]</w:t>
      </w:r>
    </w:p>
    <w:p w:rsidR="009E47A1" w:rsidRDefault="009E47A1" w:rsidP="009E47A1">
      <w:pPr>
        <w:ind w:firstLine="720"/>
      </w:pPr>
      <w:r>
        <w:t>NoWait</w:t>
      </w:r>
    </w:p>
    <w:p w:rsidR="009E47A1" w:rsidRDefault="009E47A1" w:rsidP="009E47A1">
      <w:r>
        <w:lastRenderedPageBreak/>
        <w:tab/>
        <w:t>Specifies whether to show the prompt asynchronously (i.e. allow the script to continue without waiting for a response) [Default is $false]</w:t>
      </w:r>
    </w:p>
    <w:p w:rsidR="00586951" w:rsidRDefault="00586951" w:rsidP="009E47A1">
      <w:r>
        <w:tab/>
        <w:t>Timeout</w:t>
      </w:r>
    </w:p>
    <w:p w:rsidR="00586951" w:rsidRDefault="00586951" w:rsidP="009E47A1">
      <w:r>
        <w:tab/>
      </w:r>
      <w:r w:rsidRPr="00586951">
        <w:t>Specifies the period in seconds after which the prompt should timeout [Default is the UI timeout value set in the config XML file]</w:t>
      </w:r>
    </w:p>
    <w:p w:rsidR="00C871AF" w:rsidRDefault="00C871AF" w:rsidP="00C871AF">
      <w:pPr>
        <w:ind w:firstLine="720"/>
      </w:pPr>
      <w:r>
        <w:t>ExitOnTimeout</w:t>
      </w:r>
    </w:p>
    <w:p w:rsidR="00C871AF" w:rsidRDefault="00C871AF" w:rsidP="0005305F">
      <w:r>
        <w:tab/>
      </w:r>
      <w:proofErr w:type="gramStart"/>
      <w:r w:rsidRPr="00586951">
        <w:t xml:space="preserve">Specifies </w:t>
      </w:r>
      <w:r>
        <w:t>whether to exit the script if the UI times out.</w:t>
      </w:r>
      <w:proofErr w:type="gramEnd"/>
      <w:r>
        <w:t xml:space="preserve">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C:\PS&gt;Show-InstallationPrompt -Message "Do you want to proceed with the installation?" -</w:t>
      </w:r>
      <w:proofErr w:type="gramStart"/>
      <w:r>
        <w:t>buttonRightText</w:t>
      </w:r>
      <w:proofErr w:type="gramEnd"/>
      <w:r>
        <w:t xml:space="preserve"> "Yes" -buttonLeftText "No"</w:t>
      </w:r>
    </w:p>
    <w:p w:rsidR="0005305F" w:rsidRDefault="0005305F" w:rsidP="0005305F">
      <w:r>
        <w:t xml:space="preserve">              -------------------------- EXAMPLE 2 --------------------------</w:t>
      </w:r>
    </w:p>
    <w:p w:rsidR="0005305F" w:rsidRDefault="0005305F" w:rsidP="0005305F">
      <w:r>
        <w:t xml:space="preserve">              C:\PS&gt;Show-InstallationPrompt -Title "Funny Prompt" -Message "How are you feeling today?" -ButtonRightText "Good" -ButtonLeftText "Bad" -ButtonMiddleText </w:t>
      </w:r>
    </w:p>
    <w:p w:rsidR="0005305F" w:rsidRDefault="0005305F" w:rsidP="0005305F">
      <w:r>
        <w:t xml:space="preserve">              "Indifferent"</w:t>
      </w:r>
    </w:p>
    <w:p w:rsidR="009E47A1" w:rsidRDefault="009E47A1" w:rsidP="009E47A1">
      <w:r>
        <w:t xml:space="preserve">              -------------------------- EXAMPLE 3 --------------------------</w:t>
      </w:r>
    </w:p>
    <w:p w:rsidR="009E47A1" w:rsidRDefault="009E47A1" w:rsidP="0005305F">
      <w:r>
        <w:t xml:space="preserve">              C:\PS&gt;</w:t>
      </w:r>
      <w:r w:rsidRPr="009E47A1">
        <w:t>Show-InstallationPrompt -Message "You can customise text to appear at the end of an install, or remove it completely for unattended installations." -Icon Information -NoWait</w:t>
      </w:r>
    </w:p>
    <w:p w:rsidR="0005305F" w:rsidRDefault="0005305F" w:rsidP="0005305F">
      <w:pPr>
        <w:pStyle w:val="Heading3"/>
      </w:pPr>
      <w:bookmarkStart w:id="73" w:name="_Toc369164248"/>
      <w:r>
        <w:t>Show-InstallationRestartPrompt</w:t>
      </w:r>
      <w:bookmarkEnd w:id="73"/>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05305F">
      <w:r>
        <w:t xml:space="preserve">              Displays a restart prompt with a countdown to a forced restart.</w:t>
      </w:r>
    </w:p>
    <w:p w:rsidR="0005305F" w:rsidRDefault="0005305F" w:rsidP="0005305F">
      <w:r w:rsidRPr="0005305F">
        <w:rPr>
          <w:b/>
        </w:rPr>
        <w:t xml:space="preserve">Parameter  </w:t>
      </w:r>
      <w:r>
        <w:t xml:space="preserve"> : CountdownSeconds</w:t>
      </w:r>
    </w:p>
    <w:p w:rsidR="0005305F" w:rsidRDefault="0005305F" w:rsidP="0005305F">
      <w:r>
        <w:t xml:space="preserve">              </w:t>
      </w:r>
      <w:proofErr w:type="gramStart"/>
      <w:r>
        <w:t>Specifies the number of seconds to countdown to the system restart.</w:t>
      </w:r>
      <w:proofErr w:type="gramEnd"/>
    </w:p>
    <w:p w:rsidR="0005305F" w:rsidRDefault="0005305F" w:rsidP="0005305F">
      <w:r>
        <w:t xml:space="preserve">              CountdownNoHideSeconds</w:t>
      </w:r>
    </w:p>
    <w:p w:rsidR="0005305F" w:rsidRDefault="0005305F" w:rsidP="008F5E9A">
      <w:r>
        <w:t xml:space="preserve">              Specifies the number of seconds to display the restart prompt without allowing the window to be hidden.</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C:\PS&gt;Show-InstallationRestartPrompt -Countdownseconds 600 -CountdownNoHideSeconds 60</w:t>
      </w:r>
    </w:p>
    <w:p w:rsidR="0005305F" w:rsidRDefault="0005305F" w:rsidP="0005305F">
      <w:pPr>
        <w:pStyle w:val="Heading3"/>
      </w:pPr>
      <w:bookmarkStart w:id="74" w:name="_Toc369164249"/>
      <w:r>
        <w:lastRenderedPageBreak/>
        <w:t>Show-InstallationWelcome</w:t>
      </w:r>
      <w:bookmarkEnd w:id="74"/>
    </w:p>
    <w:p w:rsidR="0005305F" w:rsidRDefault="0005305F" w:rsidP="0005305F">
      <w:r w:rsidRPr="0005305F">
        <w:rPr>
          <w:b/>
        </w:rPr>
        <w:t>Synopsis</w:t>
      </w:r>
      <w:r>
        <w:t xml:space="preserve">    : This function provides a welcome dialog prompting the user with information about the installation and actions to be performed before the installation can begin.</w:t>
      </w:r>
    </w:p>
    <w:p w:rsidR="0005305F" w:rsidRDefault="0005305F" w:rsidP="0005305F">
      <w:r w:rsidRPr="0005305F">
        <w:rPr>
          <w:b/>
        </w:rPr>
        <w:t>Description</w:t>
      </w:r>
      <w:r>
        <w:t xml:space="preserve">: </w:t>
      </w:r>
    </w:p>
    <w:p w:rsidR="0005305F" w:rsidRDefault="0005305F" w:rsidP="0005305F">
      <w:r>
        <w:t xml:space="preserve">              The following prompts can be included in the welcome dialog:</w:t>
      </w:r>
    </w:p>
    <w:p w:rsidR="0005305F" w:rsidRDefault="0005305F" w:rsidP="0005305F">
      <w:r>
        <w:t xml:space="preserve">              Close the specified running applications, or optionally close the applications without showing a prompt (using the -Silent" switch).</w:t>
      </w:r>
    </w:p>
    <w:p w:rsidR="0005305F" w:rsidRDefault="0005305F" w:rsidP="0005305F">
      <w:r>
        <w:t xml:space="preserve">              Defer the installation a certain number of times, for a certain number of days or until a deadline is reached.</w:t>
      </w:r>
    </w:p>
    <w:p w:rsidR="0005305F" w:rsidRDefault="0005305F" w:rsidP="0005305F">
      <w:r>
        <w:t xml:space="preserve">              </w:t>
      </w:r>
      <w:proofErr w:type="gramStart"/>
      <w:r>
        <w:t>Countdown until applications are</w:t>
      </w:r>
      <w:proofErr w:type="gramEnd"/>
      <w:r>
        <w:t xml:space="preserve"> automatically closed.</w:t>
      </w:r>
    </w:p>
    <w:p w:rsidR="0005305F" w:rsidRDefault="0005305F" w:rsidP="0005305F">
      <w:r>
        <w:t xml:space="preserve">              Prevent users from launching the specified applications while the installation is in progress.</w:t>
      </w:r>
    </w:p>
    <w:p w:rsidR="0005305F" w:rsidRDefault="0005305F" w:rsidP="0005305F">
      <w:r>
        <w:t xml:space="preserve">              Notes: </w:t>
      </w:r>
    </w:p>
    <w:p w:rsidR="0005305F" w:rsidRDefault="0005305F" w:rsidP="0005305F">
      <w:r>
        <w:t xml:space="preserve">              The process descriptions are retrieved from WMI, with a fall back on the process name if no </w:t>
      </w:r>
      <w:r w:rsidRPr="0005305F">
        <w:t xml:space="preserve">description </w:t>
      </w:r>
      <w:r>
        <w:t xml:space="preserve">is available. Alternatively, you can specify the </w:t>
      </w:r>
      <w:r w:rsidR="006153E7">
        <w:t xml:space="preserve">description </w:t>
      </w:r>
      <w:r>
        <w:t>yourself</w:t>
      </w:r>
      <w:r w:rsidR="006153E7">
        <w:t xml:space="preserve"> </w:t>
      </w:r>
      <w:r>
        <w:t>with a '=' symbol</w:t>
      </w:r>
      <w:r w:rsidR="006153E7">
        <w:t>. See function examples for more information.</w:t>
      </w:r>
    </w:p>
    <w:p w:rsidR="0005305F" w:rsidRDefault="0005305F" w:rsidP="0005305F">
      <w:r>
        <w:t xml:space="preserve">              The dialog box will timeout after the timeout specified in the XML configuration file (default 1 hour and 55 minutes) to prevent SCCM installations from timing out </w:t>
      </w:r>
    </w:p>
    <w:p w:rsidR="0005305F" w:rsidRDefault="0005305F" w:rsidP="0005305F">
      <w:r>
        <w:t xml:space="preserve">              </w:t>
      </w:r>
      <w:proofErr w:type="gramStart"/>
      <w:r>
        <w:t>and</w:t>
      </w:r>
      <w:proofErr w:type="gramEnd"/>
      <w:r>
        <w:t xml:space="preserve"> returning </w:t>
      </w:r>
    </w:p>
    <w:p w:rsidR="0005305F" w:rsidRDefault="0005305F" w:rsidP="0005305F">
      <w:r>
        <w:t xml:space="preserve">              </w:t>
      </w:r>
      <w:proofErr w:type="gramStart"/>
      <w:r>
        <w:t>a</w:t>
      </w:r>
      <w:proofErr w:type="gramEnd"/>
      <w:r>
        <w:t xml:space="preserve"> failure code to SCCM. When the dialog times out, the script will exit and return a 1618 code (SCCM fast retry code)</w:t>
      </w:r>
      <w:proofErr w:type="gramStart"/>
      <w:r>
        <w:t>.</w:t>
      </w:r>
      <w:proofErr w:type="gramEnd"/>
    </w:p>
    <w:p w:rsidR="0005305F" w:rsidRDefault="0005305F" w:rsidP="0005305F">
      <w:r w:rsidRPr="0005305F">
        <w:rPr>
          <w:b/>
        </w:rPr>
        <w:t xml:space="preserve">Parameter  </w:t>
      </w:r>
      <w:r>
        <w:t xml:space="preserve"> : CloseApps</w:t>
      </w:r>
    </w:p>
    <w:p w:rsidR="0005305F" w:rsidRDefault="0005305F" w:rsidP="0005305F">
      <w:r>
        <w:t xml:space="preserve">              Name of the process to stop (do not include the .exe). Specify multiple processes separated by a comma. Specify custom descriptions like this: "winword=Microsoft </w:t>
      </w:r>
    </w:p>
    <w:p w:rsidR="0005305F" w:rsidRDefault="0005305F" w:rsidP="0005305F">
      <w:r>
        <w:t xml:space="preserve">              Office </w:t>
      </w:r>
    </w:p>
    <w:p w:rsidR="0005305F" w:rsidRDefault="0005305F" w:rsidP="0005305F">
      <w:r>
        <w:t xml:space="preserve">              Word</w:t>
      </w:r>
      <w:proofErr w:type="gramStart"/>
      <w:r>
        <w:t>,excel</w:t>
      </w:r>
      <w:proofErr w:type="gramEnd"/>
      <w:r>
        <w:t>=Microsoft Office Excel"</w:t>
      </w:r>
    </w:p>
    <w:p w:rsidR="0005305F" w:rsidRDefault="0005305F" w:rsidP="0005305F">
      <w:r>
        <w:t xml:space="preserve">              Silent</w:t>
      </w:r>
    </w:p>
    <w:p w:rsidR="0005305F" w:rsidRDefault="0005305F" w:rsidP="0005305F">
      <w:r>
        <w:t xml:space="preserve">              Stop processes without prompting the user.</w:t>
      </w:r>
    </w:p>
    <w:p w:rsidR="0005305F" w:rsidRDefault="0005305F" w:rsidP="0005305F">
      <w:r>
        <w:t xml:space="preserve">              CloseAppsCountdown</w:t>
      </w:r>
    </w:p>
    <w:p w:rsidR="0005305F" w:rsidRDefault="0005305F" w:rsidP="0005305F">
      <w:r>
        <w:t xml:space="preserve">              </w:t>
      </w:r>
      <w:proofErr w:type="gramStart"/>
      <w:r>
        <w:t>Option to provide a countdown in seconds until the specified applications are</w:t>
      </w:r>
      <w:proofErr w:type="gramEnd"/>
      <w:r>
        <w:t xml:space="preserve"> automatically closed. This only takes effect if deferral is now allowed or has </w:t>
      </w:r>
    </w:p>
    <w:p w:rsidR="0005305F" w:rsidRDefault="0005305F" w:rsidP="0005305F">
      <w:r>
        <w:t xml:space="preserve">              </w:t>
      </w:r>
      <w:proofErr w:type="gramStart"/>
      <w:r>
        <w:t>expired</w:t>
      </w:r>
      <w:proofErr w:type="gramEnd"/>
      <w:r>
        <w:t>.</w:t>
      </w:r>
    </w:p>
    <w:p w:rsidR="0005305F" w:rsidRDefault="0005305F" w:rsidP="0005305F">
      <w:r>
        <w:t xml:space="preserve">              BlockExecution</w:t>
      </w:r>
    </w:p>
    <w:p w:rsidR="0005305F" w:rsidRDefault="0005305F" w:rsidP="0005305F">
      <w:r>
        <w:lastRenderedPageBreak/>
        <w:t xml:space="preserve">              Option to prevent the user from launching the process/application during the installation</w:t>
      </w:r>
    </w:p>
    <w:p w:rsidR="006153E7" w:rsidRDefault="006153E7" w:rsidP="006153E7">
      <w:pPr>
        <w:ind w:firstLine="720"/>
      </w:pPr>
      <w:r>
        <w:t>AllowDefer</w:t>
      </w:r>
    </w:p>
    <w:p w:rsidR="006153E7" w:rsidRDefault="006153E7" w:rsidP="006153E7">
      <w:r>
        <w:tab/>
        <w:t>Enables an optional defer button to allow the user to defer the installation.</w:t>
      </w:r>
    </w:p>
    <w:p w:rsidR="006153E7" w:rsidRDefault="006153E7" w:rsidP="006153E7">
      <w:pPr>
        <w:ind w:firstLine="720"/>
      </w:pPr>
      <w:r>
        <w:t>AllowDeferCloseApps</w:t>
      </w:r>
    </w:p>
    <w:p w:rsidR="006153E7" w:rsidRDefault="006153E7" w:rsidP="006153E7">
      <w:r>
        <w:tab/>
        <w:t>Enables an optional defer button to allow the user to defer the installation only if there are running applications that need to be closed.</w:t>
      </w:r>
    </w:p>
    <w:p w:rsidR="0005305F" w:rsidRDefault="0005305F" w:rsidP="0005305F">
      <w:r>
        <w:t xml:space="preserve">              DeferTimes</w:t>
      </w:r>
    </w:p>
    <w:p w:rsidR="0005305F" w:rsidRDefault="0005305F" w:rsidP="0005305F">
      <w:r>
        <w:t xml:space="preserve">              Specify the number of times the installation can be deferred</w:t>
      </w:r>
    </w:p>
    <w:p w:rsidR="0005305F" w:rsidRDefault="0005305F" w:rsidP="0005305F">
      <w:r>
        <w:t xml:space="preserve">              DeferDays</w:t>
      </w:r>
    </w:p>
    <w:p w:rsidR="0005305F" w:rsidRDefault="0005305F" w:rsidP="0005305F">
      <w:r>
        <w:t xml:space="preserve">              Specify the number of days since first run that the installation can be deferred. This is converted to a deadline.</w:t>
      </w:r>
    </w:p>
    <w:p w:rsidR="0005305F" w:rsidRDefault="0005305F" w:rsidP="0005305F">
      <w:r>
        <w:t xml:space="preserve">              DeferDeadline</w:t>
      </w:r>
    </w:p>
    <w:p w:rsidR="0005305F" w:rsidRDefault="0005305F" w:rsidP="0005305F">
      <w:r>
        <w:t xml:space="preserve">              Specify the deadline date up until which the installation can be deferred.</w:t>
      </w:r>
    </w:p>
    <w:p w:rsidR="0005305F" w:rsidRDefault="0005305F" w:rsidP="0005305F">
      <w:r>
        <w:t xml:space="preserve">              Specify the date in the local culture if the script is intended for that same culture, e.g. </w:t>
      </w:r>
    </w:p>
    <w:p w:rsidR="0005305F" w:rsidRDefault="0005305F" w:rsidP="0005305F">
      <w:r>
        <w:t xml:space="preserve">              If the script is intended to run on EN-US machines, specify the date in the format "08/25/2013" or "08-25-2013" or "08-25-2013 18:00:00".</w:t>
      </w:r>
    </w:p>
    <w:p w:rsidR="0005305F" w:rsidRDefault="0005305F" w:rsidP="0005305F">
      <w:r>
        <w:t xml:space="preserve">              If the script is intended for multiple cultures, specify the date in the universal sortable date/time format, e.g. "2013-08-22 11:51:52Z"</w:t>
      </w:r>
    </w:p>
    <w:p w:rsidR="0005305F" w:rsidRDefault="0005305F" w:rsidP="0005305F">
      <w:r>
        <w:t xml:space="preserve">              The deadline date will be displayed to the user in the format of their culture.</w:t>
      </w:r>
    </w:p>
    <w:p w:rsidR="008F0B8C" w:rsidRDefault="008F0B8C" w:rsidP="0005305F">
      <w:r>
        <w:tab/>
        <w:t>CheckDiskSpace</w:t>
      </w:r>
    </w:p>
    <w:p w:rsidR="008F0B8C" w:rsidRDefault="008F0B8C" w:rsidP="008C1F52">
      <w:r>
        <w:tab/>
      </w:r>
      <w:r w:rsidR="008C1F52">
        <w:t>If this parameter is specified without the RequiredDiskSpace parameter, the required disk space is calculated automatically based on the size of the script source and associated files.</w:t>
      </w:r>
    </w:p>
    <w:p w:rsidR="008F0B8C" w:rsidRDefault="008F0B8C" w:rsidP="008F0B8C">
      <w:pPr>
        <w:ind w:firstLine="720"/>
      </w:pPr>
      <w:r>
        <w:t>RequiredDiskSpace</w:t>
      </w:r>
    </w:p>
    <w:p w:rsidR="008C1F52" w:rsidRDefault="008C1F52" w:rsidP="008C1F52">
      <w:pPr>
        <w:ind w:firstLine="720"/>
      </w:pPr>
      <w:r w:rsidRPr="008C1F52">
        <w:t>Specify required disk space in MB, used in combination with CheckDiskSpace.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w:t>
      </w:r>
      <w:r w:rsidR="0096011B">
        <w:t>Installation</w:t>
      </w:r>
      <w:r>
        <w:t>Welcome -CloseApps "iexplore</w:t>
      </w:r>
      <w:proofErr w:type="gramStart"/>
      <w:r>
        <w:t>,winword,excel</w:t>
      </w:r>
      <w:proofErr w:type="gramEnd"/>
      <w:r>
        <w:t>"</w:t>
      </w:r>
    </w:p>
    <w:p w:rsidR="0005305F" w:rsidRDefault="0005305F" w:rsidP="0005305F">
      <w:r>
        <w:t xml:space="preserve">              Prompt the user to close Internet Explorer, Word and Excel.</w:t>
      </w:r>
    </w:p>
    <w:p w:rsidR="0005305F" w:rsidRDefault="0005305F" w:rsidP="0005305F">
      <w:r>
        <w:t xml:space="preserve">              -------------------------- EXAMPLE 2 --------------------------</w:t>
      </w:r>
    </w:p>
    <w:p w:rsidR="0005305F" w:rsidRDefault="0005305F" w:rsidP="0005305F">
      <w:r>
        <w:t xml:space="preserve">              C:\PS&gt;Show-</w:t>
      </w:r>
      <w:r w:rsidR="0096011B">
        <w:t>Installation</w:t>
      </w:r>
      <w:r>
        <w:t>Welcome -CloseApps "winword</w:t>
      </w:r>
      <w:proofErr w:type="gramStart"/>
      <w:r>
        <w:t>,excel</w:t>
      </w:r>
      <w:proofErr w:type="gramEnd"/>
      <w:r>
        <w:t>" -Silent</w:t>
      </w:r>
    </w:p>
    <w:p w:rsidR="0005305F" w:rsidRDefault="0005305F" w:rsidP="0005305F">
      <w:r>
        <w:t xml:space="preserve">              Close Word and Excel without prompting the user.</w:t>
      </w:r>
    </w:p>
    <w:p w:rsidR="0005305F" w:rsidRDefault="0005305F" w:rsidP="0005305F">
      <w:r>
        <w:lastRenderedPageBreak/>
        <w:t xml:space="preserve">              -------------------------- EXAMPLE 3 --------------------------</w:t>
      </w:r>
    </w:p>
    <w:p w:rsidR="0005305F" w:rsidRDefault="0005305F" w:rsidP="0005305F">
      <w:r>
        <w:t xml:space="preserve">              C:\PS&gt;Show-</w:t>
      </w:r>
      <w:r w:rsidR="0096011B">
        <w:t>Installation</w:t>
      </w:r>
      <w:r>
        <w:t>Welcome -CloseApps "winword</w:t>
      </w:r>
      <w:proofErr w:type="gramStart"/>
      <w:r>
        <w:t>,excel</w:t>
      </w:r>
      <w:proofErr w:type="gramEnd"/>
      <w:r>
        <w:t>" -BlockExecution</w:t>
      </w:r>
    </w:p>
    <w:p w:rsidR="0005305F" w:rsidRDefault="0005305F" w:rsidP="0005305F">
      <w:r>
        <w:t xml:space="preserve">              Close Word and Excel and prevent the user from launching the applications while the installation is in progress.</w:t>
      </w:r>
    </w:p>
    <w:p w:rsidR="0005305F" w:rsidRDefault="0005305F" w:rsidP="0005305F">
      <w:r>
        <w:t xml:space="preserve">              -------------------------- EXAMPLE 4 --------------------------</w:t>
      </w:r>
    </w:p>
    <w:p w:rsidR="0005305F" w:rsidRDefault="0005305F" w:rsidP="0005305F">
      <w:r>
        <w:t xml:space="preserve">              C:\PS&gt;Show-</w:t>
      </w:r>
      <w:r w:rsidR="0096011B">
        <w:t>Installation</w:t>
      </w:r>
      <w:r>
        <w:t>Welcome -CloseApps "winword=Microsoft Office Word</w:t>
      </w:r>
      <w:proofErr w:type="gramStart"/>
      <w:r>
        <w:t>,excel</w:t>
      </w:r>
      <w:proofErr w:type="gramEnd"/>
      <w:r>
        <w:t>=Microsoft Office Excel" -CloseAppsCountdown "600"</w:t>
      </w:r>
    </w:p>
    <w:p w:rsidR="0005305F" w:rsidRDefault="0005305F" w:rsidP="0005305F">
      <w:r>
        <w:t xml:space="preserve">              Prompt the user to close Word and Excel, with customized descriptions for the applications and automatically close the applications after 10 minutes.</w:t>
      </w:r>
    </w:p>
    <w:p w:rsidR="0005305F" w:rsidRDefault="0005305F" w:rsidP="0005305F">
      <w:r>
        <w:t xml:space="preserve">              -------------------------- EXAMPLE 5 --------------------------</w:t>
      </w:r>
    </w:p>
    <w:p w:rsidR="0005305F" w:rsidRDefault="0005305F" w:rsidP="0005305F">
      <w:r>
        <w:t xml:space="preserve">              C:\PS&gt;Show-</w:t>
      </w:r>
      <w:r w:rsidR="0096011B">
        <w:t>Installation</w:t>
      </w:r>
      <w:r>
        <w:t>Welcome -AllowDefer -DeferDeadline "25/08/2013"</w:t>
      </w:r>
    </w:p>
    <w:p w:rsidR="0005305F" w:rsidRDefault="0005305F" w:rsidP="0005305F">
      <w:r>
        <w:t xml:space="preserve">              Allow the user to defer the installation until the deadline is reached.</w:t>
      </w:r>
    </w:p>
    <w:p w:rsidR="0005305F" w:rsidRDefault="0005305F" w:rsidP="0005305F">
      <w:r>
        <w:t xml:space="preserve">              -------------------------- EXAMPLE 6 --------------------------</w:t>
      </w:r>
    </w:p>
    <w:p w:rsidR="0005305F" w:rsidRDefault="0005305F" w:rsidP="0005305F">
      <w:r>
        <w:t xml:space="preserve">              C:\PS&gt;Show-</w:t>
      </w:r>
      <w:r w:rsidR="0096011B">
        <w:t>Installation</w:t>
      </w:r>
      <w:r>
        <w:t>Welcome -CloseApps "winword</w:t>
      </w:r>
      <w:proofErr w:type="gramStart"/>
      <w:r>
        <w:t>,excel</w:t>
      </w:r>
      <w:proofErr w:type="gramEnd"/>
      <w:r>
        <w:t>" -BlockExecution -AllowDefer -DeferTimes "10" -DeferDeadline "25/08/2013" -CloseAppsCountdown "600"</w:t>
      </w:r>
    </w:p>
    <w:p w:rsidR="0005305F" w:rsidRDefault="0005305F" w:rsidP="0005305F">
      <w:r>
        <w:t xml:space="preserve">              Close Word and Excel and prevent the user from launching the applications while the installation is in progress. </w:t>
      </w:r>
    </w:p>
    <w:p w:rsidR="0005305F" w:rsidRDefault="0005305F" w:rsidP="0005305F">
      <w:r>
        <w:t xml:space="preserve">              Allow the user to defer the installation a maximum of 10 times or until the deadline is reached, whichever happens first. </w:t>
      </w:r>
    </w:p>
    <w:p w:rsidR="0005305F" w:rsidRDefault="0005305F" w:rsidP="0005305F">
      <w:r>
        <w:t xml:space="preserve">              When deferral expires, prompt the user to close the applications and automatically close them after 10 minutes.</w:t>
      </w:r>
    </w:p>
    <w:p w:rsidR="0005305F" w:rsidRDefault="0005305F" w:rsidP="0005305F">
      <w:pPr>
        <w:pStyle w:val="Heading3"/>
      </w:pPr>
      <w:bookmarkStart w:id="75" w:name="_Toc369164250"/>
      <w:r>
        <w:t>Test-Battery</w:t>
      </w:r>
      <w:bookmarkEnd w:id="75"/>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05305F">
      <w:r>
        <w:t xml:space="preserve">              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C:\PS&gt;Test-Battery</w:t>
      </w:r>
    </w:p>
    <w:p w:rsidR="0005305F" w:rsidRDefault="0005305F" w:rsidP="0005305F">
      <w:r>
        <w:t xml:space="preserve">              -------------------------- EXAMPLE 2 --------------------------</w:t>
      </w:r>
    </w:p>
    <w:p w:rsidR="0005305F" w:rsidRDefault="0005305F" w:rsidP="0005305F">
      <w:r>
        <w:t xml:space="preserve">              C:\PS&gt;</w:t>
      </w:r>
    </w:p>
    <w:p w:rsidR="0005305F" w:rsidRDefault="0005305F" w:rsidP="0005305F">
      <w:pPr>
        <w:pStyle w:val="Heading3"/>
      </w:pPr>
      <w:bookmarkStart w:id="76" w:name="_Toc369164251"/>
      <w:r>
        <w:lastRenderedPageBreak/>
        <w:t>Test-MSUpdates</w:t>
      </w:r>
      <w:bookmarkEnd w:id="76"/>
    </w:p>
    <w:p w:rsidR="0005305F" w:rsidRDefault="0005305F" w:rsidP="0005305F">
      <w:r w:rsidRPr="0005305F">
        <w:rPr>
          <w:b/>
        </w:rPr>
        <w:t>Synopsis</w:t>
      </w:r>
      <w:r>
        <w:t xml:space="preserve">    : Test whether an Microsoft Windows update is installed</w:t>
      </w:r>
    </w:p>
    <w:p w:rsidR="0005305F" w:rsidRDefault="0005305F" w:rsidP="0005305F">
      <w:r w:rsidRPr="0005305F">
        <w:rPr>
          <w:b/>
        </w:rPr>
        <w:t>Description</w:t>
      </w:r>
      <w:r>
        <w:t xml:space="preserve">: </w:t>
      </w:r>
    </w:p>
    <w:p w:rsidR="0005305F" w:rsidRDefault="0005305F" w:rsidP="0005305F">
      <w:r>
        <w:t xml:space="preserve">              Test whether </w:t>
      </w:r>
      <w:proofErr w:type="gramStart"/>
      <w:r>
        <w:t>an</w:t>
      </w:r>
      <w:proofErr w:type="gramEnd"/>
      <w:r>
        <w:t xml:space="preserve"> Microsoft Windows update is installed</w:t>
      </w:r>
    </w:p>
    <w:p w:rsidR="0005305F" w:rsidRDefault="0005305F" w:rsidP="0005305F">
      <w:r w:rsidRPr="0005305F">
        <w:rPr>
          <w:b/>
        </w:rPr>
        <w:t xml:space="preserve">Parameter  </w:t>
      </w:r>
      <w:r>
        <w:t xml:space="preserve"> : KBNumber</w:t>
      </w:r>
    </w:p>
    <w:p w:rsidR="0005305F" w:rsidRDefault="0005305F" w:rsidP="0005305F">
      <w:r>
        <w:t xml:space="preserve">              KBNumber</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C:\PS&gt;Test-MSUpdates "KB2549864"</w:t>
      </w:r>
    </w:p>
    <w:p w:rsidR="0005305F" w:rsidRDefault="0005305F" w:rsidP="0005305F">
      <w:pPr>
        <w:pStyle w:val="Heading3"/>
      </w:pPr>
      <w:bookmarkStart w:id="77" w:name="_Toc369164252"/>
      <w:r>
        <w:t>Test-NetworkConnection</w:t>
      </w:r>
      <w:bookmarkEnd w:id="77"/>
    </w:p>
    <w:p w:rsidR="0005305F" w:rsidRDefault="0005305F" w:rsidP="0005305F">
      <w:r w:rsidRPr="0005305F">
        <w:rPr>
          <w:b/>
        </w:rPr>
        <w:t>Synopsis</w:t>
      </w:r>
      <w:r>
        <w:t xml:space="preserve">    : Tests for an active network connection</w:t>
      </w:r>
    </w:p>
    <w:p w:rsidR="0005305F" w:rsidRDefault="0005305F" w:rsidP="0005305F">
      <w:r w:rsidRPr="0005305F">
        <w:rPr>
          <w:b/>
        </w:rPr>
        <w:t>Description</w:t>
      </w:r>
      <w:r>
        <w:t xml:space="preserve">: </w:t>
      </w:r>
    </w:p>
    <w:p w:rsidR="0005305F" w:rsidRDefault="0005305F" w:rsidP="0005305F">
      <w:r>
        <w:t xml:space="preserve">              </w:t>
      </w:r>
      <w:proofErr w:type="gramStart"/>
      <w:r>
        <w:t>Tests for an active network connection by querying the Win32_NetworkAdapter WMI class.</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C:\PS&gt;Test-NetworkConnection</w:t>
      </w:r>
    </w:p>
    <w:p w:rsidR="0005305F" w:rsidRDefault="0005305F" w:rsidP="0005305F">
      <w:pPr>
        <w:pStyle w:val="Heading3"/>
      </w:pPr>
      <w:bookmarkStart w:id="78" w:name="_Toc369164253"/>
      <w:r>
        <w:t>Test-PowerPoint</w:t>
      </w:r>
      <w:bookmarkEnd w:id="78"/>
    </w:p>
    <w:p w:rsidR="0005305F" w:rsidRDefault="0005305F" w:rsidP="0005305F">
      <w:r w:rsidRPr="0005305F">
        <w:rPr>
          <w:b/>
        </w:rPr>
        <w:t>Synopsis</w:t>
      </w:r>
      <w:r>
        <w:t xml:space="preserve">    : Tests whether Power point is running in presentation mode</w:t>
      </w:r>
    </w:p>
    <w:p w:rsidR="0005305F" w:rsidRDefault="0005305F" w:rsidP="0005305F">
      <w:r w:rsidRPr="0005305F">
        <w:rPr>
          <w:b/>
        </w:rPr>
        <w:t>Description</w:t>
      </w:r>
      <w:r>
        <w:t xml:space="preserve">: </w:t>
      </w:r>
    </w:p>
    <w:p w:rsidR="0005305F" w:rsidRDefault="0005305F" w:rsidP="0005305F">
      <w:r>
        <w:t xml:space="preserve">              Tests whether Power point is running in presentation mode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C:\PS&gt;Test-PowerPoint</w:t>
      </w:r>
    </w:p>
    <w:p w:rsidR="0005305F" w:rsidRDefault="0005305F" w:rsidP="0005305F">
      <w:pPr>
        <w:pStyle w:val="Heading3"/>
      </w:pPr>
      <w:bookmarkStart w:id="79" w:name="_Toc369164254"/>
      <w:r>
        <w:t>Unregister-DLL</w:t>
      </w:r>
      <w:bookmarkEnd w:id="79"/>
    </w:p>
    <w:p w:rsidR="0005305F" w:rsidRDefault="0005305F" w:rsidP="0005305F">
      <w:r w:rsidRPr="0005305F">
        <w:rPr>
          <w:b/>
        </w:rPr>
        <w:t>Synopsis</w:t>
      </w:r>
      <w:r>
        <w:t xml:space="preserve">    : Unregisters a DLL file</w:t>
      </w:r>
    </w:p>
    <w:p w:rsidR="0005305F" w:rsidRDefault="0005305F" w:rsidP="0005305F">
      <w:r w:rsidRPr="0005305F">
        <w:rPr>
          <w:b/>
        </w:rPr>
        <w:t>Description</w:t>
      </w:r>
      <w:r>
        <w:t xml:space="preserve">: </w:t>
      </w:r>
    </w:p>
    <w:p w:rsidR="0005305F" w:rsidRDefault="0005305F" w:rsidP="0005305F">
      <w:r>
        <w:t xml:space="preserve">              Unregisters a DLL file using regsvr32.exe</w:t>
      </w:r>
    </w:p>
    <w:p w:rsidR="0005305F" w:rsidRDefault="0005305F" w:rsidP="0005305F">
      <w:r w:rsidRPr="0005305F">
        <w:rPr>
          <w:b/>
        </w:rPr>
        <w:t xml:space="preserve">Parameter  </w:t>
      </w:r>
      <w:r>
        <w:t xml:space="preserve"> : FilePath</w:t>
      </w:r>
    </w:p>
    <w:p w:rsidR="0005305F" w:rsidRDefault="0005305F" w:rsidP="0005305F">
      <w:r>
        <w:lastRenderedPageBreak/>
        <w:t xml:space="preserve">              Path to the DLL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C:\PS&gt;Unregister-DLL "$envProgramFiles\Documentum\Shared\DcTLSFileToDMSComp.dll"</w:t>
      </w:r>
    </w:p>
    <w:p w:rsidR="0005305F" w:rsidRDefault="0005305F" w:rsidP="0005305F">
      <w:pPr>
        <w:pStyle w:val="Heading3"/>
      </w:pPr>
      <w:bookmarkStart w:id="80" w:name="_Toc369164255"/>
      <w:r>
        <w:t>Update-GroupPolicy</w:t>
      </w:r>
      <w:bookmarkEnd w:id="80"/>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05305F">
      <w:r>
        <w:t xml:space="preserve">              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C:\PS&gt;Update-GroupPolicy</w:t>
      </w:r>
    </w:p>
    <w:p w:rsidR="0005305F" w:rsidRDefault="0005305F" w:rsidP="0005305F">
      <w:pPr>
        <w:pStyle w:val="Heading3"/>
      </w:pPr>
      <w:bookmarkStart w:id="81" w:name="_Toc369164256"/>
      <w:r>
        <w:t>Write-Log</w:t>
      </w:r>
      <w:bookmarkEnd w:id="81"/>
    </w:p>
    <w:p w:rsidR="0005305F" w:rsidRDefault="0005305F" w:rsidP="0005305F">
      <w:r w:rsidRPr="0005305F">
        <w:rPr>
          <w:b/>
        </w:rPr>
        <w:t>Synopsis</w:t>
      </w:r>
      <w:r>
        <w:t xml:space="preserve">    : Writes output to the console and log file simultaneously</w:t>
      </w:r>
    </w:p>
    <w:p w:rsidR="0005305F" w:rsidRDefault="0005305F" w:rsidP="0005305F">
      <w:r w:rsidRPr="0005305F">
        <w:rPr>
          <w:b/>
        </w:rPr>
        <w:t>Description</w:t>
      </w:r>
      <w:r>
        <w:t xml:space="preserve">: </w:t>
      </w:r>
    </w:p>
    <w:p w:rsidR="0005305F" w:rsidRDefault="0005305F" w:rsidP="0005305F">
      <w:r>
        <w:t xml:space="preserve">              </w:t>
      </w:r>
      <w:proofErr w:type="gramStart"/>
      <w:r>
        <w:t>This functions outputs text to the console and to the log file specified in the XML configuration.</w:t>
      </w:r>
      <w:proofErr w:type="gramEnd"/>
    </w:p>
    <w:p w:rsidR="0005305F" w:rsidRDefault="0005305F" w:rsidP="0005305F">
      <w:r>
        <w:t xml:space="preserve">              The date, time and installation phase is pre-pended to the text, e.g. [30-07-2013 11:27:07] [Initialization] "Deploy Application script version is [2.0.0]"</w:t>
      </w:r>
    </w:p>
    <w:p w:rsidR="0005305F" w:rsidRDefault="0005305F" w:rsidP="0005305F">
      <w:r w:rsidRPr="0005305F">
        <w:rPr>
          <w:b/>
        </w:rPr>
        <w:t xml:space="preserve">Parameter  </w:t>
      </w:r>
      <w:r>
        <w:t xml:space="preserve"> : Text</w:t>
      </w:r>
    </w:p>
    <w:p w:rsidR="0005305F" w:rsidRDefault="0005305F" w:rsidP="0005305F">
      <w:r>
        <w:t xml:space="preserve">              The text to display in the console and to write to the log file</w:t>
      </w:r>
    </w:p>
    <w:p w:rsidR="0005305F" w:rsidRDefault="0005305F" w:rsidP="0005305F">
      <w:r>
        <w:t xml:space="preserve">              PassThru</w:t>
      </w:r>
    </w:p>
    <w:p w:rsidR="0005305F" w:rsidRDefault="0005305F" w:rsidP="0005305F">
      <w:r>
        <w:t xml:space="preserve">              Passes the text back to the PowerShell pipeline</w:t>
      </w:r>
    </w:p>
    <w:p w:rsidR="0005305F" w:rsidRDefault="0005305F" w:rsidP="0005305F">
      <w:r w:rsidRPr="0005305F">
        <w:rPr>
          <w:b/>
        </w:rPr>
        <w:t>Examples</w:t>
      </w:r>
      <w:r>
        <w:t xml:space="preserve">    : </w:t>
      </w:r>
    </w:p>
    <w:p w:rsidR="0005305F" w:rsidRDefault="0005305F" w:rsidP="0005305F">
      <w:r>
        <w:t xml:space="preserve">              -------------------------- EXAMPLE 1 --------------------------</w:t>
      </w:r>
    </w:p>
    <w:p w:rsidR="00D4189A" w:rsidRPr="007D44D0" w:rsidRDefault="0005305F" w:rsidP="0005305F">
      <w:pPr>
        <w:rPr>
          <w:rFonts w:ascii="Candara" w:hAnsi="Candara"/>
        </w:rPr>
      </w:pPr>
      <w:r>
        <w:t xml:space="preserve">              C:\PS&gt;Write-Log -Text "This is a custom message..."</w:t>
      </w:r>
    </w:p>
    <w:sectPr w:rsidR="00D4189A" w:rsidRPr="007D44D0" w:rsidSect="00C34ED9">
      <w:footerReference w:type="default" r:id="rId51"/>
      <w:pgSz w:w="12240" w:h="15840"/>
      <w:pgMar w:top="1361" w:right="1361" w:bottom="1361" w:left="136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1FBE" w:rsidRDefault="007D1FBE">
      <w:pPr>
        <w:spacing w:after="0" w:line="240" w:lineRule="auto"/>
      </w:pPr>
      <w:r>
        <w:separator/>
      </w:r>
    </w:p>
  </w:endnote>
  <w:endnote w:type="continuationSeparator" w:id="0">
    <w:p w:rsidR="007D1FBE" w:rsidRDefault="007D1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75"/>
      <w:gridCol w:w="8773"/>
    </w:tblGrid>
    <w:tr w:rsidR="00D627F3">
      <w:tc>
        <w:tcPr>
          <w:tcW w:w="500" w:type="pct"/>
          <w:tcBorders>
            <w:top w:val="single" w:sz="4" w:space="0" w:color="1C6194" w:themeColor="accent2" w:themeShade="BF"/>
          </w:tcBorders>
          <w:shd w:val="clear" w:color="auto" w:fill="1C6194" w:themeFill="accent2" w:themeFillShade="BF"/>
        </w:tcPr>
        <w:p w:rsidR="00D627F3" w:rsidRDefault="00D627F3">
          <w:pPr>
            <w:pStyle w:val="Footer"/>
            <w:jc w:val="right"/>
            <w:rPr>
              <w:b/>
              <w:bCs/>
              <w:color w:val="FFFFFF" w:themeColor="background1"/>
            </w:rPr>
          </w:pPr>
          <w:r>
            <w:fldChar w:fldCharType="begin"/>
          </w:r>
          <w:r>
            <w:instrText xml:space="preserve"> PAGE   \* MERGEFORMAT </w:instrText>
          </w:r>
          <w:r>
            <w:fldChar w:fldCharType="separate"/>
          </w:r>
          <w:r w:rsidR="00850CA6" w:rsidRPr="00850CA6">
            <w:rPr>
              <w:noProof/>
              <w:color w:val="FFFFFF" w:themeColor="background1"/>
            </w:rPr>
            <w:t>2</w:t>
          </w:r>
          <w:r>
            <w:rPr>
              <w:noProof/>
              <w:color w:val="FFFFFF" w:themeColor="background1"/>
            </w:rPr>
            <w:fldChar w:fldCharType="end"/>
          </w:r>
        </w:p>
      </w:tc>
      <w:tc>
        <w:tcPr>
          <w:tcW w:w="4500" w:type="pct"/>
          <w:tcBorders>
            <w:top w:val="single" w:sz="4" w:space="0" w:color="auto"/>
          </w:tcBorders>
        </w:tcPr>
        <w:p w:rsidR="00D627F3" w:rsidRDefault="00D627F3" w:rsidP="001729FB">
          <w:pPr>
            <w:pStyle w:val="Footer"/>
          </w:pPr>
          <w:fldSimple w:instr=" STYLEREF  &quot;1&quot;  ">
            <w:r w:rsidR="00850CA6">
              <w:rPr>
                <w:noProof/>
              </w:rPr>
              <w:t>Overview</w:t>
            </w:r>
          </w:fldSimple>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t>PowerShell App Deployment Toolkit</w:t>
              </w:r>
            </w:sdtContent>
          </w:sdt>
        </w:p>
      </w:tc>
    </w:tr>
  </w:tbl>
  <w:p w:rsidR="00D627F3" w:rsidRDefault="00D627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1FBE" w:rsidRDefault="007D1FBE">
      <w:pPr>
        <w:spacing w:after="0" w:line="240" w:lineRule="auto"/>
      </w:pPr>
      <w:r>
        <w:separator/>
      </w:r>
    </w:p>
  </w:footnote>
  <w:footnote w:type="continuationSeparator" w:id="0">
    <w:p w:rsidR="007D1FBE" w:rsidRDefault="007D1F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2">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2"/>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7"/>
  </w:num>
  <w:num w:numId="16">
    <w:abstractNumId w:val="13"/>
  </w:num>
  <w:num w:numId="17">
    <w:abstractNumId w:val="16"/>
  </w:num>
  <w:num w:numId="18">
    <w:abstractNumId w:val="6"/>
  </w:num>
  <w:num w:numId="19">
    <w:abstractNumId w:val="9"/>
  </w:num>
  <w:num w:numId="20">
    <w:abstractNumId w:val="14"/>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5"/>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5045B"/>
    <w:rsid w:val="0005305F"/>
    <w:rsid w:val="00056CB3"/>
    <w:rsid w:val="000704E7"/>
    <w:rsid w:val="00075E0B"/>
    <w:rsid w:val="00087620"/>
    <w:rsid w:val="000B3D46"/>
    <w:rsid w:val="000C2176"/>
    <w:rsid w:val="000D6103"/>
    <w:rsid w:val="000E3066"/>
    <w:rsid w:val="000F30D0"/>
    <w:rsid w:val="00105EA9"/>
    <w:rsid w:val="00123473"/>
    <w:rsid w:val="00131C29"/>
    <w:rsid w:val="00142D16"/>
    <w:rsid w:val="0016377E"/>
    <w:rsid w:val="001729FB"/>
    <w:rsid w:val="00184528"/>
    <w:rsid w:val="001A1E78"/>
    <w:rsid w:val="001E0067"/>
    <w:rsid w:val="00212254"/>
    <w:rsid w:val="00230C66"/>
    <w:rsid w:val="002553A4"/>
    <w:rsid w:val="0029799D"/>
    <w:rsid w:val="002A2CC7"/>
    <w:rsid w:val="002B1739"/>
    <w:rsid w:val="002B5C2D"/>
    <w:rsid w:val="002C2801"/>
    <w:rsid w:val="002D1CDE"/>
    <w:rsid w:val="002E7D4E"/>
    <w:rsid w:val="00301DBF"/>
    <w:rsid w:val="00303440"/>
    <w:rsid w:val="00306BF4"/>
    <w:rsid w:val="0031376B"/>
    <w:rsid w:val="003149CD"/>
    <w:rsid w:val="00342DE3"/>
    <w:rsid w:val="00353DB6"/>
    <w:rsid w:val="003A04AE"/>
    <w:rsid w:val="003E2CBB"/>
    <w:rsid w:val="003E530D"/>
    <w:rsid w:val="003E6ECE"/>
    <w:rsid w:val="003F1A8E"/>
    <w:rsid w:val="004348FD"/>
    <w:rsid w:val="004662C2"/>
    <w:rsid w:val="00467CFA"/>
    <w:rsid w:val="004D14DE"/>
    <w:rsid w:val="004E2705"/>
    <w:rsid w:val="00512BDB"/>
    <w:rsid w:val="00513409"/>
    <w:rsid w:val="0053217F"/>
    <w:rsid w:val="00534B8F"/>
    <w:rsid w:val="0054182F"/>
    <w:rsid w:val="00586951"/>
    <w:rsid w:val="005B17DB"/>
    <w:rsid w:val="005B583E"/>
    <w:rsid w:val="005F00C6"/>
    <w:rsid w:val="006153E7"/>
    <w:rsid w:val="00616050"/>
    <w:rsid w:val="00627077"/>
    <w:rsid w:val="006B346F"/>
    <w:rsid w:val="006E0A0E"/>
    <w:rsid w:val="006E4114"/>
    <w:rsid w:val="006E53AA"/>
    <w:rsid w:val="006F1C67"/>
    <w:rsid w:val="00700FCA"/>
    <w:rsid w:val="00713986"/>
    <w:rsid w:val="00720779"/>
    <w:rsid w:val="0072789E"/>
    <w:rsid w:val="0074119C"/>
    <w:rsid w:val="007B2AA0"/>
    <w:rsid w:val="007C0FCC"/>
    <w:rsid w:val="007D1FBE"/>
    <w:rsid w:val="007D44D0"/>
    <w:rsid w:val="007D75B9"/>
    <w:rsid w:val="00845B2E"/>
    <w:rsid w:val="00850114"/>
    <w:rsid w:val="00850CA6"/>
    <w:rsid w:val="00856F17"/>
    <w:rsid w:val="008711D3"/>
    <w:rsid w:val="00872E3F"/>
    <w:rsid w:val="00891342"/>
    <w:rsid w:val="008A40C6"/>
    <w:rsid w:val="008C14B9"/>
    <w:rsid w:val="008C1F52"/>
    <w:rsid w:val="008D2C17"/>
    <w:rsid w:val="008F0B8C"/>
    <w:rsid w:val="008F5E9A"/>
    <w:rsid w:val="008F7C47"/>
    <w:rsid w:val="009102E4"/>
    <w:rsid w:val="00935DFA"/>
    <w:rsid w:val="00947102"/>
    <w:rsid w:val="009570E8"/>
    <w:rsid w:val="0096011B"/>
    <w:rsid w:val="00963C2C"/>
    <w:rsid w:val="009B3FBA"/>
    <w:rsid w:val="009C3105"/>
    <w:rsid w:val="009E47A1"/>
    <w:rsid w:val="009F2811"/>
    <w:rsid w:val="00A11163"/>
    <w:rsid w:val="00A61545"/>
    <w:rsid w:val="00AE57AE"/>
    <w:rsid w:val="00AE66A5"/>
    <w:rsid w:val="00B03567"/>
    <w:rsid w:val="00B36FD0"/>
    <w:rsid w:val="00B37F61"/>
    <w:rsid w:val="00B568E3"/>
    <w:rsid w:val="00B57066"/>
    <w:rsid w:val="00BE154C"/>
    <w:rsid w:val="00BE7364"/>
    <w:rsid w:val="00BF7B6B"/>
    <w:rsid w:val="00C00C27"/>
    <w:rsid w:val="00C34ED9"/>
    <w:rsid w:val="00C460FE"/>
    <w:rsid w:val="00C61D52"/>
    <w:rsid w:val="00C73F6E"/>
    <w:rsid w:val="00C778AE"/>
    <w:rsid w:val="00C86CB9"/>
    <w:rsid w:val="00C871AF"/>
    <w:rsid w:val="00CA40D2"/>
    <w:rsid w:val="00CB78E1"/>
    <w:rsid w:val="00CC5704"/>
    <w:rsid w:val="00CD5871"/>
    <w:rsid w:val="00CF125F"/>
    <w:rsid w:val="00D12045"/>
    <w:rsid w:val="00D31FB3"/>
    <w:rsid w:val="00D40F1E"/>
    <w:rsid w:val="00D4189A"/>
    <w:rsid w:val="00D61A21"/>
    <w:rsid w:val="00D627F3"/>
    <w:rsid w:val="00D70B31"/>
    <w:rsid w:val="00DE1C28"/>
    <w:rsid w:val="00DF136C"/>
    <w:rsid w:val="00E40666"/>
    <w:rsid w:val="00E610A2"/>
    <w:rsid w:val="00E74E32"/>
    <w:rsid w:val="00E93646"/>
    <w:rsid w:val="00EA0788"/>
    <w:rsid w:val="00EB7F5F"/>
    <w:rsid w:val="00EC4F25"/>
    <w:rsid w:val="00EE4BF2"/>
    <w:rsid w:val="00EF3B82"/>
    <w:rsid w:val="00F0522D"/>
    <w:rsid w:val="00F23654"/>
    <w:rsid w:val="00F3207A"/>
    <w:rsid w:val="00F351EC"/>
    <w:rsid w:val="00F55789"/>
    <w:rsid w:val="00FB2924"/>
    <w:rsid w:val="00FC0E0B"/>
    <w:rsid w:val="00FC63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webSettings" Target="webSettings.xml"/><Relationship Id="rId12" Type="http://schemas.openxmlformats.org/officeDocument/2006/relationships/hyperlink" Target="https://psappdeploytoolkit.codeplex.com/licens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psappdeploytoolkit.codeplex.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notes" Target="footnot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illis001\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E54CAF55-461C-4012-99CE-10B6422A7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Template>
  <TotalTime>604</TotalTime>
  <Pages>1</Pages>
  <Words>10384</Words>
  <Characters>59195</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PowerShell App Deployment Toolkit</Company>
  <LinksUpToDate>false</LinksUpToDate>
  <CharactersWithSpaces>69441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Cunningham</dc:creator>
  <cp:lastModifiedBy>Daniel Cunningham</cp:lastModifiedBy>
  <cp:revision>77</cp:revision>
  <dcterms:created xsi:type="dcterms:W3CDTF">2013-08-08T08:25:00Z</dcterms:created>
  <dcterms:modified xsi:type="dcterms:W3CDTF">2013-10-10T14:27:00Z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