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69202007"/>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C71EDB" w:rsidP="0016377E">
      <w:pPr>
        <w:jc w:val="center"/>
        <w:rPr>
          <w:rFonts w:ascii="Candara" w:hAnsi="Candara"/>
          <w:sz w:val="40"/>
          <w:szCs w:val="40"/>
        </w:rPr>
      </w:pPr>
      <w:hyperlink r:id="rId11"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9C3105">
        <w:rPr>
          <w:rFonts w:ascii="Candara" w:hAnsi="Candara"/>
          <w:b/>
        </w:rPr>
        <w:t>3.0.6</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D69CE" w:rsidRDefault="003E530D">
          <w:pPr>
            <w:pStyle w:val="TOC1"/>
            <w:tabs>
              <w:tab w:val="right" w:leader="dot" w:pos="9508"/>
            </w:tabs>
            <w:rPr>
              <w:noProof/>
              <w:lang w:val="en-IE" w:eastAsia="en-IE"/>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369202007" w:history="1">
            <w:r w:rsidR="001D69CE" w:rsidRPr="007E534D">
              <w:rPr>
                <w:rStyle w:val="Hyperlink"/>
                <w:noProof/>
              </w:rPr>
              <w:t>Administrator Guide</w:t>
            </w:r>
            <w:r w:rsidR="001D69CE">
              <w:rPr>
                <w:noProof/>
                <w:webHidden/>
              </w:rPr>
              <w:tab/>
            </w:r>
            <w:r w:rsidR="001D69CE">
              <w:rPr>
                <w:noProof/>
                <w:webHidden/>
              </w:rPr>
              <w:fldChar w:fldCharType="begin"/>
            </w:r>
            <w:r w:rsidR="001D69CE">
              <w:rPr>
                <w:noProof/>
                <w:webHidden/>
              </w:rPr>
              <w:instrText xml:space="preserve"> PAGEREF _Toc369202007 \h </w:instrText>
            </w:r>
            <w:r w:rsidR="001D69CE">
              <w:rPr>
                <w:noProof/>
                <w:webHidden/>
              </w:rPr>
            </w:r>
            <w:r w:rsidR="001D69CE">
              <w:rPr>
                <w:noProof/>
                <w:webHidden/>
              </w:rPr>
              <w:fldChar w:fldCharType="separate"/>
            </w:r>
            <w:r w:rsidR="001D69CE">
              <w:rPr>
                <w:noProof/>
                <w:webHidden/>
              </w:rPr>
              <w:t>1</w:t>
            </w:r>
            <w:r w:rsidR="001D69CE">
              <w:rPr>
                <w:noProof/>
                <w:webHidden/>
              </w:rPr>
              <w:fldChar w:fldCharType="end"/>
            </w:r>
          </w:hyperlink>
        </w:p>
        <w:p w:rsidR="001D69CE" w:rsidRDefault="00C71EDB">
          <w:pPr>
            <w:pStyle w:val="TOC1"/>
            <w:tabs>
              <w:tab w:val="left" w:pos="440"/>
              <w:tab w:val="right" w:leader="dot" w:pos="9508"/>
            </w:tabs>
            <w:rPr>
              <w:noProof/>
              <w:lang w:val="en-IE" w:eastAsia="en-IE"/>
            </w:rPr>
          </w:pPr>
          <w:hyperlink w:anchor="_Toc369202008" w:history="1">
            <w:r w:rsidR="001D69CE" w:rsidRPr="007E534D">
              <w:rPr>
                <w:rStyle w:val="Hyperlink"/>
                <w:noProof/>
              </w:rPr>
              <w:t>2</w:t>
            </w:r>
            <w:r w:rsidR="001D69CE">
              <w:rPr>
                <w:noProof/>
                <w:lang w:val="en-IE" w:eastAsia="en-IE"/>
              </w:rPr>
              <w:tab/>
            </w:r>
            <w:r w:rsidR="001D69CE" w:rsidRPr="007E534D">
              <w:rPr>
                <w:rStyle w:val="Hyperlink"/>
                <w:noProof/>
              </w:rPr>
              <w:t>Overview</w:t>
            </w:r>
            <w:r w:rsidR="001D69CE">
              <w:rPr>
                <w:noProof/>
                <w:webHidden/>
              </w:rPr>
              <w:tab/>
            </w:r>
            <w:r w:rsidR="001D69CE">
              <w:rPr>
                <w:noProof/>
                <w:webHidden/>
              </w:rPr>
              <w:fldChar w:fldCharType="begin"/>
            </w:r>
            <w:r w:rsidR="001D69CE">
              <w:rPr>
                <w:noProof/>
                <w:webHidden/>
              </w:rPr>
              <w:instrText xml:space="preserve"> PAGEREF _Toc369202008 \h </w:instrText>
            </w:r>
            <w:r w:rsidR="001D69CE">
              <w:rPr>
                <w:noProof/>
                <w:webHidden/>
              </w:rPr>
            </w:r>
            <w:r w:rsidR="001D69CE">
              <w:rPr>
                <w:noProof/>
                <w:webHidden/>
              </w:rPr>
              <w:fldChar w:fldCharType="separate"/>
            </w:r>
            <w:r w:rsidR="001D69CE">
              <w:rPr>
                <w:noProof/>
                <w:webHidden/>
              </w:rPr>
              <w:t>4</w:t>
            </w:r>
            <w:r w:rsidR="001D69CE">
              <w:rPr>
                <w:noProof/>
                <w:webHidden/>
              </w:rPr>
              <w:fldChar w:fldCharType="end"/>
            </w:r>
          </w:hyperlink>
        </w:p>
        <w:p w:rsidR="001D69CE" w:rsidRDefault="00C71EDB">
          <w:pPr>
            <w:pStyle w:val="TOC2"/>
            <w:tabs>
              <w:tab w:val="right" w:leader="dot" w:pos="9508"/>
            </w:tabs>
            <w:rPr>
              <w:noProof/>
              <w:lang w:val="en-IE" w:eastAsia="en-IE"/>
            </w:rPr>
          </w:pPr>
          <w:hyperlink w:anchor="_Toc369202009" w:history="1">
            <w:r w:rsidR="001D69CE" w:rsidRPr="007E534D">
              <w:rPr>
                <w:rStyle w:val="Hyperlink"/>
                <w:rFonts w:ascii="Candara" w:hAnsi="Candara" w:cs="Times New Roman"/>
                <w:noProof/>
              </w:rPr>
              <w:t>Introduction</w:t>
            </w:r>
            <w:r w:rsidR="001D69CE">
              <w:rPr>
                <w:noProof/>
                <w:webHidden/>
              </w:rPr>
              <w:tab/>
            </w:r>
            <w:r w:rsidR="001D69CE">
              <w:rPr>
                <w:noProof/>
                <w:webHidden/>
              </w:rPr>
              <w:fldChar w:fldCharType="begin"/>
            </w:r>
            <w:r w:rsidR="001D69CE">
              <w:rPr>
                <w:noProof/>
                <w:webHidden/>
              </w:rPr>
              <w:instrText xml:space="preserve"> PAGEREF _Toc369202009 \h </w:instrText>
            </w:r>
            <w:r w:rsidR="001D69CE">
              <w:rPr>
                <w:noProof/>
                <w:webHidden/>
              </w:rPr>
            </w:r>
            <w:r w:rsidR="001D69CE">
              <w:rPr>
                <w:noProof/>
                <w:webHidden/>
              </w:rPr>
              <w:fldChar w:fldCharType="separate"/>
            </w:r>
            <w:r w:rsidR="001D69CE">
              <w:rPr>
                <w:noProof/>
                <w:webHidden/>
              </w:rPr>
              <w:t>4</w:t>
            </w:r>
            <w:r w:rsidR="001D69CE">
              <w:rPr>
                <w:noProof/>
                <w:webHidden/>
              </w:rPr>
              <w:fldChar w:fldCharType="end"/>
            </w:r>
          </w:hyperlink>
        </w:p>
        <w:p w:rsidR="001D69CE" w:rsidRDefault="00C71EDB">
          <w:pPr>
            <w:pStyle w:val="TOC2"/>
            <w:tabs>
              <w:tab w:val="right" w:leader="dot" w:pos="9508"/>
            </w:tabs>
            <w:rPr>
              <w:noProof/>
              <w:lang w:val="en-IE" w:eastAsia="en-IE"/>
            </w:rPr>
          </w:pPr>
          <w:hyperlink w:anchor="_Toc369202010" w:history="1">
            <w:r w:rsidR="001D69CE" w:rsidRPr="007E534D">
              <w:rPr>
                <w:rStyle w:val="Hyperlink"/>
                <w:rFonts w:ascii="Candara" w:hAnsi="Candara" w:cs="Times New Roman"/>
                <w:noProof/>
              </w:rPr>
              <w:t>Features</w:t>
            </w:r>
            <w:r w:rsidR="001D69CE">
              <w:rPr>
                <w:noProof/>
                <w:webHidden/>
              </w:rPr>
              <w:tab/>
            </w:r>
            <w:r w:rsidR="001D69CE">
              <w:rPr>
                <w:noProof/>
                <w:webHidden/>
              </w:rPr>
              <w:fldChar w:fldCharType="begin"/>
            </w:r>
            <w:r w:rsidR="001D69CE">
              <w:rPr>
                <w:noProof/>
                <w:webHidden/>
              </w:rPr>
              <w:instrText xml:space="preserve"> PAGEREF _Toc369202010 \h </w:instrText>
            </w:r>
            <w:r w:rsidR="001D69CE">
              <w:rPr>
                <w:noProof/>
                <w:webHidden/>
              </w:rPr>
            </w:r>
            <w:r w:rsidR="001D69CE">
              <w:rPr>
                <w:noProof/>
                <w:webHidden/>
              </w:rPr>
              <w:fldChar w:fldCharType="separate"/>
            </w:r>
            <w:r w:rsidR="001D69CE">
              <w:rPr>
                <w:noProof/>
                <w:webHidden/>
              </w:rPr>
              <w:t>4</w:t>
            </w:r>
            <w:r w:rsidR="001D69CE">
              <w:rPr>
                <w:noProof/>
                <w:webHidden/>
              </w:rPr>
              <w:fldChar w:fldCharType="end"/>
            </w:r>
          </w:hyperlink>
        </w:p>
        <w:p w:rsidR="001D69CE" w:rsidRDefault="00C71EDB">
          <w:pPr>
            <w:pStyle w:val="TOC2"/>
            <w:tabs>
              <w:tab w:val="right" w:leader="dot" w:pos="9508"/>
            </w:tabs>
            <w:rPr>
              <w:noProof/>
              <w:lang w:val="en-IE" w:eastAsia="en-IE"/>
            </w:rPr>
          </w:pPr>
          <w:hyperlink w:anchor="_Toc369202011" w:history="1">
            <w:r w:rsidR="001D69CE" w:rsidRPr="007E534D">
              <w:rPr>
                <w:rStyle w:val="Hyperlink"/>
                <w:noProof/>
              </w:rPr>
              <w:t>Licensing</w:t>
            </w:r>
            <w:r w:rsidR="001D69CE">
              <w:rPr>
                <w:noProof/>
                <w:webHidden/>
              </w:rPr>
              <w:tab/>
            </w:r>
            <w:r w:rsidR="001D69CE">
              <w:rPr>
                <w:noProof/>
                <w:webHidden/>
              </w:rPr>
              <w:fldChar w:fldCharType="begin"/>
            </w:r>
            <w:r w:rsidR="001D69CE">
              <w:rPr>
                <w:noProof/>
                <w:webHidden/>
              </w:rPr>
              <w:instrText xml:space="preserve"> PAGEREF _Toc369202011 \h </w:instrText>
            </w:r>
            <w:r w:rsidR="001D69CE">
              <w:rPr>
                <w:noProof/>
                <w:webHidden/>
              </w:rPr>
            </w:r>
            <w:r w:rsidR="001D69CE">
              <w:rPr>
                <w:noProof/>
                <w:webHidden/>
              </w:rPr>
              <w:fldChar w:fldCharType="separate"/>
            </w:r>
            <w:r w:rsidR="001D69CE">
              <w:rPr>
                <w:noProof/>
                <w:webHidden/>
              </w:rPr>
              <w:t>5</w:t>
            </w:r>
            <w:r w:rsidR="001D69CE">
              <w:rPr>
                <w:noProof/>
                <w:webHidden/>
              </w:rPr>
              <w:fldChar w:fldCharType="end"/>
            </w:r>
          </w:hyperlink>
        </w:p>
        <w:p w:rsidR="001D69CE" w:rsidRDefault="00C71EDB">
          <w:pPr>
            <w:pStyle w:val="TOC1"/>
            <w:tabs>
              <w:tab w:val="left" w:pos="440"/>
              <w:tab w:val="right" w:leader="dot" w:pos="9508"/>
            </w:tabs>
            <w:rPr>
              <w:noProof/>
              <w:lang w:val="en-IE" w:eastAsia="en-IE"/>
            </w:rPr>
          </w:pPr>
          <w:hyperlink w:anchor="_Toc369202012" w:history="1">
            <w:r w:rsidR="001D69CE" w:rsidRPr="007E534D">
              <w:rPr>
                <w:rStyle w:val="Hyperlink"/>
                <w:noProof/>
              </w:rPr>
              <w:t>3</w:t>
            </w:r>
            <w:r w:rsidR="001D69CE">
              <w:rPr>
                <w:noProof/>
                <w:lang w:val="en-IE" w:eastAsia="en-IE"/>
              </w:rPr>
              <w:tab/>
            </w:r>
            <w:r w:rsidR="001D69CE" w:rsidRPr="007E534D">
              <w:rPr>
                <w:rStyle w:val="Hyperlink"/>
                <w:noProof/>
              </w:rPr>
              <w:t>Toolkit Functionality</w:t>
            </w:r>
            <w:r w:rsidR="001D69CE">
              <w:rPr>
                <w:noProof/>
                <w:webHidden/>
              </w:rPr>
              <w:tab/>
            </w:r>
            <w:r w:rsidR="001D69CE">
              <w:rPr>
                <w:noProof/>
                <w:webHidden/>
              </w:rPr>
              <w:fldChar w:fldCharType="begin"/>
            </w:r>
            <w:r w:rsidR="001D69CE">
              <w:rPr>
                <w:noProof/>
                <w:webHidden/>
              </w:rPr>
              <w:instrText xml:space="preserve"> PAGEREF _Toc369202012 \h </w:instrText>
            </w:r>
            <w:r w:rsidR="001D69CE">
              <w:rPr>
                <w:noProof/>
                <w:webHidden/>
              </w:rPr>
            </w:r>
            <w:r w:rsidR="001D69CE">
              <w:rPr>
                <w:noProof/>
                <w:webHidden/>
              </w:rPr>
              <w:fldChar w:fldCharType="separate"/>
            </w:r>
            <w:r w:rsidR="001D69CE">
              <w:rPr>
                <w:noProof/>
                <w:webHidden/>
              </w:rPr>
              <w:t>5</w:t>
            </w:r>
            <w:r w:rsidR="001D69CE">
              <w:rPr>
                <w:noProof/>
                <w:webHidden/>
              </w:rPr>
              <w:fldChar w:fldCharType="end"/>
            </w:r>
          </w:hyperlink>
        </w:p>
        <w:p w:rsidR="001D69CE" w:rsidRDefault="00C71EDB">
          <w:pPr>
            <w:pStyle w:val="TOC2"/>
            <w:tabs>
              <w:tab w:val="right" w:leader="dot" w:pos="9508"/>
            </w:tabs>
            <w:rPr>
              <w:noProof/>
              <w:lang w:val="en-IE" w:eastAsia="en-IE"/>
            </w:rPr>
          </w:pPr>
          <w:hyperlink w:anchor="_Toc369202013" w:history="1">
            <w:r w:rsidR="001D69CE" w:rsidRPr="007E534D">
              <w:rPr>
                <w:rStyle w:val="Hyperlink"/>
                <w:noProof/>
              </w:rPr>
              <w:t>User Interface</w:t>
            </w:r>
            <w:r w:rsidR="001D69CE">
              <w:rPr>
                <w:noProof/>
                <w:webHidden/>
              </w:rPr>
              <w:tab/>
            </w:r>
            <w:r w:rsidR="001D69CE">
              <w:rPr>
                <w:noProof/>
                <w:webHidden/>
              </w:rPr>
              <w:fldChar w:fldCharType="begin"/>
            </w:r>
            <w:r w:rsidR="001D69CE">
              <w:rPr>
                <w:noProof/>
                <w:webHidden/>
              </w:rPr>
              <w:instrText xml:space="preserve"> PAGEREF _Toc369202013 \h </w:instrText>
            </w:r>
            <w:r w:rsidR="001D69CE">
              <w:rPr>
                <w:noProof/>
                <w:webHidden/>
              </w:rPr>
            </w:r>
            <w:r w:rsidR="001D69CE">
              <w:rPr>
                <w:noProof/>
                <w:webHidden/>
              </w:rPr>
              <w:fldChar w:fldCharType="separate"/>
            </w:r>
            <w:r w:rsidR="001D69CE">
              <w:rPr>
                <w:noProof/>
                <w:webHidden/>
              </w:rPr>
              <w:t>5</w:t>
            </w:r>
            <w:r w:rsidR="001D69CE">
              <w:rPr>
                <w:noProof/>
                <w:webHidden/>
              </w:rPr>
              <w:fldChar w:fldCharType="end"/>
            </w:r>
          </w:hyperlink>
        </w:p>
        <w:p w:rsidR="001D69CE" w:rsidRDefault="00C71EDB">
          <w:pPr>
            <w:pStyle w:val="TOC2"/>
            <w:tabs>
              <w:tab w:val="right" w:leader="dot" w:pos="9508"/>
            </w:tabs>
            <w:rPr>
              <w:noProof/>
              <w:lang w:val="en-IE" w:eastAsia="en-IE"/>
            </w:rPr>
          </w:pPr>
          <w:hyperlink w:anchor="_Toc369202014" w:history="1">
            <w:r w:rsidR="001D69CE" w:rsidRPr="007E534D">
              <w:rPr>
                <w:rStyle w:val="Hyperlink"/>
                <w:noProof/>
              </w:rPr>
              <w:t>Functions/Logic</w:t>
            </w:r>
            <w:r w:rsidR="001D69CE">
              <w:rPr>
                <w:noProof/>
                <w:webHidden/>
              </w:rPr>
              <w:tab/>
            </w:r>
            <w:r w:rsidR="001D69CE">
              <w:rPr>
                <w:noProof/>
                <w:webHidden/>
              </w:rPr>
              <w:fldChar w:fldCharType="begin"/>
            </w:r>
            <w:r w:rsidR="001D69CE">
              <w:rPr>
                <w:noProof/>
                <w:webHidden/>
              </w:rPr>
              <w:instrText xml:space="preserve"> PAGEREF _Toc369202014 \h </w:instrText>
            </w:r>
            <w:r w:rsidR="001D69CE">
              <w:rPr>
                <w:noProof/>
                <w:webHidden/>
              </w:rPr>
            </w:r>
            <w:r w:rsidR="001D69CE">
              <w:rPr>
                <w:noProof/>
                <w:webHidden/>
              </w:rPr>
              <w:fldChar w:fldCharType="separate"/>
            </w:r>
            <w:r w:rsidR="001D69CE">
              <w:rPr>
                <w:noProof/>
                <w:webHidden/>
              </w:rPr>
              <w:t>6</w:t>
            </w:r>
            <w:r w:rsidR="001D69CE">
              <w:rPr>
                <w:noProof/>
                <w:webHidden/>
              </w:rPr>
              <w:fldChar w:fldCharType="end"/>
            </w:r>
          </w:hyperlink>
        </w:p>
        <w:p w:rsidR="001D69CE" w:rsidRDefault="00C71EDB">
          <w:pPr>
            <w:pStyle w:val="TOC2"/>
            <w:tabs>
              <w:tab w:val="right" w:leader="dot" w:pos="9508"/>
            </w:tabs>
            <w:rPr>
              <w:noProof/>
              <w:lang w:val="en-IE" w:eastAsia="en-IE"/>
            </w:rPr>
          </w:pPr>
          <w:hyperlink w:anchor="_Toc369202015" w:history="1">
            <w:r w:rsidR="001D69CE" w:rsidRPr="007E534D">
              <w:rPr>
                <w:rStyle w:val="Hyperlink"/>
                <w:noProof/>
              </w:rPr>
              <w:t>Integration with SCCM</w:t>
            </w:r>
            <w:r w:rsidR="001D69CE">
              <w:rPr>
                <w:noProof/>
                <w:webHidden/>
              </w:rPr>
              <w:tab/>
            </w:r>
            <w:r w:rsidR="001D69CE">
              <w:rPr>
                <w:noProof/>
                <w:webHidden/>
              </w:rPr>
              <w:fldChar w:fldCharType="begin"/>
            </w:r>
            <w:r w:rsidR="001D69CE">
              <w:rPr>
                <w:noProof/>
                <w:webHidden/>
              </w:rPr>
              <w:instrText xml:space="preserve"> PAGEREF _Toc369202015 \h </w:instrText>
            </w:r>
            <w:r w:rsidR="001D69CE">
              <w:rPr>
                <w:noProof/>
                <w:webHidden/>
              </w:rPr>
            </w:r>
            <w:r w:rsidR="001D69CE">
              <w:rPr>
                <w:noProof/>
                <w:webHidden/>
              </w:rPr>
              <w:fldChar w:fldCharType="separate"/>
            </w:r>
            <w:r w:rsidR="001D69CE">
              <w:rPr>
                <w:noProof/>
                <w:webHidden/>
              </w:rPr>
              <w:t>7</w:t>
            </w:r>
            <w:r w:rsidR="001D69CE">
              <w:rPr>
                <w:noProof/>
                <w:webHidden/>
              </w:rPr>
              <w:fldChar w:fldCharType="end"/>
            </w:r>
          </w:hyperlink>
        </w:p>
        <w:p w:rsidR="001D69CE" w:rsidRDefault="00C71EDB">
          <w:pPr>
            <w:pStyle w:val="TOC2"/>
            <w:tabs>
              <w:tab w:val="right" w:leader="dot" w:pos="9508"/>
            </w:tabs>
            <w:rPr>
              <w:noProof/>
              <w:lang w:val="en-IE" w:eastAsia="en-IE"/>
            </w:rPr>
          </w:pPr>
          <w:hyperlink w:anchor="_Toc369202016" w:history="1">
            <w:r w:rsidR="001D69CE" w:rsidRPr="007E534D">
              <w:rPr>
                <w:rStyle w:val="Hyperlink"/>
                <w:noProof/>
              </w:rPr>
              <w:t>Help Console</w:t>
            </w:r>
            <w:r w:rsidR="001D69CE">
              <w:rPr>
                <w:noProof/>
                <w:webHidden/>
              </w:rPr>
              <w:tab/>
            </w:r>
            <w:r w:rsidR="001D69CE">
              <w:rPr>
                <w:noProof/>
                <w:webHidden/>
              </w:rPr>
              <w:fldChar w:fldCharType="begin"/>
            </w:r>
            <w:r w:rsidR="001D69CE">
              <w:rPr>
                <w:noProof/>
                <w:webHidden/>
              </w:rPr>
              <w:instrText xml:space="preserve"> PAGEREF _Toc369202016 \h </w:instrText>
            </w:r>
            <w:r w:rsidR="001D69CE">
              <w:rPr>
                <w:noProof/>
                <w:webHidden/>
              </w:rPr>
            </w:r>
            <w:r w:rsidR="001D69CE">
              <w:rPr>
                <w:noProof/>
                <w:webHidden/>
              </w:rPr>
              <w:fldChar w:fldCharType="separate"/>
            </w:r>
            <w:r w:rsidR="001D69CE">
              <w:rPr>
                <w:noProof/>
                <w:webHidden/>
              </w:rPr>
              <w:t>7</w:t>
            </w:r>
            <w:r w:rsidR="001D69CE">
              <w:rPr>
                <w:noProof/>
                <w:webHidden/>
              </w:rPr>
              <w:fldChar w:fldCharType="end"/>
            </w:r>
          </w:hyperlink>
        </w:p>
        <w:p w:rsidR="001D69CE" w:rsidRDefault="00C71EDB">
          <w:pPr>
            <w:pStyle w:val="TOC1"/>
            <w:tabs>
              <w:tab w:val="left" w:pos="440"/>
              <w:tab w:val="right" w:leader="dot" w:pos="9508"/>
            </w:tabs>
            <w:rPr>
              <w:noProof/>
              <w:lang w:val="en-IE" w:eastAsia="en-IE"/>
            </w:rPr>
          </w:pPr>
          <w:hyperlink w:anchor="_Toc369202017" w:history="1">
            <w:r w:rsidR="001D69CE" w:rsidRPr="007E534D">
              <w:rPr>
                <w:rStyle w:val="Hyperlink"/>
                <w:noProof/>
              </w:rPr>
              <w:t>4</w:t>
            </w:r>
            <w:r w:rsidR="001D69CE">
              <w:rPr>
                <w:noProof/>
                <w:lang w:val="en-IE" w:eastAsia="en-IE"/>
              </w:rPr>
              <w:tab/>
            </w:r>
            <w:r w:rsidR="001D69CE" w:rsidRPr="007E534D">
              <w:rPr>
                <w:rStyle w:val="Hyperlink"/>
                <w:noProof/>
              </w:rPr>
              <w:t>Toolkit Components</w:t>
            </w:r>
            <w:r w:rsidR="001D69CE">
              <w:rPr>
                <w:noProof/>
                <w:webHidden/>
              </w:rPr>
              <w:tab/>
            </w:r>
            <w:r w:rsidR="001D69CE">
              <w:rPr>
                <w:noProof/>
                <w:webHidden/>
              </w:rPr>
              <w:fldChar w:fldCharType="begin"/>
            </w:r>
            <w:r w:rsidR="001D69CE">
              <w:rPr>
                <w:noProof/>
                <w:webHidden/>
              </w:rPr>
              <w:instrText xml:space="preserve"> PAGEREF _Toc369202017 \h </w:instrText>
            </w:r>
            <w:r w:rsidR="001D69CE">
              <w:rPr>
                <w:noProof/>
                <w:webHidden/>
              </w:rPr>
            </w:r>
            <w:r w:rsidR="001D69CE">
              <w:rPr>
                <w:noProof/>
                <w:webHidden/>
              </w:rPr>
              <w:fldChar w:fldCharType="separate"/>
            </w:r>
            <w:r w:rsidR="001D69CE">
              <w:rPr>
                <w:noProof/>
                <w:webHidden/>
              </w:rPr>
              <w:t>7</w:t>
            </w:r>
            <w:r w:rsidR="001D69CE">
              <w:rPr>
                <w:noProof/>
                <w:webHidden/>
              </w:rPr>
              <w:fldChar w:fldCharType="end"/>
            </w:r>
          </w:hyperlink>
        </w:p>
        <w:p w:rsidR="001D69CE" w:rsidRDefault="00C71EDB">
          <w:pPr>
            <w:pStyle w:val="TOC2"/>
            <w:tabs>
              <w:tab w:val="right" w:leader="dot" w:pos="9508"/>
            </w:tabs>
            <w:rPr>
              <w:noProof/>
              <w:lang w:val="en-IE" w:eastAsia="en-IE"/>
            </w:rPr>
          </w:pPr>
          <w:hyperlink w:anchor="_Toc369202018" w:history="1">
            <w:r w:rsidR="001D69CE" w:rsidRPr="007E534D">
              <w:rPr>
                <w:rStyle w:val="Hyperlink"/>
                <w:rFonts w:ascii="Candara" w:hAnsi="Candara"/>
                <w:noProof/>
              </w:rPr>
              <w:t>Toolkit File Structure</w:t>
            </w:r>
            <w:r w:rsidR="001D69CE">
              <w:rPr>
                <w:noProof/>
                <w:webHidden/>
              </w:rPr>
              <w:tab/>
            </w:r>
            <w:r w:rsidR="001D69CE">
              <w:rPr>
                <w:noProof/>
                <w:webHidden/>
              </w:rPr>
              <w:fldChar w:fldCharType="begin"/>
            </w:r>
            <w:r w:rsidR="001D69CE">
              <w:rPr>
                <w:noProof/>
                <w:webHidden/>
              </w:rPr>
              <w:instrText xml:space="preserve"> PAGEREF _Toc369202018 \h </w:instrText>
            </w:r>
            <w:r w:rsidR="001D69CE">
              <w:rPr>
                <w:noProof/>
                <w:webHidden/>
              </w:rPr>
            </w:r>
            <w:r w:rsidR="001D69CE">
              <w:rPr>
                <w:noProof/>
                <w:webHidden/>
              </w:rPr>
              <w:fldChar w:fldCharType="separate"/>
            </w:r>
            <w:r w:rsidR="001D69CE">
              <w:rPr>
                <w:noProof/>
                <w:webHidden/>
              </w:rPr>
              <w:t>7</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19" w:history="1">
            <w:r w:rsidR="001D69CE" w:rsidRPr="007E534D">
              <w:rPr>
                <w:rStyle w:val="Hyperlink"/>
                <w:noProof/>
              </w:rPr>
              <w:t>Files</w:t>
            </w:r>
            <w:r w:rsidR="001D69CE">
              <w:rPr>
                <w:noProof/>
                <w:webHidden/>
              </w:rPr>
              <w:tab/>
            </w:r>
            <w:r w:rsidR="001D69CE">
              <w:rPr>
                <w:noProof/>
                <w:webHidden/>
              </w:rPr>
              <w:fldChar w:fldCharType="begin"/>
            </w:r>
            <w:r w:rsidR="001D69CE">
              <w:rPr>
                <w:noProof/>
                <w:webHidden/>
              </w:rPr>
              <w:instrText xml:space="preserve"> PAGEREF _Toc369202019 \h </w:instrText>
            </w:r>
            <w:r w:rsidR="001D69CE">
              <w:rPr>
                <w:noProof/>
                <w:webHidden/>
              </w:rPr>
            </w:r>
            <w:r w:rsidR="001D69CE">
              <w:rPr>
                <w:noProof/>
                <w:webHidden/>
              </w:rPr>
              <w:fldChar w:fldCharType="separate"/>
            </w:r>
            <w:r w:rsidR="001D69CE">
              <w:rPr>
                <w:noProof/>
                <w:webHidden/>
              </w:rPr>
              <w:t>7</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20" w:history="1">
            <w:r w:rsidR="001D69CE" w:rsidRPr="007E534D">
              <w:rPr>
                <w:rStyle w:val="Hyperlink"/>
                <w:noProof/>
              </w:rPr>
              <w:t>Directories</w:t>
            </w:r>
            <w:r w:rsidR="001D69CE">
              <w:rPr>
                <w:noProof/>
                <w:webHidden/>
              </w:rPr>
              <w:tab/>
            </w:r>
            <w:r w:rsidR="001D69CE">
              <w:rPr>
                <w:noProof/>
                <w:webHidden/>
              </w:rPr>
              <w:fldChar w:fldCharType="begin"/>
            </w:r>
            <w:r w:rsidR="001D69CE">
              <w:rPr>
                <w:noProof/>
                <w:webHidden/>
              </w:rPr>
              <w:instrText xml:space="preserve"> PAGEREF _Toc369202020 \h </w:instrText>
            </w:r>
            <w:r w:rsidR="001D69CE">
              <w:rPr>
                <w:noProof/>
                <w:webHidden/>
              </w:rPr>
            </w:r>
            <w:r w:rsidR="001D69CE">
              <w:rPr>
                <w:noProof/>
                <w:webHidden/>
              </w:rPr>
              <w:fldChar w:fldCharType="separate"/>
            </w:r>
            <w:r w:rsidR="001D69CE">
              <w:rPr>
                <w:noProof/>
                <w:webHidden/>
              </w:rPr>
              <w:t>9</w:t>
            </w:r>
            <w:r w:rsidR="001D69CE">
              <w:rPr>
                <w:noProof/>
                <w:webHidden/>
              </w:rPr>
              <w:fldChar w:fldCharType="end"/>
            </w:r>
          </w:hyperlink>
        </w:p>
        <w:p w:rsidR="001D69CE" w:rsidRDefault="00C71EDB">
          <w:pPr>
            <w:pStyle w:val="TOC2"/>
            <w:tabs>
              <w:tab w:val="right" w:leader="dot" w:pos="9508"/>
            </w:tabs>
            <w:rPr>
              <w:noProof/>
              <w:lang w:val="en-IE" w:eastAsia="en-IE"/>
            </w:rPr>
          </w:pPr>
          <w:hyperlink w:anchor="_Toc369202021" w:history="1">
            <w:r w:rsidR="001D69CE" w:rsidRPr="007E534D">
              <w:rPr>
                <w:rStyle w:val="Hyperlink"/>
                <w:noProof/>
              </w:rPr>
              <w:t>Toolkit User Interface</w:t>
            </w:r>
            <w:r w:rsidR="001D69CE">
              <w:rPr>
                <w:noProof/>
                <w:webHidden/>
              </w:rPr>
              <w:tab/>
            </w:r>
            <w:r w:rsidR="001D69CE">
              <w:rPr>
                <w:noProof/>
                <w:webHidden/>
              </w:rPr>
              <w:fldChar w:fldCharType="begin"/>
            </w:r>
            <w:r w:rsidR="001D69CE">
              <w:rPr>
                <w:noProof/>
                <w:webHidden/>
              </w:rPr>
              <w:instrText xml:space="preserve"> PAGEREF _Toc369202021 \h </w:instrText>
            </w:r>
            <w:r w:rsidR="001D69CE">
              <w:rPr>
                <w:noProof/>
                <w:webHidden/>
              </w:rPr>
            </w:r>
            <w:r w:rsidR="001D69CE">
              <w:rPr>
                <w:noProof/>
                <w:webHidden/>
              </w:rPr>
              <w:fldChar w:fldCharType="separate"/>
            </w:r>
            <w:r w:rsidR="001D69CE">
              <w:rPr>
                <w:noProof/>
                <w:webHidden/>
              </w:rPr>
              <w:t>9</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22" w:history="1">
            <w:r w:rsidR="001D69CE" w:rsidRPr="007E534D">
              <w:rPr>
                <w:rStyle w:val="Hyperlink"/>
                <w:noProof/>
              </w:rPr>
              <w:t>Installation Progress</w:t>
            </w:r>
            <w:r w:rsidR="001D69CE">
              <w:rPr>
                <w:noProof/>
                <w:webHidden/>
              </w:rPr>
              <w:tab/>
            </w:r>
            <w:r w:rsidR="001D69CE">
              <w:rPr>
                <w:noProof/>
                <w:webHidden/>
              </w:rPr>
              <w:fldChar w:fldCharType="begin"/>
            </w:r>
            <w:r w:rsidR="001D69CE">
              <w:rPr>
                <w:noProof/>
                <w:webHidden/>
              </w:rPr>
              <w:instrText xml:space="preserve"> PAGEREF _Toc369202022 \h </w:instrText>
            </w:r>
            <w:r w:rsidR="001D69CE">
              <w:rPr>
                <w:noProof/>
                <w:webHidden/>
              </w:rPr>
            </w:r>
            <w:r w:rsidR="001D69CE">
              <w:rPr>
                <w:noProof/>
                <w:webHidden/>
              </w:rPr>
              <w:fldChar w:fldCharType="separate"/>
            </w:r>
            <w:r w:rsidR="001D69CE">
              <w:rPr>
                <w:noProof/>
                <w:webHidden/>
              </w:rPr>
              <w:t>9</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23" w:history="1">
            <w:r w:rsidR="001D69CE" w:rsidRPr="007E534D">
              <w:rPr>
                <w:rStyle w:val="Hyperlink"/>
                <w:noProof/>
              </w:rPr>
              <w:t>Installation Welcome Prompt</w:t>
            </w:r>
            <w:r w:rsidR="001D69CE">
              <w:rPr>
                <w:noProof/>
                <w:webHidden/>
              </w:rPr>
              <w:tab/>
            </w:r>
            <w:r w:rsidR="001D69CE">
              <w:rPr>
                <w:noProof/>
                <w:webHidden/>
              </w:rPr>
              <w:fldChar w:fldCharType="begin"/>
            </w:r>
            <w:r w:rsidR="001D69CE">
              <w:rPr>
                <w:noProof/>
                <w:webHidden/>
              </w:rPr>
              <w:instrText xml:space="preserve"> PAGEREF _Toc369202023 \h </w:instrText>
            </w:r>
            <w:r w:rsidR="001D69CE">
              <w:rPr>
                <w:noProof/>
                <w:webHidden/>
              </w:rPr>
            </w:r>
            <w:r w:rsidR="001D69CE">
              <w:rPr>
                <w:noProof/>
                <w:webHidden/>
              </w:rPr>
              <w:fldChar w:fldCharType="separate"/>
            </w:r>
            <w:r w:rsidR="001D69CE">
              <w:rPr>
                <w:noProof/>
                <w:webHidden/>
              </w:rPr>
              <w:t>10</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24" w:history="1">
            <w:r w:rsidR="001D69CE" w:rsidRPr="007E534D">
              <w:rPr>
                <w:rStyle w:val="Hyperlink"/>
                <w:noProof/>
              </w:rPr>
              <w:t>Block Application Execution</w:t>
            </w:r>
            <w:r w:rsidR="001D69CE">
              <w:rPr>
                <w:noProof/>
                <w:webHidden/>
              </w:rPr>
              <w:tab/>
            </w:r>
            <w:r w:rsidR="001D69CE">
              <w:rPr>
                <w:noProof/>
                <w:webHidden/>
              </w:rPr>
              <w:fldChar w:fldCharType="begin"/>
            </w:r>
            <w:r w:rsidR="001D69CE">
              <w:rPr>
                <w:noProof/>
                <w:webHidden/>
              </w:rPr>
              <w:instrText xml:space="preserve"> PAGEREF _Toc369202024 \h </w:instrText>
            </w:r>
            <w:r w:rsidR="001D69CE">
              <w:rPr>
                <w:noProof/>
                <w:webHidden/>
              </w:rPr>
            </w:r>
            <w:r w:rsidR="001D69CE">
              <w:rPr>
                <w:noProof/>
                <w:webHidden/>
              </w:rPr>
              <w:fldChar w:fldCharType="separate"/>
            </w:r>
            <w:r w:rsidR="001D69CE">
              <w:rPr>
                <w:noProof/>
                <w:webHidden/>
              </w:rPr>
              <w:t>12</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25" w:history="1">
            <w:r w:rsidR="001D69CE" w:rsidRPr="007E534D">
              <w:rPr>
                <w:rStyle w:val="Hyperlink"/>
                <w:noProof/>
              </w:rPr>
              <w:t>Disk Space Requirements</w:t>
            </w:r>
            <w:r w:rsidR="001D69CE">
              <w:rPr>
                <w:noProof/>
                <w:webHidden/>
              </w:rPr>
              <w:tab/>
            </w:r>
            <w:r w:rsidR="001D69CE">
              <w:rPr>
                <w:noProof/>
                <w:webHidden/>
              </w:rPr>
              <w:fldChar w:fldCharType="begin"/>
            </w:r>
            <w:r w:rsidR="001D69CE">
              <w:rPr>
                <w:noProof/>
                <w:webHidden/>
              </w:rPr>
              <w:instrText xml:space="preserve"> PAGEREF _Toc369202025 \h </w:instrText>
            </w:r>
            <w:r w:rsidR="001D69CE">
              <w:rPr>
                <w:noProof/>
                <w:webHidden/>
              </w:rPr>
            </w:r>
            <w:r w:rsidR="001D69CE">
              <w:rPr>
                <w:noProof/>
                <w:webHidden/>
              </w:rPr>
              <w:fldChar w:fldCharType="separate"/>
            </w:r>
            <w:r w:rsidR="001D69CE">
              <w:rPr>
                <w:noProof/>
                <w:webHidden/>
              </w:rPr>
              <w:t>13</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26" w:history="1">
            <w:r w:rsidR="001D69CE" w:rsidRPr="007E534D">
              <w:rPr>
                <w:rStyle w:val="Hyperlink"/>
                <w:noProof/>
              </w:rPr>
              <w:t>Custom Installation Prompt</w:t>
            </w:r>
            <w:r w:rsidR="001D69CE">
              <w:rPr>
                <w:noProof/>
                <w:webHidden/>
              </w:rPr>
              <w:tab/>
            </w:r>
            <w:r w:rsidR="001D69CE">
              <w:rPr>
                <w:noProof/>
                <w:webHidden/>
              </w:rPr>
              <w:fldChar w:fldCharType="begin"/>
            </w:r>
            <w:r w:rsidR="001D69CE">
              <w:rPr>
                <w:noProof/>
                <w:webHidden/>
              </w:rPr>
              <w:instrText xml:space="preserve"> PAGEREF _Toc369202026 \h </w:instrText>
            </w:r>
            <w:r w:rsidR="001D69CE">
              <w:rPr>
                <w:noProof/>
                <w:webHidden/>
              </w:rPr>
            </w:r>
            <w:r w:rsidR="001D69CE">
              <w:rPr>
                <w:noProof/>
                <w:webHidden/>
              </w:rPr>
              <w:fldChar w:fldCharType="separate"/>
            </w:r>
            <w:r w:rsidR="001D69CE">
              <w:rPr>
                <w:noProof/>
                <w:webHidden/>
              </w:rPr>
              <w:t>13</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27" w:history="1">
            <w:r w:rsidR="001D69CE" w:rsidRPr="007E534D">
              <w:rPr>
                <w:rStyle w:val="Hyperlink"/>
                <w:noProof/>
              </w:rPr>
              <w:t>Installation Restart Prompt</w:t>
            </w:r>
            <w:r w:rsidR="001D69CE">
              <w:rPr>
                <w:noProof/>
                <w:webHidden/>
              </w:rPr>
              <w:tab/>
            </w:r>
            <w:r w:rsidR="001D69CE">
              <w:rPr>
                <w:noProof/>
                <w:webHidden/>
              </w:rPr>
              <w:fldChar w:fldCharType="begin"/>
            </w:r>
            <w:r w:rsidR="001D69CE">
              <w:rPr>
                <w:noProof/>
                <w:webHidden/>
              </w:rPr>
              <w:instrText xml:space="preserve"> PAGEREF _Toc369202027 \h </w:instrText>
            </w:r>
            <w:r w:rsidR="001D69CE">
              <w:rPr>
                <w:noProof/>
                <w:webHidden/>
              </w:rPr>
            </w:r>
            <w:r w:rsidR="001D69CE">
              <w:rPr>
                <w:noProof/>
                <w:webHidden/>
              </w:rPr>
              <w:fldChar w:fldCharType="separate"/>
            </w:r>
            <w:r w:rsidR="001D69CE">
              <w:rPr>
                <w:noProof/>
                <w:webHidden/>
              </w:rPr>
              <w:t>14</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28" w:history="1">
            <w:r w:rsidR="001D69CE" w:rsidRPr="007E534D">
              <w:rPr>
                <w:rStyle w:val="Hyperlink"/>
                <w:noProof/>
              </w:rPr>
              <w:t>Balloon tip notifications</w:t>
            </w:r>
            <w:r w:rsidR="001D69CE">
              <w:rPr>
                <w:noProof/>
                <w:webHidden/>
              </w:rPr>
              <w:tab/>
            </w:r>
            <w:r w:rsidR="001D69CE">
              <w:rPr>
                <w:noProof/>
                <w:webHidden/>
              </w:rPr>
              <w:fldChar w:fldCharType="begin"/>
            </w:r>
            <w:r w:rsidR="001D69CE">
              <w:rPr>
                <w:noProof/>
                <w:webHidden/>
              </w:rPr>
              <w:instrText xml:space="preserve"> PAGEREF _Toc369202028 \h </w:instrText>
            </w:r>
            <w:r w:rsidR="001D69CE">
              <w:rPr>
                <w:noProof/>
                <w:webHidden/>
              </w:rPr>
            </w:r>
            <w:r w:rsidR="001D69CE">
              <w:rPr>
                <w:noProof/>
                <w:webHidden/>
              </w:rPr>
              <w:fldChar w:fldCharType="separate"/>
            </w:r>
            <w:r w:rsidR="001D69CE">
              <w:rPr>
                <w:noProof/>
                <w:webHidden/>
              </w:rPr>
              <w:t>15</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29" w:history="1">
            <w:r w:rsidR="001D69CE" w:rsidRPr="007E534D">
              <w:rPr>
                <w:rStyle w:val="Hyperlink"/>
                <w:noProof/>
              </w:rPr>
              <w:t>Custom Dialog box</w:t>
            </w:r>
            <w:r w:rsidR="001D69CE">
              <w:rPr>
                <w:noProof/>
                <w:webHidden/>
              </w:rPr>
              <w:tab/>
            </w:r>
            <w:r w:rsidR="001D69CE">
              <w:rPr>
                <w:noProof/>
                <w:webHidden/>
              </w:rPr>
              <w:fldChar w:fldCharType="begin"/>
            </w:r>
            <w:r w:rsidR="001D69CE">
              <w:rPr>
                <w:noProof/>
                <w:webHidden/>
              </w:rPr>
              <w:instrText xml:space="preserve"> PAGEREF _Toc369202029 \h </w:instrText>
            </w:r>
            <w:r w:rsidR="001D69CE">
              <w:rPr>
                <w:noProof/>
                <w:webHidden/>
              </w:rPr>
            </w:r>
            <w:r w:rsidR="001D69CE">
              <w:rPr>
                <w:noProof/>
                <w:webHidden/>
              </w:rPr>
              <w:fldChar w:fldCharType="separate"/>
            </w:r>
            <w:r w:rsidR="001D69CE">
              <w:rPr>
                <w:noProof/>
                <w:webHidden/>
              </w:rPr>
              <w:t>15</w:t>
            </w:r>
            <w:r w:rsidR="001D69CE">
              <w:rPr>
                <w:noProof/>
                <w:webHidden/>
              </w:rPr>
              <w:fldChar w:fldCharType="end"/>
            </w:r>
          </w:hyperlink>
        </w:p>
        <w:p w:rsidR="001D69CE" w:rsidRDefault="00C71EDB">
          <w:pPr>
            <w:pStyle w:val="TOC2"/>
            <w:tabs>
              <w:tab w:val="right" w:leader="dot" w:pos="9508"/>
            </w:tabs>
            <w:rPr>
              <w:noProof/>
              <w:lang w:val="en-IE" w:eastAsia="en-IE"/>
            </w:rPr>
          </w:pPr>
          <w:hyperlink w:anchor="_Toc369202030" w:history="1">
            <w:r w:rsidR="001D69CE" w:rsidRPr="007E534D">
              <w:rPr>
                <w:rStyle w:val="Hyperlink"/>
                <w:noProof/>
              </w:rPr>
              <w:t>Logging</w:t>
            </w:r>
            <w:r w:rsidR="001D69CE">
              <w:rPr>
                <w:noProof/>
                <w:webHidden/>
              </w:rPr>
              <w:tab/>
            </w:r>
            <w:r w:rsidR="001D69CE">
              <w:rPr>
                <w:noProof/>
                <w:webHidden/>
              </w:rPr>
              <w:fldChar w:fldCharType="begin"/>
            </w:r>
            <w:r w:rsidR="001D69CE">
              <w:rPr>
                <w:noProof/>
                <w:webHidden/>
              </w:rPr>
              <w:instrText xml:space="preserve"> PAGEREF _Toc369202030 \h </w:instrText>
            </w:r>
            <w:r w:rsidR="001D69CE">
              <w:rPr>
                <w:noProof/>
                <w:webHidden/>
              </w:rPr>
            </w:r>
            <w:r w:rsidR="001D69CE">
              <w:rPr>
                <w:noProof/>
                <w:webHidden/>
              </w:rPr>
              <w:fldChar w:fldCharType="separate"/>
            </w:r>
            <w:r w:rsidR="001D69CE">
              <w:rPr>
                <w:noProof/>
                <w:webHidden/>
              </w:rPr>
              <w:t>16</w:t>
            </w:r>
            <w:r w:rsidR="001D69CE">
              <w:rPr>
                <w:noProof/>
                <w:webHidden/>
              </w:rPr>
              <w:fldChar w:fldCharType="end"/>
            </w:r>
          </w:hyperlink>
        </w:p>
        <w:p w:rsidR="001D69CE" w:rsidRDefault="00C71EDB">
          <w:pPr>
            <w:pStyle w:val="TOC1"/>
            <w:tabs>
              <w:tab w:val="left" w:pos="440"/>
              <w:tab w:val="right" w:leader="dot" w:pos="9508"/>
            </w:tabs>
            <w:rPr>
              <w:noProof/>
              <w:lang w:val="en-IE" w:eastAsia="en-IE"/>
            </w:rPr>
          </w:pPr>
          <w:hyperlink w:anchor="_Toc369202031" w:history="1">
            <w:r w:rsidR="001D69CE" w:rsidRPr="007E534D">
              <w:rPr>
                <w:rStyle w:val="Hyperlink"/>
                <w:noProof/>
              </w:rPr>
              <w:t>5</w:t>
            </w:r>
            <w:r w:rsidR="001D69CE">
              <w:rPr>
                <w:noProof/>
                <w:lang w:val="en-IE" w:eastAsia="en-IE"/>
              </w:rPr>
              <w:tab/>
            </w:r>
            <w:r w:rsidR="001D69CE" w:rsidRPr="007E534D">
              <w:rPr>
                <w:rStyle w:val="Hyperlink"/>
                <w:noProof/>
              </w:rPr>
              <w:t>Toolkit Usage</w:t>
            </w:r>
            <w:r w:rsidR="001D69CE">
              <w:rPr>
                <w:noProof/>
                <w:webHidden/>
              </w:rPr>
              <w:tab/>
            </w:r>
            <w:r w:rsidR="001D69CE">
              <w:rPr>
                <w:noProof/>
                <w:webHidden/>
              </w:rPr>
              <w:fldChar w:fldCharType="begin"/>
            </w:r>
            <w:r w:rsidR="001D69CE">
              <w:rPr>
                <w:noProof/>
                <w:webHidden/>
              </w:rPr>
              <w:instrText xml:space="preserve"> PAGEREF _Toc369202031 \h </w:instrText>
            </w:r>
            <w:r w:rsidR="001D69CE">
              <w:rPr>
                <w:noProof/>
                <w:webHidden/>
              </w:rPr>
            </w:r>
            <w:r w:rsidR="001D69CE">
              <w:rPr>
                <w:noProof/>
                <w:webHidden/>
              </w:rPr>
              <w:fldChar w:fldCharType="separate"/>
            </w:r>
            <w:r w:rsidR="001D69CE">
              <w:rPr>
                <w:noProof/>
                <w:webHidden/>
              </w:rPr>
              <w:t>17</w:t>
            </w:r>
            <w:r w:rsidR="001D69CE">
              <w:rPr>
                <w:noProof/>
                <w:webHidden/>
              </w:rPr>
              <w:fldChar w:fldCharType="end"/>
            </w:r>
          </w:hyperlink>
        </w:p>
        <w:p w:rsidR="001D69CE" w:rsidRDefault="00C71EDB">
          <w:pPr>
            <w:pStyle w:val="TOC2"/>
            <w:tabs>
              <w:tab w:val="right" w:leader="dot" w:pos="9508"/>
            </w:tabs>
            <w:rPr>
              <w:noProof/>
              <w:lang w:val="en-IE" w:eastAsia="en-IE"/>
            </w:rPr>
          </w:pPr>
          <w:hyperlink w:anchor="_Toc369202032" w:history="1">
            <w:r w:rsidR="001D69CE" w:rsidRPr="007E534D">
              <w:rPr>
                <w:rStyle w:val="Hyperlink"/>
                <w:noProof/>
              </w:rPr>
              <w:t>Overview</w:t>
            </w:r>
            <w:r w:rsidR="001D69CE">
              <w:rPr>
                <w:noProof/>
                <w:webHidden/>
              </w:rPr>
              <w:tab/>
            </w:r>
            <w:r w:rsidR="001D69CE">
              <w:rPr>
                <w:noProof/>
                <w:webHidden/>
              </w:rPr>
              <w:fldChar w:fldCharType="begin"/>
            </w:r>
            <w:r w:rsidR="001D69CE">
              <w:rPr>
                <w:noProof/>
                <w:webHidden/>
              </w:rPr>
              <w:instrText xml:space="preserve"> PAGEREF _Toc369202032 \h </w:instrText>
            </w:r>
            <w:r w:rsidR="001D69CE">
              <w:rPr>
                <w:noProof/>
                <w:webHidden/>
              </w:rPr>
            </w:r>
            <w:r w:rsidR="001D69CE">
              <w:rPr>
                <w:noProof/>
                <w:webHidden/>
              </w:rPr>
              <w:fldChar w:fldCharType="separate"/>
            </w:r>
            <w:r w:rsidR="001D69CE">
              <w:rPr>
                <w:noProof/>
                <w:webHidden/>
              </w:rPr>
              <w:t>17</w:t>
            </w:r>
            <w:r w:rsidR="001D69CE">
              <w:rPr>
                <w:noProof/>
                <w:webHidden/>
              </w:rPr>
              <w:fldChar w:fldCharType="end"/>
            </w:r>
          </w:hyperlink>
        </w:p>
        <w:p w:rsidR="001D69CE" w:rsidRDefault="00C71EDB">
          <w:pPr>
            <w:pStyle w:val="TOC2"/>
            <w:tabs>
              <w:tab w:val="right" w:leader="dot" w:pos="9508"/>
            </w:tabs>
            <w:rPr>
              <w:noProof/>
              <w:lang w:val="en-IE" w:eastAsia="en-IE"/>
            </w:rPr>
          </w:pPr>
          <w:hyperlink w:anchor="_Toc369202033" w:history="1">
            <w:r w:rsidR="001D69CE" w:rsidRPr="007E534D">
              <w:rPr>
                <w:rStyle w:val="Hyperlink"/>
                <w:noProof/>
              </w:rPr>
              <w:t>Example Deployments</w:t>
            </w:r>
            <w:r w:rsidR="001D69CE">
              <w:rPr>
                <w:noProof/>
                <w:webHidden/>
              </w:rPr>
              <w:tab/>
            </w:r>
            <w:r w:rsidR="001D69CE">
              <w:rPr>
                <w:noProof/>
                <w:webHidden/>
              </w:rPr>
              <w:fldChar w:fldCharType="begin"/>
            </w:r>
            <w:r w:rsidR="001D69CE">
              <w:rPr>
                <w:noProof/>
                <w:webHidden/>
              </w:rPr>
              <w:instrText xml:space="preserve"> PAGEREF _Toc369202033 \h </w:instrText>
            </w:r>
            <w:r w:rsidR="001D69CE">
              <w:rPr>
                <w:noProof/>
                <w:webHidden/>
              </w:rPr>
            </w:r>
            <w:r w:rsidR="001D69CE">
              <w:rPr>
                <w:noProof/>
                <w:webHidden/>
              </w:rPr>
              <w:fldChar w:fldCharType="separate"/>
            </w:r>
            <w:r w:rsidR="001D69CE">
              <w:rPr>
                <w:noProof/>
                <w:webHidden/>
              </w:rPr>
              <w:t>17</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34" w:history="1">
            <w:r w:rsidR="001D69CE" w:rsidRPr="007E534D">
              <w:rPr>
                <w:rStyle w:val="Hyperlink"/>
                <w:noProof/>
              </w:rPr>
              <w:t>Building an Adobe Reader installation with the PowerShell App Deployment</w:t>
            </w:r>
            <w:r w:rsidR="001D69CE">
              <w:rPr>
                <w:noProof/>
                <w:webHidden/>
              </w:rPr>
              <w:tab/>
            </w:r>
            <w:r w:rsidR="001D69CE">
              <w:rPr>
                <w:noProof/>
                <w:webHidden/>
              </w:rPr>
              <w:fldChar w:fldCharType="begin"/>
            </w:r>
            <w:r w:rsidR="001D69CE">
              <w:rPr>
                <w:noProof/>
                <w:webHidden/>
              </w:rPr>
              <w:instrText xml:space="preserve"> PAGEREF _Toc369202034 \h </w:instrText>
            </w:r>
            <w:r w:rsidR="001D69CE">
              <w:rPr>
                <w:noProof/>
                <w:webHidden/>
              </w:rPr>
            </w:r>
            <w:r w:rsidR="001D69CE">
              <w:rPr>
                <w:noProof/>
                <w:webHidden/>
              </w:rPr>
              <w:fldChar w:fldCharType="separate"/>
            </w:r>
            <w:r w:rsidR="001D69CE">
              <w:rPr>
                <w:noProof/>
                <w:webHidden/>
              </w:rPr>
              <w:t>17</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35" w:history="1">
            <w:r w:rsidR="001D69CE" w:rsidRPr="007E534D">
              <w:rPr>
                <w:rStyle w:val="Hyperlink"/>
                <w:noProof/>
              </w:rPr>
              <w:t>Deploy the Adobe Reader installation using SCCM 2007 / SCCM 2012 package</w:t>
            </w:r>
            <w:r w:rsidR="001D69CE">
              <w:rPr>
                <w:noProof/>
                <w:webHidden/>
              </w:rPr>
              <w:tab/>
            </w:r>
            <w:r w:rsidR="001D69CE">
              <w:rPr>
                <w:noProof/>
                <w:webHidden/>
              </w:rPr>
              <w:fldChar w:fldCharType="begin"/>
            </w:r>
            <w:r w:rsidR="001D69CE">
              <w:rPr>
                <w:noProof/>
                <w:webHidden/>
              </w:rPr>
              <w:instrText xml:space="preserve"> PAGEREF _Toc369202035 \h </w:instrText>
            </w:r>
            <w:r w:rsidR="001D69CE">
              <w:rPr>
                <w:noProof/>
                <w:webHidden/>
              </w:rPr>
            </w:r>
            <w:r w:rsidR="001D69CE">
              <w:rPr>
                <w:noProof/>
                <w:webHidden/>
              </w:rPr>
              <w:fldChar w:fldCharType="separate"/>
            </w:r>
            <w:r w:rsidR="001D69CE">
              <w:rPr>
                <w:noProof/>
                <w:webHidden/>
              </w:rPr>
              <w:t>19</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36" w:history="1">
            <w:r w:rsidR="001D69CE" w:rsidRPr="007E534D">
              <w:rPr>
                <w:rStyle w:val="Hyperlink"/>
                <w:noProof/>
              </w:rPr>
              <w:t>Deploy the Adobe Reader installation using SCCM 2012 Application Model</w:t>
            </w:r>
            <w:r w:rsidR="001D69CE">
              <w:rPr>
                <w:noProof/>
                <w:webHidden/>
              </w:rPr>
              <w:tab/>
            </w:r>
            <w:r w:rsidR="001D69CE">
              <w:rPr>
                <w:noProof/>
                <w:webHidden/>
              </w:rPr>
              <w:fldChar w:fldCharType="begin"/>
            </w:r>
            <w:r w:rsidR="001D69CE">
              <w:rPr>
                <w:noProof/>
                <w:webHidden/>
              </w:rPr>
              <w:instrText xml:space="preserve"> PAGEREF _Toc369202036 \h </w:instrText>
            </w:r>
            <w:r w:rsidR="001D69CE">
              <w:rPr>
                <w:noProof/>
                <w:webHidden/>
              </w:rPr>
            </w:r>
            <w:r w:rsidR="001D69CE">
              <w:rPr>
                <w:noProof/>
                <w:webHidden/>
              </w:rPr>
              <w:fldChar w:fldCharType="separate"/>
            </w:r>
            <w:r w:rsidR="001D69CE">
              <w:rPr>
                <w:noProof/>
                <w:webHidden/>
              </w:rPr>
              <w:t>22</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37" w:history="1">
            <w:r w:rsidR="001D69CE" w:rsidRPr="007E534D">
              <w:rPr>
                <w:rStyle w:val="Hyperlink"/>
                <w:noProof/>
              </w:rPr>
              <w:t>Important Note regarding deferrals</w:t>
            </w:r>
            <w:r w:rsidR="001D69CE">
              <w:rPr>
                <w:noProof/>
                <w:webHidden/>
              </w:rPr>
              <w:tab/>
            </w:r>
            <w:r w:rsidR="001D69CE">
              <w:rPr>
                <w:noProof/>
                <w:webHidden/>
              </w:rPr>
              <w:fldChar w:fldCharType="begin"/>
            </w:r>
            <w:r w:rsidR="001D69CE">
              <w:rPr>
                <w:noProof/>
                <w:webHidden/>
              </w:rPr>
              <w:instrText xml:space="preserve"> PAGEREF _Toc369202037 \h </w:instrText>
            </w:r>
            <w:r w:rsidR="001D69CE">
              <w:rPr>
                <w:noProof/>
                <w:webHidden/>
              </w:rPr>
            </w:r>
            <w:r w:rsidR="001D69CE">
              <w:rPr>
                <w:noProof/>
                <w:webHidden/>
              </w:rPr>
              <w:fldChar w:fldCharType="separate"/>
            </w:r>
            <w:r w:rsidR="001D69CE">
              <w:rPr>
                <w:noProof/>
                <w:webHidden/>
              </w:rPr>
              <w:t>28</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38" w:history="1">
            <w:r w:rsidR="001D69CE" w:rsidRPr="007E534D">
              <w:rPr>
                <w:rStyle w:val="Hyperlink"/>
                <w:noProof/>
              </w:rPr>
              <w:t>An advanced Office 2010 installation with the PowerShell App Deployment</w:t>
            </w:r>
            <w:r w:rsidR="001D69CE">
              <w:rPr>
                <w:noProof/>
                <w:webHidden/>
              </w:rPr>
              <w:tab/>
            </w:r>
            <w:r w:rsidR="001D69CE">
              <w:rPr>
                <w:noProof/>
                <w:webHidden/>
              </w:rPr>
              <w:fldChar w:fldCharType="begin"/>
            </w:r>
            <w:r w:rsidR="001D69CE">
              <w:rPr>
                <w:noProof/>
                <w:webHidden/>
              </w:rPr>
              <w:instrText xml:space="preserve"> PAGEREF _Toc369202038 \h </w:instrText>
            </w:r>
            <w:r w:rsidR="001D69CE">
              <w:rPr>
                <w:noProof/>
                <w:webHidden/>
              </w:rPr>
            </w:r>
            <w:r w:rsidR="001D69CE">
              <w:rPr>
                <w:noProof/>
                <w:webHidden/>
              </w:rPr>
              <w:fldChar w:fldCharType="separate"/>
            </w:r>
            <w:r w:rsidR="001D69CE">
              <w:rPr>
                <w:noProof/>
                <w:webHidden/>
              </w:rPr>
              <w:t>29</w:t>
            </w:r>
            <w:r w:rsidR="001D69CE">
              <w:rPr>
                <w:noProof/>
                <w:webHidden/>
              </w:rPr>
              <w:fldChar w:fldCharType="end"/>
            </w:r>
          </w:hyperlink>
        </w:p>
        <w:p w:rsidR="001D69CE" w:rsidRDefault="00C71EDB">
          <w:pPr>
            <w:pStyle w:val="TOC2"/>
            <w:tabs>
              <w:tab w:val="right" w:leader="dot" w:pos="9508"/>
            </w:tabs>
            <w:rPr>
              <w:noProof/>
              <w:lang w:val="en-IE" w:eastAsia="en-IE"/>
            </w:rPr>
          </w:pPr>
          <w:hyperlink w:anchor="_Toc369202039" w:history="1">
            <w:r w:rsidR="001D69CE" w:rsidRPr="007E534D">
              <w:rPr>
                <w:rStyle w:val="Hyperlink"/>
                <w:noProof/>
              </w:rPr>
              <w:t>Launching the Toolkit</w:t>
            </w:r>
            <w:r w:rsidR="001D69CE">
              <w:rPr>
                <w:noProof/>
                <w:webHidden/>
              </w:rPr>
              <w:tab/>
            </w:r>
            <w:r w:rsidR="001D69CE">
              <w:rPr>
                <w:noProof/>
                <w:webHidden/>
              </w:rPr>
              <w:fldChar w:fldCharType="begin"/>
            </w:r>
            <w:r w:rsidR="001D69CE">
              <w:rPr>
                <w:noProof/>
                <w:webHidden/>
              </w:rPr>
              <w:instrText xml:space="preserve"> PAGEREF _Toc369202039 \h </w:instrText>
            </w:r>
            <w:r w:rsidR="001D69CE">
              <w:rPr>
                <w:noProof/>
                <w:webHidden/>
              </w:rPr>
            </w:r>
            <w:r w:rsidR="001D69CE">
              <w:rPr>
                <w:noProof/>
                <w:webHidden/>
              </w:rPr>
              <w:fldChar w:fldCharType="separate"/>
            </w:r>
            <w:r w:rsidR="001D69CE">
              <w:rPr>
                <w:noProof/>
                <w:webHidden/>
              </w:rPr>
              <w:t>30</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40" w:history="1">
            <w:r w:rsidR="001D69CE" w:rsidRPr="007E534D">
              <w:rPr>
                <w:rStyle w:val="Hyperlink"/>
                <w:noProof/>
              </w:rPr>
              <w:t>Overview</w:t>
            </w:r>
            <w:r w:rsidR="001D69CE">
              <w:rPr>
                <w:noProof/>
                <w:webHidden/>
              </w:rPr>
              <w:tab/>
            </w:r>
            <w:r w:rsidR="001D69CE">
              <w:rPr>
                <w:noProof/>
                <w:webHidden/>
              </w:rPr>
              <w:fldChar w:fldCharType="begin"/>
            </w:r>
            <w:r w:rsidR="001D69CE">
              <w:rPr>
                <w:noProof/>
                <w:webHidden/>
              </w:rPr>
              <w:instrText xml:space="preserve"> PAGEREF _Toc369202040 \h </w:instrText>
            </w:r>
            <w:r w:rsidR="001D69CE">
              <w:rPr>
                <w:noProof/>
                <w:webHidden/>
              </w:rPr>
            </w:r>
            <w:r w:rsidR="001D69CE">
              <w:rPr>
                <w:noProof/>
                <w:webHidden/>
              </w:rPr>
              <w:fldChar w:fldCharType="separate"/>
            </w:r>
            <w:r w:rsidR="001D69CE">
              <w:rPr>
                <w:noProof/>
                <w:webHidden/>
              </w:rPr>
              <w:t>30</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41" w:history="1">
            <w:r w:rsidR="001D69CE" w:rsidRPr="007E534D">
              <w:rPr>
                <w:rStyle w:val="Hyperlink"/>
                <w:noProof/>
              </w:rPr>
              <w:t>Toolkit Parameters</w:t>
            </w:r>
            <w:r w:rsidR="001D69CE">
              <w:rPr>
                <w:noProof/>
                <w:webHidden/>
              </w:rPr>
              <w:tab/>
            </w:r>
            <w:r w:rsidR="001D69CE">
              <w:rPr>
                <w:noProof/>
                <w:webHidden/>
              </w:rPr>
              <w:fldChar w:fldCharType="begin"/>
            </w:r>
            <w:r w:rsidR="001D69CE">
              <w:rPr>
                <w:noProof/>
                <w:webHidden/>
              </w:rPr>
              <w:instrText xml:space="preserve"> PAGEREF _Toc369202041 \h </w:instrText>
            </w:r>
            <w:r w:rsidR="001D69CE">
              <w:rPr>
                <w:noProof/>
                <w:webHidden/>
              </w:rPr>
            </w:r>
            <w:r w:rsidR="001D69CE">
              <w:rPr>
                <w:noProof/>
                <w:webHidden/>
              </w:rPr>
              <w:fldChar w:fldCharType="separate"/>
            </w:r>
            <w:r w:rsidR="001D69CE">
              <w:rPr>
                <w:noProof/>
                <w:webHidden/>
              </w:rPr>
              <w:t>30</w:t>
            </w:r>
            <w:r w:rsidR="001D69CE">
              <w:rPr>
                <w:noProof/>
                <w:webHidden/>
              </w:rPr>
              <w:fldChar w:fldCharType="end"/>
            </w:r>
          </w:hyperlink>
        </w:p>
        <w:p w:rsidR="001D69CE" w:rsidRDefault="00C71EDB">
          <w:pPr>
            <w:pStyle w:val="TOC2"/>
            <w:tabs>
              <w:tab w:val="right" w:leader="dot" w:pos="9508"/>
            </w:tabs>
            <w:rPr>
              <w:noProof/>
              <w:lang w:val="en-IE" w:eastAsia="en-IE"/>
            </w:rPr>
          </w:pPr>
          <w:hyperlink w:anchor="_Toc369202042" w:history="1">
            <w:r w:rsidR="001D69CE" w:rsidRPr="007E534D">
              <w:rPr>
                <w:rStyle w:val="Hyperlink"/>
                <w:noProof/>
              </w:rPr>
              <w:t>Customizing the Toolkit</w:t>
            </w:r>
            <w:r w:rsidR="001D69CE">
              <w:rPr>
                <w:noProof/>
                <w:webHidden/>
              </w:rPr>
              <w:tab/>
            </w:r>
            <w:r w:rsidR="001D69CE">
              <w:rPr>
                <w:noProof/>
                <w:webHidden/>
              </w:rPr>
              <w:fldChar w:fldCharType="begin"/>
            </w:r>
            <w:r w:rsidR="001D69CE">
              <w:rPr>
                <w:noProof/>
                <w:webHidden/>
              </w:rPr>
              <w:instrText xml:space="preserve"> PAGEREF _Toc369202042 \h </w:instrText>
            </w:r>
            <w:r w:rsidR="001D69CE">
              <w:rPr>
                <w:noProof/>
                <w:webHidden/>
              </w:rPr>
            </w:r>
            <w:r w:rsidR="001D69CE">
              <w:rPr>
                <w:noProof/>
                <w:webHidden/>
              </w:rPr>
              <w:fldChar w:fldCharType="separate"/>
            </w:r>
            <w:r w:rsidR="001D69CE">
              <w:rPr>
                <w:noProof/>
                <w:webHidden/>
              </w:rPr>
              <w:t>31</w:t>
            </w:r>
            <w:r w:rsidR="001D69CE">
              <w:rPr>
                <w:noProof/>
                <w:webHidden/>
              </w:rPr>
              <w:fldChar w:fldCharType="end"/>
            </w:r>
          </w:hyperlink>
        </w:p>
        <w:p w:rsidR="001D69CE" w:rsidRDefault="00C71EDB">
          <w:pPr>
            <w:pStyle w:val="TOC1"/>
            <w:tabs>
              <w:tab w:val="left" w:pos="440"/>
              <w:tab w:val="right" w:leader="dot" w:pos="9508"/>
            </w:tabs>
            <w:rPr>
              <w:noProof/>
              <w:lang w:val="en-IE" w:eastAsia="en-IE"/>
            </w:rPr>
          </w:pPr>
          <w:hyperlink w:anchor="_Toc369202043" w:history="1">
            <w:r w:rsidR="001D69CE" w:rsidRPr="007E534D">
              <w:rPr>
                <w:rStyle w:val="Hyperlink"/>
                <w:noProof/>
              </w:rPr>
              <w:t>6</w:t>
            </w:r>
            <w:r w:rsidR="001D69CE">
              <w:rPr>
                <w:noProof/>
                <w:lang w:val="en-IE" w:eastAsia="en-IE"/>
              </w:rPr>
              <w:tab/>
            </w:r>
            <w:r w:rsidR="001D69CE" w:rsidRPr="007E534D">
              <w:rPr>
                <w:rStyle w:val="Hyperlink"/>
                <w:noProof/>
              </w:rPr>
              <w:t>Toolkit Functions</w:t>
            </w:r>
            <w:r w:rsidR="001D69CE">
              <w:rPr>
                <w:noProof/>
                <w:webHidden/>
              </w:rPr>
              <w:tab/>
            </w:r>
            <w:r w:rsidR="001D69CE">
              <w:rPr>
                <w:noProof/>
                <w:webHidden/>
              </w:rPr>
              <w:fldChar w:fldCharType="begin"/>
            </w:r>
            <w:r w:rsidR="001D69CE">
              <w:rPr>
                <w:noProof/>
                <w:webHidden/>
              </w:rPr>
              <w:instrText xml:space="preserve"> PAGEREF _Toc369202043 \h </w:instrText>
            </w:r>
            <w:r w:rsidR="001D69CE">
              <w:rPr>
                <w:noProof/>
                <w:webHidden/>
              </w:rPr>
            </w:r>
            <w:r w:rsidR="001D69CE">
              <w:rPr>
                <w:noProof/>
                <w:webHidden/>
              </w:rPr>
              <w:fldChar w:fldCharType="separate"/>
            </w:r>
            <w:r w:rsidR="001D69CE">
              <w:rPr>
                <w:noProof/>
                <w:webHidden/>
              </w:rPr>
              <w:t>31</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44" w:history="1">
            <w:r w:rsidR="001D69CE" w:rsidRPr="007E534D">
              <w:rPr>
                <w:rStyle w:val="Hyperlink"/>
                <w:noProof/>
              </w:rPr>
              <w:t>Convert-RegistryPath</w:t>
            </w:r>
            <w:r w:rsidR="001D69CE">
              <w:rPr>
                <w:noProof/>
                <w:webHidden/>
              </w:rPr>
              <w:tab/>
            </w:r>
            <w:r w:rsidR="001D69CE">
              <w:rPr>
                <w:noProof/>
                <w:webHidden/>
              </w:rPr>
              <w:fldChar w:fldCharType="begin"/>
            </w:r>
            <w:r w:rsidR="001D69CE">
              <w:rPr>
                <w:noProof/>
                <w:webHidden/>
              </w:rPr>
              <w:instrText xml:space="preserve"> PAGEREF _Toc369202044 \h </w:instrText>
            </w:r>
            <w:r w:rsidR="001D69CE">
              <w:rPr>
                <w:noProof/>
                <w:webHidden/>
              </w:rPr>
            </w:r>
            <w:r w:rsidR="001D69CE">
              <w:rPr>
                <w:noProof/>
                <w:webHidden/>
              </w:rPr>
              <w:fldChar w:fldCharType="separate"/>
            </w:r>
            <w:r w:rsidR="001D69CE">
              <w:rPr>
                <w:noProof/>
                <w:webHidden/>
              </w:rPr>
              <w:t>31</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45" w:history="1">
            <w:r w:rsidR="001D69CE" w:rsidRPr="007E534D">
              <w:rPr>
                <w:rStyle w:val="Hyperlink"/>
                <w:noProof/>
              </w:rPr>
              <w:t>Copy-File</w:t>
            </w:r>
            <w:r w:rsidR="001D69CE">
              <w:rPr>
                <w:noProof/>
                <w:webHidden/>
              </w:rPr>
              <w:tab/>
            </w:r>
            <w:r w:rsidR="001D69CE">
              <w:rPr>
                <w:noProof/>
                <w:webHidden/>
              </w:rPr>
              <w:fldChar w:fldCharType="begin"/>
            </w:r>
            <w:r w:rsidR="001D69CE">
              <w:rPr>
                <w:noProof/>
                <w:webHidden/>
              </w:rPr>
              <w:instrText xml:space="preserve"> PAGEREF _Toc369202045 \h </w:instrText>
            </w:r>
            <w:r w:rsidR="001D69CE">
              <w:rPr>
                <w:noProof/>
                <w:webHidden/>
              </w:rPr>
            </w:r>
            <w:r w:rsidR="001D69CE">
              <w:rPr>
                <w:noProof/>
                <w:webHidden/>
              </w:rPr>
              <w:fldChar w:fldCharType="separate"/>
            </w:r>
            <w:r w:rsidR="001D69CE">
              <w:rPr>
                <w:noProof/>
                <w:webHidden/>
              </w:rPr>
              <w:t>32</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46" w:history="1">
            <w:r w:rsidR="001D69CE" w:rsidRPr="007E534D">
              <w:rPr>
                <w:rStyle w:val="Hyperlink"/>
                <w:noProof/>
              </w:rPr>
              <w:t>Execute-MSI</w:t>
            </w:r>
            <w:r w:rsidR="001D69CE">
              <w:rPr>
                <w:noProof/>
                <w:webHidden/>
              </w:rPr>
              <w:tab/>
            </w:r>
            <w:r w:rsidR="001D69CE">
              <w:rPr>
                <w:noProof/>
                <w:webHidden/>
              </w:rPr>
              <w:fldChar w:fldCharType="begin"/>
            </w:r>
            <w:r w:rsidR="001D69CE">
              <w:rPr>
                <w:noProof/>
                <w:webHidden/>
              </w:rPr>
              <w:instrText xml:space="preserve"> PAGEREF _Toc369202046 \h </w:instrText>
            </w:r>
            <w:r w:rsidR="001D69CE">
              <w:rPr>
                <w:noProof/>
                <w:webHidden/>
              </w:rPr>
            </w:r>
            <w:r w:rsidR="001D69CE">
              <w:rPr>
                <w:noProof/>
                <w:webHidden/>
              </w:rPr>
              <w:fldChar w:fldCharType="separate"/>
            </w:r>
            <w:r w:rsidR="001D69CE">
              <w:rPr>
                <w:noProof/>
                <w:webHidden/>
              </w:rPr>
              <w:t>32</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47" w:history="1">
            <w:r w:rsidR="001D69CE" w:rsidRPr="007E534D">
              <w:rPr>
                <w:rStyle w:val="Hyperlink"/>
                <w:noProof/>
              </w:rPr>
              <w:t>Execute-Process</w:t>
            </w:r>
            <w:r w:rsidR="001D69CE">
              <w:rPr>
                <w:noProof/>
                <w:webHidden/>
              </w:rPr>
              <w:tab/>
            </w:r>
            <w:r w:rsidR="001D69CE">
              <w:rPr>
                <w:noProof/>
                <w:webHidden/>
              </w:rPr>
              <w:fldChar w:fldCharType="begin"/>
            </w:r>
            <w:r w:rsidR="001D69CE">
              <w:rPr>
                <w:noProof/>
                <w:webHidden/>
              </w:rPr>
              <w:instrText xml:space="preserve"> PAGEREF _Toc369202047 \h </w:instrText>
            </w:r>
            <w:r w:rsidR="001D69CE">
              <w:rPr>
                <w:noProof/>
                <w:webHidden/>
              </w:rPr>
            </w:r>
            <w:r w:rsidR="001D69CE">
              <w:rPr>
                <w:noProof/>
                <w:webHidden/>
              </w:rPr>
              <w:fldChar w:fldCharType="separate"/>
            </w:r>
            <w:r w:rsidR="001D69CE">
              <w:rPr>
                <w:noProof/>
                <w:webHidden/>
              </w:rPr>
              <w:t>34</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48" w:history="1">
            <w:r w:rsidR="001D69CE" w:rsidRPr="007E534D">
              <w:rPr>
                <w:rStyle w:val="Hyperlink"/>
                <w:noProof/>
              </w:rPr>
              <w:t>Exit-Script</w:t>
            </w:r>
            <w:r w:rsidR="001D69CE">
              <w:rPr>
                <w:noProof/>
                <w:webHidden/>
              </w:rPr>
              <w:tab/>
            </w:r>
            <w:r w:rsidR="001D69CE">
              <w:rPr>
                <w:noProof/>
                <w:webHidden/>
              </w:rPr>
              <w:fldChar w:fldCharType="begin"/>
            </w:r>
            <w:r w:rsidR="001D69CE">
              <w:rPr>
                <w:noProof/>
                <w:webHidden/>
              </w:rPr>
              <w:instrText xml:space="preserve"> PAGEREF _Toc369202048 \h </w:instrText>
            </w:r>
            <w:r w:rsidR="001D69CE">
              <w:rPr>
                <w:noProof/>
                <w:webHidden/>
              </w:rPr>
            </w:r>
            <w:r w:rsidR="001D69CE">
              <w:rPr>
                <w:noProof/>
                <w:webHidden/>
              </w:rPr>
              <w:fldChar w:fldCharType="separate"/>
            </w:r>
            <w:r w:rsidR="001D69CE">
              <w:rPr>
                <w:noProof/>
                <w:webHidden/>
              </w:rPr>
              <w:t>35</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49" w:history="1">
            <w:r w:rsidR="001D69CE" w:rsidRPr="007E534D">
              <w:rPr>
                <w:rStyle w:val="Hyperlink"/>
                <w:noProof/>
              </w:rPr>
              <w:t>Get-FileVersion</w:t>
            </w:r>
            <w:r w:rsidR="001D69CE">
              <w:rPr>
                <w:noProof/>
                <w:webHidden/>
              </w:rPr>
              <w:tab/>
            </w:r>
            <w:r w:rsidR="001D69CE">
              <w:rPr>
                <w:noProof/>
                <w:webHidden/>
              </w:rPr>
              <w:fldChar w:fldCharType="begin"/>
            </w:r>
            <w:r w:rsidR="001D69CE">
              <w:rPr>
                <w:noProof/>
                <w:webHidden/>
              </w:rPr>
              <w:instrText xml:space="preserve"> PAGEREF _Toc369202049 \h </w:instrText>
            </w:r>
            <w:r w:rsidR="001D69CE">
              <w:rPr>
                <w:noProof/>
                <w:webHidden/>
              </w:rPr>
            </w:r>
            <w:r w:rsidR="001D69CE">
              <w:rPr>
                <w:noProof/>
                <w:webHidden/>
              </w:rPr>
              <w:fldChar w:fldCharType="separate"/>
            </w:r>
            <w:r w:rsidR="001D69CE">
              <w:rPr>
                <w:noProof/>
                <w:webHidden/>
              </w:rPr>
              <w:t>36</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50" w:history="1">
            <w:r w:rsidR="001D69CE" w:rsidRPr="007E534D">
              <w:rPr>
                <w:rStyle w:val="Hyperlink"/>
                <w:noProof/>
              </w:rPr>
              <w:t>Get-HardwarePlatform</w:t>
            </w:r>
            <w:r w:rsidR="001D69CE">
              <w:rPr>
                <w:noProof/>
                <w:webHidden/>
              </w:rPr>
              <w:tab/>
            </w:r>
            <w:r w:rsidR="001D69CE">
              <w:rPr>
                <w:noProof/>
                <w:webHidden/>
              </w:rPr>
              <w:fldChar w:fldCharType="begin"/>
            </w:r>
            <w:r w:rsidR="001D69CE">
              <w:rPr>
                <w:noProof/>
                <w:webHidden/>
              </w:rPr>
              <w:instrText xml:space="preserve"> PAGEREF _Toc369202050 \h </w:instrText>
            </w:r>
            <w:r w:rsidR="001D69CE">
              <w:rPr>
                <w:noProof/>
                <w:webHidden/>
              </w:rPr>
            </w:r>
            <w:r w:rsidR="001D69CE">
              <w:rPr>
                <w:noProof/>
                <w:webHidden/>
              </w:rPr>
              <w:fldChar w:fldCharType="separate"/>
            </w:r>
            <w:r w:rsidR="001D69CE">
              <w:rPr>
                <w:noProof/>
                <w:webHidden/>
              </w:rPr>
              <w:t>36</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51" w:history="1">
            <w:r w:rsidR="001D69CE" w:rsidRPr="007E534D">
              <w:rPr>
                <w:rStyle w:val="Hyperlink"/>
                <w:noProof/>
              </w:rPr>
              <w:t>Get-IniContent</w:t>
            </w:r>
            <w:r w:rsidR="001D69CE">
              <w:rPr>
                <w:noProof/>
                <w:webHidden/>
              </w:rPr>
              <w:tab/>
            </w:r>
            <w:r w:rsidR="001D69CE">
              <w:rPr>
                <w:noProof/>
                <w:webHidden/>
              </w:rPr>
              <w:fldChar w:fldCharType="begin"/>
            </w:r>
            <w:r w:rsidR="001D69CE">
              <w:rPr>
                <w:noProof/>
                <w:webHidden/>
              </w:rPr>
              <w:instrText xml:space="preserve"> PAGEREF _Toc369202051 \h </w:instrText>
            </w:r>
            <w:r w:rsidR="001D69CE">
              <w:rPr>
                <w:noProof/>
                <w:webHidden/>
              </w:rPr>
            </w:r>
            <w:r w:rsidR="001D69CE">
              <w:rPr>
                <w:noProof/>
                <w:webHidden/>
              </w:rPr>
              <w:fldChar w:fldCharType="separate"/>
            </w:r>
            <w:r w:rsidR="001D69CE">
              <w:rPr>
                <w:noProof/>
                <w:webHidden/>
              </w:rPr>
              <w:t>37</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52" w:history="1">
            <w:r w:rsidR="001D69CE" w:rsidRPr="007E534D">
              <w:rPr>
                <w:rStyle w:val="Hyperlink"/>
                <w:noProof/>
              </w:rPr>
              <w:t>Get-FreeDiskSpace</w:t>
            </w:r>
            <w:r w:rsidR="001D69CE">
              <w:rPr>
                <w:noProof/>
                <w:webHidden/>
              </w:rPr>
              <w:tab/>
            </w:r>
            <w:r w:rsidR="001D69CE">
              <w:rPr>
                <w:noProof/>
                <w:webHidden/>
              </w:rPr>
              <w:fldChar w:fldCharType="begin"/>
            </w:r>
            <w:r w:rsidR="001D69CE">
              <w:rPr>
                <w:noProof/>
                <w:webHidden/>
              </w:rPr>
              <w:instrText xml:space="preserve"> PAGEREF _Toc369202052 \h </w:instrText>
            </w:r>
            <w:r w:rsidR="001D69CE">
              <w:rPr>
                <w:noProof/>
                <w:webHidden/>
              </w:rPr>
            </w:r>
            <w:r w:rsidR="001D69CE">
              <w:rPr>
                <w:noProof/>
                <w:webHidden/>
              </w:rPr>
              <w:fldChar w:fldCharType="separate"/>
            </w:r>
            <w:r w:rsidR="001D69CE">
              <w:rPr>
                <w:noProof/>
                <w:webHidden/>
              </w:rPr>
              <w:t>37</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53" w:history="1">
            <w:r w:rsidR="001D69CE" w:rsidRPr="007E534D">
              <w:rPr>
                <w:rStyle w:val="Hyperlink"/>
                <w:noProof/>
              </w:rPr>
              <w:t>Get-HardwarePlatform</w:t>
            </w:r>
            <w:r w:rsidR="001D69CE">
              <w:rPr>
                <w:noProof/>
                <w:webHidden/>
              </w:rPr>
              <w:tab/>
            </w:r>
            <w:r w:rsidR="001D69CE">
              <w:rPr>
                <w:noProof/>
                <w:webHidden/>
              </w:rPr>
              <w:fldChar w:fldCharType="begin"/>
            </w:r>
            <w:r w:rsidR="001D69CE">
              <w:rPr>
                <w:noProof/>
                <w:webHidden/>
              </w:rPr>
              <w:instrText xml:space="preserve"> PAGEREF _Toc369202053 \h </w:instrText>
            </w:r>
            <w:r w:rsidR="001D69CE">
              <w:rPr>
                <w:noProof/>
                <w:webHidden/>
              </w:rPr>
            </w:r>
            <w:r w:rsidR="001D69CE">
              <w:rPr>
                <w:noProof/>
                <w:webHidden/>
              </w:rPr>
              <w:fldChar w:fldCharType="separate"/>
            </w:r>
            <w:r w:rsidR="001D69CE">
              <w:rPr>
                <w:noProof/>
                <w:webHidden/>
              </w:rPr>
              <w:t>37</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54" w:history="1">
            <w:r w:rsidR="001D69CE" w:rsidRPr="007E534D">
              <w:rPr>
                <w:rStyle w:val="Hyperlink"/>
                <w:noProof/>
              </w:rPr>
              <w:t>Get-IniContent</w:t>
            </w:r>
            <w:r w:rsidR="001D69CE">
              <w:rPr>
                <w:noProof/>
                <w:webHidden/>
              </w:rPr>
              <w:tab/>
            </w:r>
            <w:r w:rsidR="001D69CE">
              <w:rPr>
                <w:noProof/>
                <w:webHidden/>
              </w:rPr>
              <w:fldChar w:fldCharType="begin"/>
            </w:r>
            <w:r w:rsidR="001D69CE">
              <w:rPr>
                <w:noProof/>
                <w:webHidden/>
              </w:rPr>
              <w:instrText xml:space="preserve"> PAGEREF _Toc369202054 \h </w:instrText>
            </w:r>
            <w:r w:rsidR="001D69CE">
              <w:rPr>
                <w:noProof/>
                <w:webHidden/>
              </w:rPr>
            </w:r>
            <w:r w:rsidR="001D69CE">
              <w:rPr>
                <w:noProof/>
                <w:webHidden/>
              </w:rPr>
              <w:fldChar w:fldCharType="separate"/>
            </w:r>
            <w:r w:rsidR="001D69CE">
              <w:rPr>
                <w:noProof/>
                <w:webHidden/>
              </w:rPr>
              <w:t>38</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55" w:history="1">
            <w:r w:rsidR="001D69CE" w:rsidRPr="007E534D">
              <w:rPr>
                <w:rStyle w:val="Hyperlink"/>
                <w:noProof/>
              </w:rPr>
              <w:t>Get-InstalledApplication</w:t>
            </w:r>
            <w:r w:rsidR="001D69CE">
              <w:rPr>
                <w:noProof/>
                <w:webHidden/>
              </w:rPr>
              <w:tab/>
            </w:r>
            <w:r w:rsidR="001D69CE">
              <w:rPr>
                <w:noProof/>
                <w:webHidden/>
              </w:rPr>
              <w:fldChar w:fldCharType="begin"/>
            </w:r>
            <w:r w:rsidR="001D69CE">
              <w:rPr>
                <w:noProof/>
                <w:webHidden/>
              </w:rPr>
              <w:instrText xml:space="preserve"> PAGEREF _Toc369202055 \h </w:instrText>
            </w:r>
            <w:r w:rsidR="001D69CE">
              <w:rPr>
                <w:noProof/>
                <w:webHidden/>
              </w:rPr>
            </w:r>
            <w:r w:rsidR="001D69CE">
              <w:rPr>
                <w:noProof/>
                <w:webHidden/>
              </w:rPr>
              <w:fldChar w:fldCharType="separate"/>
            </w:r>
            <w:r w:rsidR="001D69CE">
              <w:rPr>
                <w:noProof/>
                <w:webHidden/>
              </w:rPr>
              <w:t>38</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56" w:history="1">
            <w:r w:rsidR="001D69CE" w:rsidRPr="007E534D">
              <w:rPr>
                <w:rStyle w:val="Hyperlink"/>
                <w:noProof/>
              </w:rPr>
              <w:t>Get-RegistryKey</w:t>
            </w:r>
            <w:r w:rsidR="001D69CE">
              <w:rPr>
                <w:noProof/>
                <w:webHidden/>
              </w:rPr>
              <w:tab/>
            </w:r>
            <w:r w:rsidR="001D69CE">
              <w:rPr>
                <w:noProof/>
                <w:webHidden/>
              </w:rPr>
              <w:fldChar w:fldCharType="begin"/>
            </w:r>
            <w:r w:rsidR="001D69CE">
              <w:rPr>
                <w:noProof/>
                <w:webHidden/>
              </w:rPr>
              <w:instrText xml:space="preserve"> PAGEREF _Toc369202056 \h </w:instrText>
            </w:r>
            <w:r w:rsidR="001D69CE">
              <w:rPr>
                <w:noProof/>
                <w:webHidden/>
              </w:rPr>
            </w:r>
            <w:r w:rsidR="001D69CE">
              <w:rPr>
                <w:noProof/>
                <w:webHidden/>
              </w:rPr>
              <w:fldChar w:fldCharType="separate"/>
            </w:r>
            <w:r w:rsidR="001D69CE">
              <w:rPr>
                <w:noProof/>
                <w:webHidden/>
              </w:rPr>
              <w:t>39</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57" w:history="1">
            <w:r w:rsidR="001D69CE" w:rsidRPr="007E534D">
              <w:rPr>
                <w:rStyle w:val="Hyperlink"/>
                <w:noProof/>
              </w:rPr>
              <w:t>Get-ScheduledTask</w:t>
            </w:r>
            <w:r w:rsidR="001D69CE">
              <w:rPr>
                <w:noProof/>
                <w:webHidden/>
              </w:rPr>
              <w:tab/>
            </w:r>
            <w:r w:rsidR="001D69CE">
              <w:rPr>
                <w:noProof/>
                <w:webHidden/>
              </w:rPr>
              <w:fldChar w:fldCharType="begin"/>
            </w:r>
            <w:r w:rsidR="001D69CE">
              <w:rPr>
                <w:noProof/>
                <w:webHidden/>
              </w:rPr>
              <w:instrText xml:space="preserve"> PAGEREF _Toc369202057 \h </w:instrText>
            </w:r>
            <w:r w:rsidR="001D69CE">
              <w:rPr>
                <w:noProof/>
                <w:webHidden/>
              </w:rPr>
            </w:r>
            <w:r w:rsidR="001D69CE">
              <w:rPr>
                <w:noProof/>
                <w:webHidden/>
              </w:rPr>
              <w:fldChar w:fldCharType="separate"/>
            </w:r>
            <w:r w:rsidR="001D69CE">
              <w:rPr>
                <w:noProof/>
                <w:webHidden/>
              </w:rPr>
              <w:t>39</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58" w:history="1">
            <w:r w:rsidR="001D69CE" w:rsidRPr="007E534D">
              <w:rPr>
                <w:rStyle w:val="Hyperlink"/>
                <w:noProof/>
              </w:rPr>
              <w:t>Install-MSUpdates</w:t>
            </w:r>
            <w:r w:rsidR="001D69CE">
              <w:rPr>
                <w:noProof/>
                <w:webHidden/>
              </w:rPr>
              <w:tab/>
            </w:r>
            <w:r w:rsidR="001D69CE">
              <w:rPr>
                <w:noProof/>
                <w:webHidden/>
              </w:rPr>
              <w:fldChar w:fldCharType="begin"/>
            </w:r>
            <w:r w:rsidR="001D69CE">
              <w:rPr>
                <w:noProof/>
                <w:webHidden/>
              </w:rPr>
              <w:instrText xml:space="preserve"> PAGEREF _Toc369202058 \h </w:instrText>
            </w:r>
            <w:r w:rsidR="001D69CE">
              <w:rPr>
                <w:noProof/>
                <w:webHidden/>
              </w:rPr>
            </w:r>
            <w:r w:rsidR="001D69CE">
              <w:rPr>
                <w:noProof/>
                <w:webHidden/>
              </w:rPr>
              <w:fldChar w:fldCharType="separate"/>
            </w:r>
            <w:r w:rsidR="001D69CE">
              <w:rPr>
                <w:noProof/>
                <w:webHidden/>
              </w:rPr>
              <w:t>40</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59" w:history="1">
            <w:r w:rsidR="001D69CE" w:rsidRPr="007E534D">
              <w:rPr>
                <w:rStyle w:val="Hyperlink"/>
                <w:noProof/>
              </w:rPr>
              <w:t>Install-SCCMSoftwareUpdates</w:t>
            </w:r>
            <w:r w:rsidR="001D69CE">
              <w:rPr>
                <w:noProof/>
                <w:webHidden/>
              </w:rPr>
              <w:tab/>
            </w:r>
            <w:r w:rsidR="001D69CE">
              <w:rPr>
                <w:noProof/>
                <w:webHidden/>
              </w:rPr>
              <w:fldChar w:fldCharType="begin"/>
            </w:r>
            <w:r w:rsidR="001D69CE">
              <w:rPr>
                <w:noProof/>
                <w:webHidden/>
              </w:rPr>
              <w:instrText xml:space="preserve"> PAGEREF _Toc369202059 \h </w:instrText>
            </w:r>
            <w:r w:rsidR="001D69CE">
              <w:rPr>
                <w:noProof/>
                <w:webHidden/>
              </w:rPr>
            </w:r>
            <w:r w:rsidR="001D69CE">
              <w:rPr>
                <w:noProof/>
                <w:webHidden/>
              </w:rPr>
              <w:fldChar w:fldCharType="separate"/>
            </w:r>
            <w:r w:rsidR="001D69CE">
              <w:rPr>
                <w:noProof/>
                <w:webHidden/>
              </w:rPr>
              <w:t>40</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60" w:history="1">
            <w:r w:rsidR="001D69CE" w:rsidRPr="007E534D">
              <w:rPr>
                <w:rStyle w:val="Hyperlink"/>
                <w:noProof/>
              </w:rPr>
              <w:t>Invoke-SCCMTask</w:t>
            </w:r>
            <w:r w:rsidR="001D69CE">
              <w:rPr>
                <w:noProof/>
                <w:webHidden/>
              </w:rPr>
              <w:tab/>
            </w:r>
            <w:r w:rsidR="001D69CE">
              <w:rPr>
                <w:noProof/>
                <w:webHidden/>
              </w:rPr>
              <w:fldChar w:fldCharType="begin"/>
            </w:r>
            <w:r w:rsidR="001D69CE">
              <w:rPr>
                <w:noProof/>
                <w:webHidden/>
              </w:rPr>
              <w:instrText xml:space="preserve"> PAGEREF _Toc369202060 \h </w:instrText>
            </w:r>
            <w:r w:rsidR="001D69CE">
              <w:rPr>
                <w:noProof/>
                <w:webHidden/>
              </w:rPr>
            </w:r>
            <w:r w:rsidR="001D69CE">
              <w:rPr>
                <w:noProof/>
                <w:webHidden/>
              </w:rPr>
              <w:fldChar w:fldCharType="separate"/>
            </w:r>
            <w:r w:rsidR="001D69CE">
              <w:rPr>
                <w:noProof/>
                <w:webHidden/>
              </w:rPr>
              <w:t>40</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61" w:history="1">
            <w:r w:rsidR="001D69CE" w:rsidRPr="007E534D">
              <w:rPr>
                <w:rStyle w:val="Hyperlink"/>
                <w:noProof/>
              </w:rPr>
              <w:t>New-Shortcut</w:t>
            </w:r>
            <w:r w:rsidR="001D69CE">
              <w:rPr>
                <w:noProof/>
                <w:webHidden/>
              </w:rPr>
              <w:tab/>
            </w:r>
            <w:r w:rsidR="001D69CE">
              <w:rPr>
                <w:noProof/>
                <w:webHidden/>
              </w:rPr>
              <w:fldChar w:fldCharType="begin"/>
            </w:r>
            <w:r w:rsidR="001D69CE">
              <w:rPr>
                <w:noProof/>
                <w:webHidden/>
              </w:rPr>
              <w:instrText xml:space="preserve"> PAGEREF _Toc369202061 \h </w:instrText>
            </w:r>
            <w:r w:rsidR="001D69CE">
              <w:rPr>
                <w:noProof/>
                <w:webHidden/>
              </w:rPr>
            </w:r>
            <w:r w:rsidR="001D69CE">
              <w:rPr>
                <w:noProof/>
                <w:webHidden/>
              </w:rPr>
              <w:fldChar w:fldCharType="separate"/>
            </w:r>
            <w:r w:rsidR="001D69CE">
              <w:rPr>
                <w:noProof/>
                <w:webHidden/>
              </w:rPr>
              <w:t>41</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62" w:history="1">
            <w:r w:rsidR="001D69CE" w:rsidRPr="007E534D">
              <w:rPr>
                <w:rStyle w:val="Hyperlink"/>
                <w:noProof/>
              </w:rPr>
              <w:t>Refresh-Desktop</w:t>
            </w:r>
            <w:r w:rsidR="001D69CE">
              <w:rPr>
                <w:noProof/>
                <w:webHidden/>
              </w:rPr>
              <w:tab/>
            </w:r>
            <w:r w:rsidR="001D69CE">
              <w:rPr>
                <w:noProof/>
                <w:webHidden/>
              </w:rPr>
              <w:fldChar w:fldCharType="begin"/>
            </w:r>
            <w:r w:rsidR="001D69CE">
              <w:rPr>
                <w:noProof/>
                <w:webHidden/>
              </w:rPr>
              <w:instrText xml:space="preserve"> PAGEREF _Toc369202062 \h </w:instrText>
            </w:r>
            <w:r w:rsidR="001D69CE">
              <w:rPr>
                <w:noProof/>
                <w:webHidden/>
              </w:rPr>
            </w:r>
            <w:r w:rsidR="001D69CE">
              <w:rPr>
                <w:noProof/>
                <w:webHidden/>
              </w:rPr>
              <w:fldChar w:fldCharType="separate"/>
            </w:r>
            <w:r w:rsidR="001D69CE">
              <w:rPr>
                <w:noProof/>
                <w:webHidden/>
              </w:rPr>
              <w:t>41</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63" w:history="1">
            <w:r w:rsidR="001D69CE" w:rsidRPr="007E534D">
              <w:rPr>
                <w:rStyle w:val="Hyperlink"/>
                <w:noProof/>
              </w:rPr>
              <w:t>Register-DLL</w:t>
            </w:r>
            <w:r w:rsidR="001D69CE">
              <w:rPr>
                <w:noProof/>
                <w:webHidden/>
              </w:rPr>
              <w:tab/>
            </w:r>
            <w:r w:rsidR="001D69CE">
              <w:rPr>
                <w:noProof/>
                <w:webHidden/>
              </w:rPr>
              <w:fldChar w:fldCharType="begin"/>
            </w:r>
            <w:r w:rsidR="001D69CE">
              <w:rPr>
                <w:noProof/>
                <w:webHidden/>
              </w:rPr>
              <w:instrText xml:space="preserve"> PAGEREF _Toc369202063 \h </w:instrText>
            </w:r>
            <w:r w:rsidR="001D69CE">
              <w:rPr>
                <w:noProof/>
                <w:webHidden/>
              </w:rPr>
            </w:r>
            <w:r w:rsidR="001D69CE">
              <w:rPr>
                <w:noProof/>
                <w:webHidden/>
              </w:rPr>
              <w:fldChar w:fldCharType="separate"/>
            </w:r>
            <w:r w:rsidR="001D69CE">
              <w:rPr>
                <w:noProof/>
                <w:webHidden/>
              </w:rPr>
              <w:t>42</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64" w:history="1">
            <w:r w:rsidR="001D69CE" w:rsidRPr="007E534D">
              <w:rPr>
                <w:rStyle w:val="Hyperlink"/>
                <w:noProof/>
              </w:rPr>
              <w:t>Remove-File</w:t>
            </w:r>
            <w:r w:rsidR="001D69CE">
              <w:rPr>
                <w:noProof/>
                <w:webHidden/>
              </w:rPr>
              <w:tab/>
            </w:r>
            <w:r w:rsidR="001D69CE">
              <w:rPr>
                <w:noProof/>
                <w:webHidden/>
              </w:rPr>
              <w:fldChar w:fldCharType="begin"/>
            </w:r>
            <w:r w:rsidR="001D69CE">
              <w:rPr>
                <w:noProof/>
                <w:webHidden/>
              </w:rPr>
              <w:instrText xml:space="preserve"> PAGEREF _Toc369202064 \h </w:instrText>
            </w:r>
            <w:r w:rsidR="001D69CE">
              <w:rPr>
                <w:noProof/>
                <w:webHidden/>
              </w:rPr>
            </w:r>
            <w:r w:rsidR="001D69CE">
              <w:rPr>
                <w:noProof/>
                <w:webHidden/>
              </w:rPr>
              <w:fldChar w:fldCharType="separate"/>
            </w:r>
            <w:r w:rsidR="001D69CE">
              <w:rPr>
                <w:noProof/>
                <w:webHidden/>
              </w:rPr>
              <w:t>42</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65" w:history="1">
            <w:r w:rsidR="001D69CE" w:rsidRPr="007E534D">
              <w:rPr>
                <w:rStyle w:val="Hyperlink"/>
                <w:noProof/>
              </w:rPr>
              <w:t>Remove-MSIApplications</w:t>
            </w:r>
            <w:r w:rsidR="001D69CE">
              <w:rPr>
                <w:noProof/>
                <w:webHidden/>
              </w:rPr>
              <w:tab/>
            </w:r>
            <w:r w:rsidR="001D69CE">
              <w:rPr>
                <w:noProof/>
                <w:webHidden/>
              </w:rPr>
              <w:fldChar w:fldCharType="begin"/>
            </w:r>
            <w:r w:rsidR="001D69CE">
              <w:rPr>
                <w:noProof/>
                <w:webHidden/>
              </w:rPr>
              <w:instrText xml:space="preserve"> PAGEREF _Toc369202065 \h </w:instrText>
            </w:r>
            <w:r w:rsidR="001D69CE">
              <w:rPr>
                <w:noProof/>
                <w:webHidden/>
              </w:rPr>
            </w:r>
            <w:r w:rsidR="001D69CE">
              <w:rPr>
                <w:noProof/>
                <w:webHidden/>
              </w:rPr>
              <w:fldChar w:fldCharType="separate"/>
            </w:r>
            <w:r w:rsidR="001D69CE">
              <w:rPr>
                <w:noProof/>
                <w:webHidden/>
              </w:rPr>
              <w:t>43</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66" w:history="1">
            <w:r w:rsidR="001D69CE" w:rsidRPr="007E534D">
              <w:rPr>
                <w:rStyle w:val="Hyperlink"/>
                <w:noProof/>
              </w:rPr>
              <w:t>Remove-RegistryKey</w:t>
            </w:r>
            <w:r w:rsidR="001D69CE">
              <w:rPr>
                <w:noProof/>
                <w:webHidden/>
              </w:rPr>
              <w:tab/>
            </w:r>
            <w:r w:rsidR="001D69CE">
              <w:rPr>
                <w:noProof/>
                <w:webHidden/>
              </w:rPr>
              <w:fldChar w:fldCharType="begin"/>
            </w:r>
            <w:r w:rsidR="001D69CE">
              <w:rPr>
                <w:noProof/>
                <w:webHidden/>
              </w:rPr>
              <w:instrText xml:space="preserve"> PAGEREF _Toc369202066 \h </w:instrText>
            </w:r>
            <w:r w:rsidR="001D69CE">
              <w:rPr>
                <w:noProof/>
                <w:webHidden/>
              </w:rPr>
            </w:r>
            <w:r w:rsidR="001D69CE">
              <w:rPr>
                <w:noProof/>
                <w:webHidden/>
              </w:rPr>
              <w:fldChar w:fldCharType="separate"/>
            </w:r>
            <w:r w:rsidR="001D69CE">
              <w:rPr>
                <w:noProof/>
                <w:webHidden/>
              </w:rPr>
              <w:t>43</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67" w:history="1">
            <w:r w:rsidR="001D69CE" w:rsidRPr="007E534D">
              <w:rPr>
                <w:rStyle w:val="Hyperlink"/>
                <w:noProof/>
              </w:rPr>
              <w:t>Set-IniContent</w:t>
            </w:r>
            <w:r w:rsidR="001D69CE">
              <w:rPr>
                <w:noProof/>
                <w:webHidden/>
              </w:rPr>
              <w:tab/>
            </w:r>
            <w:r w:rsidR="001D69CE">
              <w:rPr>
                <w:noProof/>
                <w:webHidden/>
              </w:rPr>
              <w:fldChar w:fldCharType="begin"/>
            </w:r>
            <w:r w:rsidR="001D69CE">
              <w:rPr>
                <w:noProof/>
                <w:webHidden/>
              </w:rPr>
              <w:instrText xml:space="preserve"> PAGEREF _Toc369202067 \h </w:instrText>
            </w:r>
            <w:r w:rsidR="001D69CE">
              <w:rPr>
                <w:noProof/>
                <w:webHidden/>
              </w:rPr>
            </w:r>
            <w:r w:rsidR="001D69CE">
              <w:rPr>
                <w:noProof/>
                <w:webHidden/>
              </w:rPr>
              <w:fldChar w:fldCharType="separate"/>
            </w:r>
            <w:r w:rsidR="001D69CE">
              <w:rPr>
                <w:noProof/>
                <w:webHidden/>
              </w:rPr>
              <w:t>44</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68" w:history="1">
            <w:r w:rsidR="001D69CE" w:rsidRPr="007E534D">
              <w:rPr>
                <w:rStyle w:val="Hyperlink"/>
                <w:noProof/>
              </w:rPr>
              <w:t>Set-PinnedApplication</w:t>
            </w:r>
            <w:r w:rsidR="001D69CE">
              <w:rPr>
                <w:noProof/>
                <w:webHidden/>
              </w:rPr>
              <w:tab/>
            </w:r>
            <w:r w:rsidR="001D69CE">
              <w:rPr>
                <w:noProof/>
                <w:webHidden/>
              </w:rPr>
              <w:fldChar w:fldCharType="begin"/>
            </w:r>
            <w:r w:rsidR="001D69CE">
              <w:rPr>
                <w:noProof/>
                <w:webHidden/>
              </w:rPr>
              <w:instrText xml:space="preserve"> PAGEREF _Toc369202068 \h </w:instrText>
            </w:r>
            <w:r w:rsidR="001D69CE">
              <w:rPr>
                <w:noProof/>
                <w:webHidden/>
              </w:rPr>
            </w:r>
            <w:r w:rsidR="001D69CE">
              <w:rPr>
                <w:noProof/>
                <w:webHidden/>
              </w:rPr>
              <w:fldChar w:fldCharType="separate"/>
            </w:r>
            <w:r w:rsidR="001D69CE">
              <w:rPr>
                <w:noProof/>
                <w:webHidden/>
              </w:rPr>
              <w:t>44</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69" w:history="1">
            <w:r w:rsidR="001D69CE" w:rsidRPr="007E534D">
              <w:rPr>
                <w:rStyle w:val="Hyperlink"/>
                <w:noProof/>
              </w:rPr>
              <w:t>Set-RegistryKey</w:t>
            </w:r>
            <w:r w:rsidR="001D69CE">
              <w:rPr>
                <w:noProof/>
                <w:webHidden/>
              </w:rPr>
              <w:tab/>
            </w:r>
            <w:r w:rsidR="001D69CE">
              <w:rPr>
                <w:noProof/>
                <w:webHidden/>
              </w:rPr>
              <w:fldChar w:fldCharType="begin"/>
            </w:r>
            <w:r w:rsidR="001D69CE">
              <w:rPr>
                <w:noProof/>
                <w:webHidden/>
              </w:rPr>
              <w:instrText xml:space="preserve"> PAGEREF _Toc369202069 \h </w:instrText>
            </w:r>
            <w:r w:rsidR="001D69CE">
              <w:rPr>
                <w:noProof/>
                <w:webHidden/>
              </w:rPr>
            </w:r>
            <w:r w:rsidR="001D69CE">
              <w:rPr>
                <w:noProof/>
                <w:webHidden/>
              </w:rPr>
              <w:fldChar w:fldCharType="separate"/>
            </w:r>
            <w:r w:rsidR="001D69CE">
              <w:rPr>
                <w:noProof/>
                <w:webHidden/>
              </w:rPr>
              <w:t>45</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70" w:history="1">
            <w:r w:rsidR="001D69CE" w:rsidRPr="007E534D">
              <w:rPr>
                <w:rStyle w:val="Hyperlink"/>
                <w:noProof/>
              </w:rPr>
              <w:t>Show-BalloonTip</w:t>
            </w:r>
            <w:r w:rsidR="001D69CE">
              <w:rPr>
                <w:noProof/>
                <w:webHidden/>
              </w:rPr>
              <w:tab/>
            </w:r>
            <w:r w:rsidR="001D69CE">
              <w:rPr>
                <w:noProof/>
                <w:webHidden/>
              </w:rPr>
              <w:fldChar w:fldCharType="begin"/>
            </w:r>
            <w:r w:rsidR="001D69CE">
              <w:rPr>
                <w:noProof/>
                <w:webHidden/>
              </w:rPr>
              <w:instrText xml:space="preserve"> PAGEREF _Toc369202070 \h </w:instrText>
            </w:r>
            <w:r w:rsidR="001D69CE">
              <w:rPr>
                <w:noProof/>
                <w:webHidden/>
              </w:rPr>
            </w:r>
            <w:r w:rsidR="001D69CE">
              <w:rPr>
                <w:noProof/>
                <w:webHidden/>
              </w:rPr>
              <w:fldChar w:fldCharType="separate"/>
            </w:r>
            <w:r w:rsidR="001D69CE">
              <w:rPr>
                <w:noProof/>
                <w:webHidden/>
              </w:rPr>
              <w:t>46</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71" w:history="1">
            <w:r w:rsidR="001D69CE" w:rsidRPr="007E534D">
              <w:rPr>
                <w:rStyle w:val="Hyperlink"/>
                <w:noProof/>
              </w:rPr>
              <w:t>Show-DialogBox</w:t>
            </w:r>
            <w:r w:rsidR="001D69CE">
              <w:rPr>
                <w:noProof/>
                <w:webHidden/>
              </w:rPr>
              <w:tab/>
            </w:r>
            <w:r w:rsidR="001D69CE">
              <w:rPr>
                <w:noProof/>
                <w:webHidden/>
              </w:rPr>
              <w:fldChar w:fldCharType="begin"/>
            </w:r>
            <w:r w:rsidR="001D69CE">
              <w:rPr>
                <w:noProof/>
                <w:webHidden/>
              </w:rPr>
              <w:instrText xml:space="preserve"> PAGEREF _Toc369202071 \h </w:instrText>
            </w:r>
            <w:r w:rsidR="001D69CE">
              <w:rPr>
                <w:noProof/>
                <w:webHidden/>
              </w:rPr>
            </w:r>
            <w:r w:rsidR="001D69CE">
              <w:rPr>
                <w:noProof/>
                <w:webHidden/>
              </w:rPr>
              <w:fldChar w:fldCharType="separate"/>
            </w:r>
            <w:r w:rsidR="001D69CE">
              <w:rPr>
                <w:noProof/>
                <w:webHidden/>
              </w:rPr>
              <w:t>47</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72" w:history="1">
            <w:r w:rsidR="001D69CE" w:rsidRPr="007E534D">
              <w:rPr>
                <w:rStyle w:val="Hyperlink"/>
                <w:noProof/>
              </w:rPr>
              <w:t>Show-InstallationProgress</w:t>
            </w:r>
            <w:r w:rsidR="001D69CE">
              <w:rPr>
                <w:noProof/>
                <w:webHidden/>
              </w:rPr>
              <w:tab/>
            </w:r>
            <w:r w:rsidR="001D69CE">
              <w:rPr>
                <w:noProof/>
                <w:webHidden/>
              </w:rPr>
              <w:fldChar w:fldCharType="begin"/>
            </w:r>
            <w:r w:rsidR="001D69CE">
              <w:rPr>
                <w:noProof/>
                <w:webHidden/>
              </w:rPr>
              <w:instrText xml:space="preserve"> PAGEREF _Toc369202072 \h </w:instrText>
            </w:r>
            <w:r w:rsidR="001D69CE">
              <w:rPr>
                <w:noProof/>
                <w:webHidden/>
              </w:rPr>
            </w:r>
            <w:r w:rsidR="001D69CE">
              <w:rPr>
                <w:noProof/>
                <w:webHidden/>
              </w:rPr>
              <w:fldChar w:fldCharType="separate"/>
            </w:r>
            <w:r w:rsidR="001D69CE">
              <w:rPr>
                <w:noProof/>
                <w:webHidden/>
              </w:rPr>
              <w:t>48</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73" w:history="1">
            <w:r w:rsidR="001D69CE" w:rsidRPr="007E534D">
              <w:rPr>
                <w:rStyle w:val="Hyperlink"/>
                <w:noProof/>
              </w:rPr>
              <w:t>Show-InstallationPrompt</w:t>
            </w:r>
            <w:r w:rsidR="001D69CE">
              <w:rPr>
                <w:noProof/>
                <w:webHidden/>
              </w:rPr>
              <w:tab/>
            </w:r>
            <w:r w:rsidR="001D69CE">
              <w:rPr>
                <w:noProof/>
                <w:webHidden/>
              </w:rPr>
              <w:fldChar w:fldCharType="begin"/>
            </w:r>
            <w:r w:rsidR="001D69CE">
              <w:rPr>
                <w:noProof/>
                <w:webHidden/>
              </w:rPr>
              <w:instrText xml:space="preserve"> PAGEREF _Toc369202073 \h </w:instrText>
            </w:r>
            <w:r w:rsidR="001D69CE">
              <w:rPr>
                <w:noProof/>
                <w:webHidden/>
              </w:rPr>
            </w:r>
            <w:r w:rsidR="001D69CE">
              <w:rPr>
                <w:noProof/>
                <w:webHidden/>
              </w:rPr>
              <w:fldChar w:fldCharType="separate"/>
            </w:r>
            <w:r w:rsidR="001D69CE">
              <w:rPr>
                <w:noProof/>
                <w:webHidden/>
              </w:rPr>
              <w:t>49</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74" w:history="1">
            <w:r w:rsidR="001D69CE" w:rsidRPr="007E534D">
              <w:rPr>
                <w:rStyle w:val="Hyperlink"/>
                <w:noProof/>
              </w:rPr>
              <w:t>Show-InstallationRestartPrompt</w:t>
            </w:r>
            <w:r w:rsidR="001D69CE">
              <w:rPr>
                <w:noProof/>
                <w:webHidden/>
              </w:rPr>
              <w:tab/>
            </w:r>
            <w:r w:rsidR="001D69CE">
              <w:rPr>
                <w:noProof/>
                <w:webHidden/>
              </w:rPr>
              <w:fldChar w:fldCharType="begin"/>
            </w:r>
            <w:r w:rsidR="001D69CE">
              <w:rPr>
                <w:noProof/>
                <w:webHidden/>
              </w:rPr>
              <w:instrText xml:space="preserve"> PAGEREF _Toc369202074 \h </w:instrText>
            </w:r>
            <w:r w:rsidR="001D69CE">
              <w:rPr>
                <w:noProof/>
                <w:webHidden/>
              </w:rPr>
            </w:r>
            <w:r w:rsidR="001D69CE">
              <w:rPr>
                <w:noProof/>
                <w:webHidden/>
              </w:rPr>
              <w:fldChar w:fldCharType="separate"/>
            </w:r>
            <w:r w:rsidR="001D69CE">
              <w:rPr>
                <w:noProof/>
                <w:webHidden/>
              </w:rPr>
              <w:t>50</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75" w:history="1">
            <w:r w:rsidR="001D69CE" w:rsidRPr="007E534D">
              <w:rPr>
                <w:rStyle w:val="Hyperlink"/>
                <w:noProof/>
              </w:rPr>
              <w:t>Show-InstallationWelcome</w:t>
            </w:r>
            <w:r w:rsidR="001D69CE">
              <w:rPr>
                <w:noProof/>
                <w:webHidden/>
              </w:rPr>
              <w:tab/>
            </w:r>
            <w:r w:rsidR="001D69CE">
              <w:rPr>
                <w:noProof/>
                <w:webHidden/>
              </w:rPr>
              <w:fldChar w:fldCharType="begin"/>
            </w:r>
            <w:r w:rsidR="001D69CE">
              <w:rPr>
                <w:noProof/>
                <w:webHidden/>
              </w:rPr>
              <w:instrText xml:space="preserve"> PAGEREF _Toc369202075 \h </w:instrText>
            </w:r>
            <w:r w:rsidR="001D69CE">
              <w:rPr>
                <w:noProof/>
                <w:webHidden/>
              </w:rPr>
            </w:r>
            <w:r w:rsidR="001D69CE">
              <w:rPr>
                <w:noProof/>
                <w:webHidden/>
              </w:rPr>
              <w:fldChar w:fldCharType="separate"/>
            </w:r>
            <w:r w:rsidR="001D69CE">
              <w:rPr>
                <w:noProof/>
                <w:webHidden/>
              </w:rPr>
              <w:t>51</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76" w:history="1">
            <w:r w:rsidR="001D69CE" w:rsidRPr="007E534D">
              <w:rPr>
                <w:rStyle w:val="Hyperlink"/>
                <w:noProof/>
              </w:rPr>
              <w:t>Test-Battery</w:t>
            </w:r>
            <w:r w:rsidR="001D69CE">
              <w:rPr>
                <w:noProof/>
                <w:webHidden/>
              </w:rPr>
              <w:tab/>
            </w:r>
            <w:r w:rsidR="001D69CE">
              <w:rPr>
                <w:noProof/>
                <w:webHidden/>
              </w:rPr>
              <w:fldChar w:fldCharType="begin"/>
            </w:r>
            <w:r w:rsidR="001D69CE">
              <w:rPr>
                <w:noProof/>
                <w:webHidden/>
              </w:rPr>
              <w:instrText xml:space="preserve"> PAGEREF _Toc369202076 \h </w:instrText>
            </w:r>
            <w:r w:rsidR="001D69CE">
              <w:rPr>
                <w:noProof/>
                <w:webHidden/>
              </w:rPr>
            </w:r>
            <w:r w:rsidR="001D69CE">
              <w:rPr>
                <w:noProof/>
                <w:webHidden/>
              </w:rPr>
              <w:fldChar w:fldCharType="separate"/>
            </w:r>
            <w:r w:rsidR="001D69CE">
              <w:rPr>
                <w:noProof/>
                <w:webHidden/>
              </w:rPr>
              <w:t>53</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77" w:history="1">
            <w:r w:rsidR="001D69CE" w:rsidRPr="007E534D">
              <w:rPr>
                <w:rStyle w:val="Hyperlink"/>
                <w:noProof/>
              </w:rPr>
              <w:t>Test-MSUpdates</w:t>
            </w:r>
            <w:r w:rsidR="001D69CE">
              <w:rPr>
                <w:noProof/>
                <w:webHidden/>
              </w:rPr>
              <w:tab/>
            </w:r>
            <w:r w:rsidR="001D69CE">
              <w:rPr>
                <w:noProof/>
                <w:webHidden/>
              </w:rPr>
              <w:fldChar w:fldCharType="begin"/>
            </w:r>
            <w:r w:rsidR="001D69CE">
              <w:rPr>
                <w:noProof/>
                <w:webHidden/>
              </w:rPr>
              <w:instrText xml:space="preserve"> PAGEREF _Toc369202077 \h </w:instrText>
            </w:r>
            <w:r w:rsidR="001D69CE">
              <w:rPr>
                <w:noProof/>
                <w:webHidden/>
              </w:rPr>
            </w:r>
            <w:r w:rsidR="001D69CE">
              <w:rPr>
                <w:noProof/>
                <w:webHidden/>
              </w:rPr>
              <w:fldChar w:fldCharType="separate"/>
            </w:r>
            <w:r w:rsidR="001D69CE">
              <w:rPr>
                <w:noProof/>
                <w:webHidden/>
              </w:rPr>
              <w:t>54</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78" w:history="1">
            <w:r w:rsidR="001D69CE" w:rsidRPr="007E534D">
              <w:rPr>
                <w:rStyle w:val="Hyperlink"/>
                <w:noProof/>
              </w:rPr>
              <w:t>Test-NetworkConnection</w:t>
            </w:r>
            <w:r w:rsidR="001D69CE">
              <w:rPr>
                <w:noProof/>
                <w:webHidden/>
              </w:rPr>
              <w:tab/>
            </w:r>
            <w:r w:rsidR="001D69CE">
              <w:rPr>
                <w:noProof/>
                <w:webHidden/>
              </w:rPr>
              <w:fldChar w:fldCharType="begin"/>
            </w:r>
            <w:r w:rsidR="001D69CE">
              <w:rPr>
                <w:noProof/>
                <w:webHidden/>
              </w:rPr>
              <w:instrText xml:space="preserve"> PAGEREF _Toc369202078 \h </w:instrText>
            </w:r>
            <w:r w:rsidR="001D69CE">
              <w:rPr>
                <w:noProof/>
                <w:webHidden/>
              </w:rPr>
            </w:r>
            <w:r w:rsidR="001D69CE">
              <w:rPr>
                <w:noProof/>
                <w:webHidden/>
              </w:rPr>
              <w:fldChar w:fldCharType="separate"/>
            </w:r>
            <w:r w:rsidR="001D69CE">
              <w:rPr>
                <w:noProof/>
                <w:webHidden/>
              </w:rPr>
              <w:t>54</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79" w:history="1">
            <w:r w:rsidR="001D69CE" w:rsidRPr="007E534D">
              <w:rPr>
                <w:rStyle w:val="Hyperlink"/>
                <w:noProof/>
              </w:rPr>
              <w:t>Test-PowerPoint</w:t>
            </w:r>
            <w:r w:rsidR="001D69CE">
              <w:rPr>
                <w:noProof/>
                <w:webHidden/>
              </w:rPr>
              <w:tab/>
            </w:r>
            <w:r w:rsidR="001D69CE">
              <w:rPr>
                <w:noProof/>
                <w:webHidden/>
              </w:rPr>
              <w:fldChar w:fldCharType="begin"/>
            </w:r>
            <w:r w:rsidR="001D69CE">
              <w:rPr>
                <w:noProof/>
                <w:webHidden/>
              </w:rPr>
              <w:instrText xml:space="preserve"> PAGEREF _Toc369202079 \h </w:instrText>
            </w:r>
            <w:r w:rsidR="001D69CE">
              <w:rPr>
                <w:noProof/>
                <w:webHidden/>
              </w:rPr>
            </w:r>
            <w:r w:rsidR="001D69CE">
              <w:rPr>
                <w:noProof/>
                <w:webHidden/>
              </w:rPr>
              <w:fldChar w:fldCharType="separate"/>
            </w:r>
            <w:r w:rsidR="001D69CE">
              <w:rPr>
                <w:noProof/>
                <w:webHidden/>
              </w:rPr>
              <w:t>54</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80" w:history="1">
            <w:r w:rsidR="001D69CE" w:rsidRPr="007E534D">
              <w:rPr>
                <w:rStyle w:val="Hyperlink"/>
                <w:noProof/>
              </w:rPr>
              <w:t>Unregister-DLL</w:t>
            </w:r>
            <w:r w:rsidR="001D69CE">
              <w:rPr>
                <w:noProof/>
                <w:webHidden/>
              </w:rPr>
              <w:tab/>
            </w:r>
            <w:r w:rsidR="001D69CE">
              <w:rPr>
                <w:noProof/>
                <w:webHidden/>
              </w:rPr>
              <w:fldChar w:fldCharType="begin"/>
            </w:r>
            <w:r w:rsidR="001D69CE">
              <w:rPr>
                <w:noProof/>
                <w:webHidden/>
              </w:rPr>
              <w:instrText xml:space="preserve"> PAGEREF _Toc369202080 \h </w:instrText>
            </w:r>
            <w:r w:rsidR="001D69CE">
              <w:rPr>
                <w:noProof/>
                <w:webHidden/>
              </w:rPr>
            </w:r>
            <w:r w:rsidR="001D69CE">
              <w:rPr>
                <w:noProof/>
                <w:webHidden/>
              </w:rPr>
              <w:fldChar w:fldCharType="separate"/>
            </w:r>
            <w:r w:rsidR="001D69CE">
              <w:rPr>
                <w:noProof/>
                <w:webHidden/>
              </w:rPr>
              <w:t>55</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81" w:history="1">
            <w:r w:rsidR="001D69CE" w:rsidRPr="007E534D">
              <w:rPr>
                <w:rStyle w:val="Hyperlink"/>
                <w:noProof/>
              </w:rPr>
              <w:t>Update-GroupPolicy</w:t>
            </w:r>
            <w:r w:rsidR="001D69CE">
              <w:rPr>
                <w:noProof/>
                <w:webHidden/>
              </w:rPr>
              <w:tab/>
            </w:r>
            <w:r w:rsidR="001D69CE">
              <w:rPr>
                <w:noProof/>
                <w:webHidden/>
              </w:rPr>
              <w:fldChar w:fldCharType="begin"/>
            </w:r>
            <w:r w:rsidR="001D69CE">
              <w:rPr>
                <w:noProof/>
                <w:webHidden/>
              </w:rPr>
              <w:instrText xml:space="preserve"> PAGEREF _Toc369202081 \h </w:instrText>
            </w:r>
            <w:r w:rsidR="001D69CE">
              <w:rPr>
                <w:noProof/>
                <w:webHidden/>
              </w:rPr>
            </w:r>
            <w:r w:rsidR="001D69CE">
              <w:rPr>
                <w:noProof/>
                <w:webHidden/>
              </w:rPr>
              <w:fldChar w:fldCharType="separate"/>
            </w:r>
            <w:r w:rsidR="001D69CE">
              <w:rPr>
                <w:noProof/>
                <w:webHidden/>
              </w:rPr>
              <w:t>55</w:t>
            </w:r>
            <w:r w:rsidR="001D69CE">
              <w:rPr>
                <w:noProof/>
                <w:webHidden/>
              </w:rPr>
              <w:fldChar w:fldCharType="end"/>
            </w:r>
          </w:hyperlink>
        </w:p>
        <w:p w:rsidR="001D69CE" w:rsidRDefault="00C71EDB">
          <w:pPr>
            <w:pStyle w:val="TOC3"/>
            <w:tabs>
              <w:tab w:val="right" w:leader="dot" w:pos="9508"/>
            </w:tabs>
            <w:rPr>
              <w:noProof/>
              <w:lang w:val="en-IE" w:eastAsia="en-IE"/>
            </w:rPr>
          </w:pPr>
          <w:hyperlink w:anchor="_Toc369202082" w:history="1">
            <w:r w:rsidR="001D69CE" w:rsidRPr="007E534D">
              <w:rPr>
                <w:rStyle w:val="Hyperlink"/>
                <w:noProof/>
              </w:rPr>
              <w:t>Write-Log</w:t>
            </w:r>
            <w:r w:rsidR="001D69CE">
              <w:rPr>
                <w:noProof/>
                <w:webHidden/>
              </w:rPr>
              <w:tab/>
            </w:r>
            <w:r w:rsidR="001D69CE">
              <w:rPr>
                <w:noProof/>
                <w:webHidden/>
              </w:rPr>
              <w:fldChar w:fldCharType="begin"/>
            </w:r>
            <w:r w:rsidR="001D69CE">
              <w:rPr>
                <w:noProof/>
                <w:webHidden/>
              </w:rPr>
              <w:instrText xml:space="preserve"> PAGEREF _Toc369202082 \h </w:instrText>
            </w:r>
            <w:r w:rsidR="001D69CE">
              <w:rPr>
                <w:noProof/>
                <w:webHidden/>
              </w:rPr>
            </w:r>
            <w:r w:rsidR="001D69CE">
              <w:rPr>
                <w:noProof/>
                <w:webHidden/>
              </w:rPr>
              <w:fldChar w:fldCharType="separate"/>
            </w:r>
            <w:r w:rsidR="001D69CE">
              <w:rPr>
                <w:noProof/>
                <w:webHidden/>
              </w:rPr>
              <w:t>55</w:t>
            </w:r>
            <w:r w:rsidR="001D69CE">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1" w:name="_Toc369202008"/>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369202009"/>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369202010"/>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lastRenderedPageBreak/>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1729FB" w:rsidRDefault="001729FB" w:rsidP="001729FB">
      <w:pPr>
        <w:pStyle w:val="Heading2"/>
      </w:pPr>
      <w:bookmarkStart w:id="4" w:name="_Toc369202011"/>
      <w:r>
        <w:t>Licensing</w:t>
      </w:r>
      <w:bookmarkEnd w:id="4"/>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1729FB" w:rsidRDefault="00C71EDB" w:rsidP="001729FB">
      <w:pPr>
        <w:rPr>
          <w:rFonts w:ascii="Candara" w:hAnsi="Candara"/>
        </w:rPr>
      </w:pPr>
      <w:hyperlink r:id="rId12" w:history="1">
        <w:r w:rsidR="001729FB" w:rsidRPr="00782890">
          <w:rPr>
            <w:rStyle w:val="Hyperlink"/>
            <w:rFonts w:ascii="Candara" w:hAnsi="Candara"/>
          </w:rPr>
          <w:t>https://psappdeploytoolkit.codeplex.com/license</w:t>
        </w:r>
      </w:hyperlink>
    </w:p>
    <w:p w:rsidR="00A11163" w:rsidRPr="007D44D0" w:rsidRDefault="00A11163" w:rsidP="00A11163">
      <w:pPr>
        <w:rPr>
          <w:rFonts w:ascii="Candara" w:hAnsi="Candara" w:cs="Times New Roman"/>
          <w:lang w:val="en-IE"/>
        </w:rPr>
      </w:pPr>
    </w:p>
    <w:p w:rsidR="00A11163" w:rsidRPr="007D44D0" w:rsidRDefault="00CA40D2" w:rsidP="00CA40D2">
      <w:pPr>
        <w:pStyle w:val="Heading1"/>
      </w:pPr>
      <w:bookmarkStart w:id="5" w:name="_Toc369202012"/>
      <w:r>
        <w:t>Toolkit Functionality</w:t>
      </w:r>
      <w:bookmarkEnd w:id="5"/>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6" w:name="_Toc369202013"/>
      <w:r w:rsidRPr="007D44D0">
        <w:t>User Interface</w:t>
      </w:r>
      <w:bookmarkEnd w:id="6"/>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7" w:name="_Toc369202014"/>
      <w:r w:rsidRPr="007D44D0">
        <w:t>Functions/Logic</w:t>
      </w:r>
      <w:bookmarkEnd w:id="7"/>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Ini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Register / Unregister dll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69202015"/>
      <w:r w:rsidRPr="007D44D0">
        <w:t>Integration with SCCM</w:t>
      </w:r>
      <w:bookmarkEnd w:id="8"/>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69202016"/>
      <w:r w:rsidRPr="007D44D0">
        <w:t>Help Console</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0" w:name="_Toc363546217"/>
    </w:p>
    <w:p w:rsidR="00A11163" w:rsidRPr="007D44D0" w:rsidRDefault="00A11163" w:rsidP="00A11163">
      <w:pPr>
        <w:pStyle w:val="Heading1"/>
      </w:pPr>
      <w:bookmarkStart w:id="11" w:name="_Toc369202017"/>
      <w:r w:rsidRPr="007D44D0">
        <w:t>Toolkit Components</w:t>
      </w:r>
      <w:bookmarkEnd w:id="10"/>
      <w:bookmarkEnd w:id="11"/>
    </w:p>
    <w:p w:rsidR="00306BF4" w:rsidRPr="007D44D0" w:rsidRDefault="00306BF4" w:rsidP="00CA40D2">
      <w:bookmarkStart w:id="12" w:name="_Toc363546218"/>
    </w:p>
    <w:p w:rsidR="00A11163" w:rsidRDefault="00123473" w:rsidP="000C2176">
      <w:pPr>
        <w:pStyle w:val="Heading2"/>
        <w:rPr>
          <w:rFonts w:ascii="Candara" w:hAnsi="Candara"/>
        </w:rPr>
      </w:pPr>
      <w:bookmarkStart w:id="13" w:name="_Toc369202018"/>
      <w:r>
        <w:rPr>
          <w:rFonts w:ascii="Candara" w:hAnsi="Candara"/>
        </w:rPr>
        <w:t xml:space="preserve">Toolkit </w:t>
      </w:r>
      <w:r w:rsidR="00A11163" w:rsidRPr="007D44D0">
        <w:rPr>
          <w:rFonts w:ascii="Candara" w:hAnsi="Candara"/>
        </w:rPr>
        <w:t>File</w:t>
      </w:r>
      <w:bookmarkEnd w:id="12"/>
      <w:r>
        <w:rPr>
          <w:rFonts w:ascii="Candara" w:hAnsi="Candara"/>
        </w:rPr>
        <w:t xml:space="preserve"> Structure</w:t>
      </w:r>
      <w:bookmarkEnd w:id="13"/>
    </w:p>
    <w:p w:rsidR="00123473" w:rsidRDefault="00123473" w:rsidP="00123473">
      <w:pPr>
        <w:pStyle w:val="Heading3"/>
      </w:pPr>
      <w:bookmarkStart w:id="14" w:name="_Toc369202019"/>
      <w:r>
        <w:t>Files</w:t>
      </w:r>
      <w:bookmarkEnd w:id="14"/>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lastRenderedPageBreak/>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5" w:name="_Toc363546219"/>
      <w:bookmarkStart w:id="16" w:name="_Toc369202020"/>
      <w:r w:rsidRPr="007D44D0">
        <w:rPr>
          <w:noProof/>
        </w:rPr>
        <w:lastRenderedPageBreak/>
        <w:t>Directories</w:t>
      </w:r>
      <w:bookmarkEnd w:id="15"/>
      <w:bookmarkEnd w:id="16"/>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7" w:name="_Toc369202021"/>
      <w:r w:rsidRPr="007D44D0">
        <w:t>Toolkit User Interface</w:t>
      </w:r>
      <w:bookmarkEnd w:id="17"/>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8" w:name="_Toc369202022"/>
      <w:r w:rsidRPr="007D44D0">
        <w:rPr>
          <w:noProof/>
        </w:rPr>
        <w:t>Installation Progress</w:t>
      </w:r>
      <w:bookmarkEnd w:id="18"/>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lastRenderedPageBreak/>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19" w:name="_Toc369202023"/>
      <w:r>
        <w:rPr>
          <w:noProof/>
        </w:rPr>
        <w:t>Installation Welcome</w:t>
      </w:r>
      <w:r w:rsidR="007D44D0" w:rsidRPr="007D44D0">
        <w:rPr>
          <w:noProof/>
        </w:rPr>
        <w:t xml:space="preserve"> Prompt</w:t>
      </w:r>
      <w:bookmarkEnd w:id="19"/>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0" w:name="_Toc369202024"/>
      <w:r w:rsidRPr="007D44D0">
        <w:rPr>
          <w:noProof/>
        </w:rPr>
        <w:t>Block Application Execution</w:t>
      </w:r>
      <w:bookmarkEnd w:id="20"/>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1" w:name="_Toc369202025"/>
      <w:r>
        <w:rPr>
          <w:noProof/>
        </w:rPr>
        <w:t>Disk Space Requirements</w:t>
      </w:r>
      <w:bookmarkEnd w:id="21"/>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2" w:name="_Toc369202026"/>
      <w:r w:rsidRPr="007D44D0">
        <w:rPr>
          <w:noProof/>
        </w:rPr>
        <w:t xml:space="preserve">Custom </w:t>
      </w:r>
      <w:r>
        <w:rPr>
          <w:noProof/>
        </w:rPr>
        <w:t>Installation Prompt</w:t>
      </w:r>
      <w:bookmarkEnd w:id="22"/>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val="en-IE" w:eastAsia="en-IE"/>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3" w:name="_Toc369202027"/>
      <w:r>
        <w:t xml:space="preserve">Installation </w:t>
      </w:r>
      <w:r w:rsidR="00713986">
        <w:t>Restart Prompt</w:t>
      </w:r>
      <w:bookmarkEnd w:id="23"/>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4" w:name="_Toc369202028"/>
      <w:r w:rsidRPr="007D44D0">
        <w:rPr>
          <w:noProof/>
        </w:rPr>
        <w:t>Balloon tip notifications</w:t>
      </w:r>
      <w:bookmarkEnd w:id="24"/>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534B8F" w:rsidRDefault="00534B8F" w:rsidP="00123473">
      <w:pPr>
        <w:pStyle w:val="Heading3"/>
        <w:rPr>
          <w:noProof/>
        </w:rPr>
      </w:pPr>
    </w:p>
    <w:p w:rsidR="007D44D0" w:rsidRPr="007D44D0" w:rsidRDefault="007D44D0" w:rsidP="00123473">
      <w:pPr>
        <w:pStyle w:val="Heading3"/>
        <w:rPr>
          <w:noProof/>
        </w:rPr>
      </w:pPr>
      <w:bookmarkStart w:id="25" w:name="_Toc369202029"/>
      <w:r w:rsidRPr="007D44D0">
        <w:rPr>
          <w:noProof/>
        </w:rPr>
        <w:t>Custom Dialog box</w:t>
      </w:r>
      <w:bookmarkEnd w:id="25"/>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6" w:name="_Toc356573540"/>
      <w:bookmarkStart w:id="27" w:name="_Toc369202030"/>
      <w:r>
        <w:rPr>
          <w:noProof/>
        </w:rPr>
        <w:t>Logging</w:t>
      </w:r>
      <w:bookmarkEnd w:id="26"/>
      <w:bookmarkEnd w:id="27"/>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8" w:name="_Toc369202031"/>
      <w:r>
        <w:lastRenderedPageBreak/>
        <w:t>Toolkit Usage</w:t>
      </w:r>
      <w:bookmarkEnd w:id="28"/>
    </w:p>
    <w:p w:rsidR="0074119C" w:rsidRDefault="0074119C" w:rsidP="0074119C"/>
    <w:p w:rsidR="001E0067" w:rsidRDefault="008A40C6" w:rsidP="001E0067">
      <w:pPr>
        <w:pStyle w:val="Heading2"/>
        <w:rPr>
          <w:noProof/>
        </w:rPr>
      </w:pPr>
      <w:bookmarkStart w:id="29" w:name="_Toc369202032"/>
      <w:r>
        <w:rPr>
          <w:noProof/>
        </w:rPr>
        <w:t>Overview</w:t>
      </w:r>
      <w:bookmarkEnd w:id="29"/>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8A40C6" w:rsidRDefault="008A40C6" w:rsidP="008A40C6">
      <w:pPr>
        <w:pStyle w:val="Heading2"/>
      </w:pPr>
      <w:bookmarkStart w:id="30" w:name="_Toc369202033"/>
      <w:r>
        <w:t>Example Deployment</w:t>
      </w:r>
      <w:r w:rsidR="00D627F3">
        <w:t>s</w:t>
      </w:r>
      <w:bookmarkEnd w:id="30"/>
    </w:p>
    <w:p w:rsidR="008A40C6" w:rsidRDefault="008A40C6" w:rsidP="008A40C6">
      <w:pPr>
        <w:rPr>
          <w:lang w:val="en-IE"/>
        </w:rPr>
      </w:pPr>
    </w:p>
    <w:p w:rsidR="008A40C6" w:rsidRDefault="005B583E" w:rsidP="008A40C6">
      <w:pPr>
        <w:pStyle w:val="Heading3"/>
      </w:pPr>
      <w:bookmarkStart w:id="31" w:name="_Toc369202034"/>
      <w:r>
        <w:t>Building an</w:t>
      </w:r>
      <w:r w:rsidR="008A40C6">
        <w:t xml:space="preserve"> Adobe Reader </w:t>
      </w:r>
      <w:r>
        <w:t xml:space="preserve">installation </w:t>
      </w:r>
      <w:r w:rsidR="008A40C6">
        <w:t>with the PowerShell App Deployment</w:t>
      </w:r>
      <w:bookmarkEnd w:id="31"/>
      <w:r w:rsidR="008A40C6">
        <w:t xml:space="preserve"> </w:t>
      </w:r>
    </w:p>
    <w:p w:rsidR="008A40C6" w:rsidRPr="00E40666" w:rsidRDefault="008A40C6" w:rsidP="008A40C6">
      <w:pPr>
        <w:rPr>
          <w:lang w:val="en-IE"/>
        </w:rPr>
      </w:pPr>
    </w:p>
    <w:p w:rsidR="005B583E" w:rsidRDefault="005B583E" w:rsidP="008A40C6">
      <w:pPr>
        <w:rPr>
          <w:lang w:val="en-IE"/>
        </w:rPr>
      </w:pPr>
      <w:r>
        <w:rPr>
          <w:lang w:val="en-IE"/>
        </w:rPr>
        <w:t xml:space="preserve">In this example, we will build an Adobe Reader installation which provides the following benefits over using a standard </w:t>
      </w:r>
      <w:r w:rsidR="00212254">
        <w:rPr>
          <w:lang w:val="en-IE"/>
        </w:rPr>
        <w:t xml:space="preserve">MSI based </w:t>
      </w:r>
      <w:r>
        <w:rPr>
          <w:lang w:val="en-IE"/>
        </w:rPr>
        <w:t>SCCM deployment:</w:t>
      </w:r>
    </w:p>
    <w:p w:rsidR="005B583E" w:rsidRDefault="005B583E" w:rsidP="005B583E">
      <w:pPr>
        <w:pStyle w:val="ListParagraph"/>
        <w:numPr>
          <w:ilvl w:val="0"/>
          <w:numId w:val="18"/>
        </w:numPr>
        <w:rPr>
          <w:lang w:val="en-IE"/>
        </w:rPr>
      </w:pPr>
      <w:r>
        <w:rPr>
          <w:lang w:val="en-IE"/>
        </w:rPr>
        <w:t>The ability to defer the installation up to 3 times</w:t>
      </w:r>
    </w:p>
    <w:p w:rsidR="005B583E" w:rsidRDefault="005B583E" w:rsidP="005B583E">
      <w:pPr>
        <w:pStyle w:val="ListParagraph"/>
        <w:numPr>
          <w:ilvl w:val="0"/>
          <w:numId w:val="18"/>
        </w:numPr>
        <w:rPr>
          <w:lang w:val="en-IE"/>
        </w:rPr>
      </w:pPr>
      <w:r>
        <w:rPr>
          <w:lang w:val="en-IE"/>
        </w:rPr>
        <w:t>The ability to close any applications that could cause errors during the installation</w:t>
      </w:r>
    </w:p>
    <w:p w:rsidR="00D627F3" w:rsidRDefault="00D627F3" w:rsidP="00D627F3">
      <w:pPr>
        <w:pStyle w:val="ListParagraph"/>
        <w:numPr>
          <w:ilvl w:val="0"/>
          <w:numId w:val="18"/>
        </w:numPr>
        <w:rPr>
          <w:lang w:val="en-IE"/>
        </w:rPr>
      </w:pPr>
      <w:r>
        <w:rPr>
          <w:lang w:val="en-IE"/>
        </w:rPr>
        <w:t>Verification that the required disk space is available</w:t>
      </w:r>
    </w:p>
    <w:p w:rsidR="005B583E" w:rsidRDefault="005B583E" w:rsidP="005B583E">
      <w:pPr>
        <w:pStyle w:val="ListParagraph"/>
        <w:numPr>
          <w:ilvl w:val="0"/>
          <w:numId w:val="18"/>
        </w:numPr>
        <w:rPr>
          <w:lang w:val="en-IE"/>
        </w:rPr>
      </w:pPr>
      <w:r>
        <w:rPr>
          <w:lang w:val="en-IE"/>
        </w:rPr>
        <w:t>Full removal of any previous version of Adobe Reader (to prevent issues sometimes seen when doing an MSI upgrade, ie. Missing previous installation source files)</w:t>
      </w:r>
    </w:p>
    <w:p w:rsidR="005B583E" w:rsidRPr="005B583E" w:rsidRDefault="005B583E" w:rsidP="005B583E">
      <w:pPr>
        <w:pStyle w:val="ListParagraph"/>
        <w:numPr>
          <w:ilvl w:val="0"/>
          <w:numId w:val="18"/>
        </w:numPr>
        <w:rPr>
          <w:lang w:val="en-IE"/>
        </w:rPr>
      </w:pPr>
      <w:r>
        <w:rPr>
          <w:lang w:val="en-IE"/>
        </w:rPr>
        <w:t>Installation of any subsequent patches required after the base MSI installation</w:t>
      </w:r>
    </w:p>
    <w:p w:rsidR="00E40666" w:rsidRPr="00E40666" w:rsidRDefault="00E40666" w:rsidP="008A40C6">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0005305F" w:rsidRPr="0005305F">
        <w:rPr>
          <w:lang w:val="en-IE"/>
        </w:rPr>
        <w:t>Examples</w:t>
      </w:r>
      <w:r w:rsidRPr="00E40666">
        <w:rPr>
          <w:lang w:val="en-IE"/>
        </w:rPr>
        <w:t>” folder.</w:t>
      </w:r>
    </w:p>
    <w:p w:rsidR="00C34ED9" w:rsidRPr="00C34ED9" w:rsidRDefault="00C34ED9" w:rsidP="00C34ED9">
      <w:pPr>
        <w:pStyle w:val="ListParagraph"/>
        <w:numPr>
          <w:ilvl w:val="0"/>
          <w:numId w:val="17"/>
        </w:numPr>
        <w:rPr>
          <w:lang w:val="en-IE"/>
        </w:rPr>
      </w:pPr>
      <w:r w:rsidRPr="00C34ED9">
        <w:rPr>
          <w:lang w:val="en-IE"/>
        </w:rPr>
        <w:t>Copy the application source files in to the “Files” directory, e.g.</w:t>
      </w:r>
    </w:p>
    <w:p w:rsidR="00C34ED9" w:rsidRPr="00C34ED9" w:rsidRDefault="00C34ED9" w:rsidP="00C34ED9">
      <w:pPr>
        <w:pStyle w:val="ListParagraph"/>
        <w:rPr>
          <w:lang w:val="en-IE"/>
        </w:rPr>
      </w:pPr>
      <w:r w:rsidRPr="00C34ED9">
        <w:rPr>
          <w:noProof/>
          <w:lang w:val="en-IE" w:eastAsia="en-IE"/>
        </w:rPr>
        <w:drawing>
          <wp:inline distT="0" distB="0" distL="0" distR="0" wp14:anchorId="73C293AE" wp14:editId="0AA87D1D">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C34ED9" w:rsidRPr="00C34ED9" w:rsidRDefault="00C34ED9" w:rsidP="008A40C6">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C34ED9" w:rsidRDefault="00CA40D2" w:rsidP="008A40C6">
      <w:pPr>
        <w:pStyle w:val="ListParagraph"/>
        <w:numPr>
          <w:ilvl w:val="0"/>
          <w:numId w:val="17"/>
        </w:numPr>
        <w:rPr>
          <w:lang w:val="en-IE"/>
        </w:rPr>
      </w:pPr>
      <w:r>
        <w:rPr>
          <w:lang w:val="en-IE"/>
        </w:rPr>
        <w:t xml:space="preserve">Install </w:t>
      </w:r>
      <w:r w:rsidR="00C34ED9" w:rsidRPr="00C34ED9">
        <w:rPr>
          <w:lang w:val="en-IE"/>
        </w:rPr>
        <w:t>the application by</w:t>
      </w:r>
      <w:r>
        <w:rPr>
          <w:lang w:val="en-IE"/>
        </w:rPr>
        <w:t xml:space="preserve"> running</w:t>
      </w:r>
      <w:r w:rsidR="005B583E">
        <w:rPr>
          <w:lang w:val="en-IE"/>
        </w:rPr>
        <w:t xml:space="preserve"> Deploy-Application.exe</w:t>
      </w:r>
    </w:p>
    <w:p w:rsidR="00CA40D2" w:rsidRDefault="00CA40D2" w:rsidP="008A40C6">
      <w:pPr>
        <w:pStyle w:val="ListParagraph"/>
        <w:numPr>
          <w:ilvl w:val="0"/>
          <w:numId w:val="17"/>
        </w:numPr>
        <w:rPr>
          <w:lang w:val="en-IE"/>
        </w:rPr>
      </w:pPr>
      <w:r>
        <w:rPr>
          <w:lang w:val="en-IE"/>
        </w:rPr>
        <w:lastRenderedPageBreak/>
        <w:t>Uninstall the application b</w:t>
      </w:r>
      <w:r w:rsidR="005B583E">
        <w:rPr>
          <w:lang w:val="en-IE"/>
        </w:rPr>
        <w:t>y running Deploy-Application.exe</w:t>
      </w:r>
      <w:r>
        <w:rPr>
          <w:lang w:val="en-IE"/>
        </w:rPr>
        <w:t xml:space="preserve"> –DeploymentType “Uninstall”</w:t>
      </w:r>
    </w:p>
    <w:p w:rsidR="00C34ED9" w:rsidRPr="00C34ED9" w:rsidRDefault="00C34ED9" w:rsidP="00C34ED9">
      <w:pPr>
        <w:rPr>
          <w:lang w:val="en-IE"/>
        </w:rPr>
      </w:pPr>
    </w:p>
    <w:p w:rsidR="001E0067" w:rsidRPr="00C34ED9" w:rsidRDefault="001E0067" w:rsidP="00C34ED9">
      <w:pPr>
        <w:pStyle w:val="NoSpacing"/>
        <w:rPr>
          <w:b/>
          <w:lang w:val="en-IE"/>
        </w:rPr>
      </w:pPr>
      <w:r w:rsidRPr="00C34ED9">
        <w:rPr>
          <w:b/>
        </w:rPr>
        <w:t>Initialization</w:t>
      </w:r>
      <w:r w:rsidRPr="00C34ED9">
        <w:rPr>
          <w:b/>
          <w:lang w:val="en-IE"/>
        </w:rPr>
        <w:t xml:space="preserve"> </w:t>
      </w:r>
    </w:p>
    <w:p w:rsidR="00C34ED9" w:rsidRPr="008A40C6" w:rsidRDefault="00C34ED9" w:rsidP="00C34ED9">
      <w:pPr>
        <w:pStyle w:val="NoSpacing"/>
        <w:rPr>
          <w:lang w:val="en-IE"/>
        </w:rPr>
      </w:pPr>
    </w:p>
    <w:p w:rsidR="001E0067" w:rsidRPr="008A40C6" w:rsidRDefault="00C34ED9" w:rsidP="00C34ED9">
      <w:pPr>
        <w:pStyle w:val="NoSpacing"/>
        <w:rPr>
          <w:lang w:val="en-IE"/>
        </w:rPr>
      </w:pPr>
      <w:r>
        <w:rPr>
          <w:lang w:val="en-IE"/>
        </w:rPr>
        <w:t xml:space="preserve"># </w:t>
      </w:r>
      <w:r w:rsidR="008A40C6" w:rsidRPr="008A40C6">
        <w:rPr>
          <w:lang w:val="en-IE"/>
        </w:rPr>
        <w:t>Populate these variables with the application and script details:</w:t>
      </w:r>
    </w:p>
    <w:p w:rsidR="001E0067" w:rsidRPr="008A40C6" w:rsidRDefault="001E0067" w:rsidP="00C34ED9">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w:t>
      </w:r>
      <w:r w:rsidR="008A40C6" w:rsidRPr="008A40C6">
        <w:rPr>
          <w:rFonts w:cs="Lucida Console"/>
          <w:color w:val="8B0000"/>
          <w:lang w:val="en-IE"/>
        </w:rPr>
        <w:t>Adobe</w:t>
      </w:r>
      <w:r w:rsidRPr="008A40C6">
        <w:rPr>
          <w:rFonts w:cs="Lucida Console"/>
          <w:color w:val="8B0000"/>
          <w:lang w:val="en-IE"/>
        </w:rPr>
        <w:t>"</w:t>
      </w:r>
    </w:p>
    <w:p w:rsidR="001E0067" w:rsidRPr="008A40C6" w:rsidRDefault="001E0067" w:rsidP="00C34ED9">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w:t>
      </w:r>
      <w:r w:rsidR="008A40C6" w:rsidRPr="008A40C6">
        <w:rPr>
          <w:rFonts w:cs="Lucida Console"/>
          <w:color w:val="8B0000"/>
          <w:lang w:val="en-IE"/>
        </w:rPr>
        <w:t>Reader</w:t>
      </w:r>
      <w:r w:rsidRPr="008A40C6">
        <w:rPr>
          <w:rFonts w:cs="Lucida Console"/>
          <w:color w:val="8B0000"/>
          <w:lang w:val="en-IE"/>
        </w:rPr>
        <w:t>"</w:t>
      </w:r>
    </w:p>
    <w:p w:rsidR="001E0067" w:rsidRPr="008A40C6" w:rsidRDefault="001E0067" w:rsidP="00C34ED9">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w:t>
      </w:r>
      <w:r w:rsidR="008A40C6" w:rsidRPr="008A40C6">
        <w:rPr>
          <w:rFonts w:cs="Lucida Console"/>
          <w:color w:val="8B0000"/>
          <w:lang w:val="en-IE"/>
        </w:rPr>
        <w:t>11.0.3</w:t>
      </w:r>
      <w:r w:rsidRPr="008A40C6">
        <w:rPr>
          <w:rFonts w:cs="Lucida Console"/>
          <w:color w:val="8B0000"/>
          <w:lang w:val="en-IE"/>
        </w:rPr>
        <w:t>"</w:t>
      </w:r>
    </w:p>
    <w:p w:rsidR="001E0067" w:rsidRPr="008F0B8C" w:rsidRDefault="001E0067" w:rsidP="00C34ED9">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1E0067" w:rsidRPr="008F0B8C" w:rsidRDefault="001E0067" w:rsidP="00C34ED9">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1E0067" w:rsidRPr="008F0B8C" w:rsidRDefault="001E0067" w:rsidP="00C34ED9">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1E0067" w:rsidRPr="008F0B8C" w:rsidRDefault="001E0067" w:rsidP="00C34ED9">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1E0067" w:rsidRPr="008A40C6" w:rsidRDefault="001E0067" w:rsidP="00C34ED9">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8A40C6" w:rsidRPr="008A40C6">
        <w:rPr>
          <w:rFonts w:cs="Lucida Console"/>
          <w:color w:val="8B0000"/>
          <w:lang w:val="en-IE"/>
        </w:rPr>
        <w:t>"08</w:t>
      </w:r>
      <w:r w:rsidRPr="008A40C6">
        <w:rPr>
          <w:rFonts w:cs="Lucida Console"/>
          <w:color w:val="8B0000"/>
          <w:lang w:val="en-IE"/>
        </w:rPr>
        <w:t>/0</w:t>
      </w:r>
      <w:r w:rsidR="008A40C6" w:rsidRPr="008A40C6">
        <w:rPr>
          <w:rFonts w:cs="Lucida Console"/>
          <w:color w:val="8B0000"/>
          <w:lang w:val="en-IE"/>
        </w:rPr>
        <w:t>7</w:t>
      </w:r>
      <w:r w:rsidRPr="008A40C6">
        <w:rPr>
          <w:rFonts w:cs="Lucida Console"/>
          <w:color w:val="8B0000"/>
          <w:lang w:val="en-IE"/>
        </w:rPr>
        <w:t>/2013"</w:t>
      </w:r>
    </w:p>
    <w:p w:rsidR="001E0067" w:rsidRPr="008A40C6" w:rsidRDefault="001E0067" w:rsidP="00C34ED9">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8A40C6" w:rsidRPr="008A40C6">
        <w:rPr>
          <w:rFonts w:cs="Lucida Console"/>
          <w:color w:val="8B0000"/>
          <w:lang w:val="en-IE"/>
        </w:rPr>
        <w:t>"Your Name”</w:t>
      </w:r>
      <w:r w:rsidRPr="008A40C6">
        <w:rPr>
          <w:rFonts w:cs="Lucida Console"/>
          <w:color w:val="8B0000"/>
          <w:lang w:val="en-IE"/>
        </w:rPr>
        <w:t xml:space="preserve"> </w:t>
      </w:r>
    </w:p>
    <w:p w:rsidR="001E0067" w:rsidRPr="008A40C6" w:rsidRDefault="001E0067" w:rsidP="001E0067">
      <w:pPr>
        <w:rPr>
          <w:lang w:val="en-IE"/>
        </w:rPr>
      </w:pPr>
    </w:p>
    <w:p w:rsidR="008A40C6" w:rsidRPr="008A40C6" w:rsidRDefault="001E0067" w:rsidP="00C34ED9">
      <w:pPr>
        <w:rPr>
          <w:rFonts w:cs="Lucida Console"/>
          <w:color w:val="0000FF"/>
          <w:lang w:val="en-IE"/>
        </w:rPr>
      </w:pPr>
      <w:r w:rsidRPr="00C34ED9">
        <w:rPr>
          <w:b/>
        </w:rPr>
        <w:t>Pre-Install</w:t>
      </w:r>
    </w:p>
    <w:p w:rsidR="00C34ED9" w:rsidRPr="003E6ECE" w:rsidRDefault="008A40C6" w:rsidP="00C34ED9">
      <w:pPr>
        <w:pStyle w:val="NoSpacing"/>
        <w:rPr>
          <w:lang w:val="en-IE"/>
        </w:rPr>
      </w:pPr>
      <w:r w:rsidRPr="003E6ECE">
        <w:rPr>
          <w:lang w:val="en-IE"/>
        </w:rPr>
        <w:t># Prompt the user to close the following applications if they are running</w:t>
      </w:r>
      <w:r w:rsidR="003E6ECE">
        <w:rPr>
          <w:lang w:val="en-IE"/>
        </w:rPr>
        <w:t xml:space="preserve"> and allow the option to defer the installation up to 3 times</w:t>
      </w:r>
      <w:r w:rsidRPr="003E6ECE">
        <w:rPr>
          <w:lang w:val="en-IE"/>
        </w:rPr>
        <w:t>:</w:t>
      </w:r>
    </w:p>
    <w:p w:rsidR="003E6ECE" w:rsidRPr="003E6ECE" w:rsidRDefault="003E6ECE" w:rsidP="003E6ECE">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Pr="003E6ECE">
        <w:rPr>
          <w:rFonts w:cs="Lucida Console"/>
          <w:color w:val="8B0000"/>
          <w:lang w:val="en-IE"/>
        </w:rPr>
        <w:t>"iexplore,AcroRd32,cidaemon"</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8A40C6" w:rsidRPr="003E6ECE" w:rsidRDefault="008A40C6" w:rsidP="00C34ED9">
      <w:pPr>
        <w:pStyle w:val="NoSpacing"/>
        <w:rPr>
          <w:lang w:val="en-IE"/>
        </w:rPr>
      </w:pPr>
      <w:r w:rsidRPr="003E6ECE">
        <w:rPr>
          <w:lang w:val="en-IE"/>
        </w:rPr>
        <w:t># Show Progress Message (with the default message)</w:t>
      </w:r>
    </w:p>
    <w:p w:rsidR="008A40C6" w:rsidRPr="00C34ED9" w:rsidRDefault="008A40C6" w:rsidP="00C34ED9">
      <w:pPr>
        <w:pStyle w:val="NoSpacing"/>
        <w:rPr>
          <w:lang w:val="en-IE"/>
        </w:rPr>
      </w:pPr>
      <w:r w:rsidRPr="003E6ECE">
        <w:rPr>
          <w:color w:val="0000FF"/>
          <w:lang w:val="en-IE"/>
        </w:rPr>
        <w:t>Show-InstallationProgress</w:t>
      </w:r>
      <w:r w:rsidRPr="00C34ED9">
        <w:rPr>
          <w:lang w:val="en-IE"/>
        </w:rPr>
        <w:t xml:space="preserve"> </w:t>
      </w:r>
    </w:p>
    <w:p w:rsidR="008A40C6" w:rsidRPr="00C34ED9" w:rsidRDefault="008A40C6" w:rsidP="00C34ED9">
      <w:pPr>
        <w:pStyle w:val="NoSpacing"/>
        <w:rPr>
          <w:lang w:val="en-IE"/>
        </w:rPr>
      </w:pPr>
      <w:r w:rsidRPr="00C34ED9">
        <w:rPr>
          <w:lang w:val="en-IE"/>
        </w:rPr>
        <w:t># Remove any previous versions of Adobe Reader</w:t>
      </w:r>
    </w:p>
    <w:p w:rsidR="001E0067" w:rsidRPr="00C34ED9" w:rsidRDefault="008A40C6" w:rsidP="00C34ED9">
      <w:pPr>
        <w:pStyle w:val="NoSpacing"/>
        <w:rPr>
          <w:color w:val="8B0000"/>
          <w:lang w:val="en-IE"/>
        </w:rPr>
      </w:pPr>
      <w:r w:rsidRPr="00C34ED9">
        <w:rPr>
          <w:color w:val="0000FF"/>
          <w:lang w:val="en-IE"/>
        </w:rPr>
        <w:t>Remove-MSIApplications</w:t>
      </w:r>
      <w:r w:rsidRPr="00C34ED9">
        <w:rPr>
          <w:lang w:val="en-IE"/>
        </w:rPr>
        <w:t xml:space="preserve"> </w:t>
      </w:r>
      <w:r w:rsidRPr="00C34ED9">
        <w:rPr>
          <w:color w:val="8B0000"/>
          <w:lang w:val="en-IE"/>
        </w:rPr>
        <w:t xml:space="preserve">"Adobe Reader" </w:t>
      </w:r>
    </w:p>
    <w:p w:rsidR="008A40C6" w:rsidRPr="00C34ED9" w:rsidRDefault="008A40C6" w:rsidP="00C34ED9">
      <w:pPr>
        <w:pStyle w:val="NoSpacing"/>
        <w:rPr>
          <w:lang w:val="en-IE"/>
        </w:rPr>
      </w:pPr>
    </w:p>
    <w:p w:rsidR="001E0067" w:rsidRDefault="001E0067" w:rsidP="00C34ED9">
      <w:pPr>
        <w:pStyle w:val="NoSpacing"/>
        <w:rPr>
          <w:b/>
        </w:rPr>
      </w:pPr>
      <w:r w:rsidRPr="00C34ED9">
        <w:rPr>
          <w:b/>
        </w:rPr>
        <w:t>Install</w:t>
      </w:r>
      <w:r w:rsidR="00CA40D2">
        <w:rPr>
          <w:b/>
        </w:rPr>
        <w:t>ation</w:t>
      </w:r>
    </w:p>
    <w:p w:rsidR="00C34ED9" w:rsidRPr="00C34ED9" w:rsidRDefault="00C34ED9" w:rsidP="00C34ED9">
      <w:pPr>
        <w:pStyle w:val="NoSpacing"/>
        <w:rPr>
          <w:b/>
        </w:rPr>
      </w:pPr>
    </w:p>
    <w:p w:rsidR="008A40C6" w:rsidRPr="00C34ED9" w:rsidRDefault="008A40C6" w:rsidP="00C34ED9">
      <w:pPr>
        <w:pStyle w:val="NoSpacing"/>
        <w:rPr>
          <w:lang w:val="en-IE"/>
        </w:rPr>
      </w:pPr>
      <w:r w:rsidRPr="00C34ED9">
        <w:rPr>
          <w:lang w:val="en-IE"/>
        </w:rPr>
        <w:t># Install the base MSI and apply a transform</w:t>
      </w:r>
    </w:p>
    <w:p w:rsidR="008A40C6" w:rsidRPr="00C34ED9" w:rsidRDefault="008A40C6" w:rsidP="00C34ED9">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8A40C6" w:rsidRPr="00C34ED9" w:rsidRDefault="008A40C6" w:rsidP="00C34ED9">
      <w:pPr>
        <w:pStyle w:val="NoSpacing"/>
        <w:rPr>
          <w:lang w:val="en-IE"/>
        </w:rPr>
      </w:pPr>
      <w:r w:rsidRPr="00C34ED9">
        <w:rPr>
          <w:lang w:val="en-IE"/>
        </w:rPr>
        <w:t># Install the patch</w:t>
      </w:r>
    </w:p>
    <w:p w:rsidR="008A40C6" w:rsidRPr="00C34ED9" w:rsidRDefault="008A40C6" w:rsidP="00C34ED9">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1E0067" w:rsidRPr="00C34ED9" w:rsidRDefault="001E0067" w:rsidP="00C34ED9">
      <w:pPr>
        <w:pStyle w:val="NoSpacing"/>
      </w:pPr>
    </w:p>
    <w:p w:rsidR="001E0067" w:rsidRDefault="001E0067" w:rsidP="00C34ED9">
      <w:pPr>
        <w:pStyle w:val="NoSpacing"/>
        <w:rPr>
          <w:b/>
        </w:rPr>
      </w:pPr>
      <w:r w:rsidRPr="00C34ED9">
        <w:rPr>
          <w:b/>
        </w:rPr>
        <w:t>Post-Install</w:t>
      </w:r>
      <w:r w:rsidR="00CA40D2">
        <w:rPr>
          <w:b/>
        </w:rPr>
        <w:t>ation</w:t>
      </w:r>
    </w:p>
    <w:p w:rsidR="00C34ED9" w:rsidRPr="00C34ED9" w:rsidRDefault="00C34ED9" w:rsidP="00C34ED9">
      <w:pPr>
        <w:pStyle w:val="NoSpacing"/>
        <w:rPr>
          <w:b/>
        </w:rPr>
      </w:pPr>
    </w:p>
    <w:p w:rsidR="00C34ED9" w:rsidRPr="00C34ED9" w:rsidRDefault="00C34ED9" w:rsidP="00C34ED9">
      <w:pPr>
        <w:pStyle w:val="NoSpacing"/>
        <w:rPr>
          <w:lang w:val="en-IE"/>
        </w:rPr>
      </w:pPr>
      <w:r w:rsidRPr="00C34ED9">
        <w:rPr>
          <w:lang w:val="en-IE"/>
        </w:rPr>
        <w:t xml:space="preserve"># No actions required here </w:t>
      </w:r>
    </w:p>
    <w:p w:rsidR="00C34ED9" w:rsidRPr="00C34ED9" w:rsidRDefault="00C34ED9" w:rsidP="00C34ED9">
      <w:pPr>
        <w:pStyle w:val="NoSpacing"/>
        <w:rPr>
          <w:lang w:val="en-IE"/>
        </w:rPr>
      </w:pPr>
    </w:p>
    <w:p w:rsidR="001E0067" w:rsidRDefault="001E0067" w:rsidP="00C34ED9">
      <w:pPr>
        <w:pStyle w:val="NoSpacing"/>
        <w:rPr>
          <w:b/>
        </w:rPr>
      </w:pPr>
      <w:r w:rsidRPr="00C34ED9">
        <w:rPr>
          <w:b/>
        </w:rPr>
        <w:t>Uninstall</w:t>
      </w:r>
      <w:r w:rsidR="00CA40D2">
        <w:rPr>
          <w:b/>
        </w:rPr>
        <w:t>ation</w:t>
      </w:r>
    </w:p>
    <w:p w:rsidR="00C34ED9" w:rsidRPr="00C34ED9" w:rsidRDefault="00C34ED9" w:rsidP="00C34ED9">
      <w:pPr>
        <w:pStyle w:val="NoSpacing"/>
        <w:rPr>
          <w:b/>
        </w:rPr>
      </w:pPr>
    </w:p>
    <w:p w:rsidR="00EB7F5F" w:rsidRPr="003E6ECE" w:rsidRDefault="00EB7F5F" w:rsidP="00EB7F5F">
      <w:pPr>
        <w:pStyle w:val="NoSpacing"/>
        <w:rPr>
          <w:lang w:val="en-IE"/>
        </w:rPr>
      </w:pPr>
      <w:r w:rsidRPr="003E6ECE">
        <w:rPr>
          <w:lang w:val="en-IE"/>
        </w:rPr>
        <w:t># Prompt the user to close the following applications if they are running</w:t>
      </w:r>
      <w:r w:rsidR="00303440">
        <w:rPr>
          <w:lang w:val="en-IE"/>
        </w:rPr>
        <w:t>:</w:t>
      </w:r>
    </w:p>
    <w:p w:rsidR="00C34ED9" w:rsidRPr="00C34ED9" w:rsidRDefault="000B3D46" w:rsidP="00EB7F5F">
      <w:pPr>
        <w:shd w:val="clear" w:color="auto" w:fill="FFFFFF"/>
        <w:autoSpaceDE w:val="0"/>
        <w:autoSpaceDN w:val="0"/>
        <w:adjustRightInd w:val="0"/>
        <w:spacing w:after="0" w:line="240" w:lineRule="auto"/>
        <w:rPr>
          <w:lang w:val="en-IE"/>
        </w:rPr>
      </w:pPr>
      <w:r>
        <w:rPr>
          <w:color w:val="0000FF"/>
          <w:lang w:val="en-IE"/>
        </w:rPr>
        <w:t>Show-InstallationWelcome -CloseApps</w:t>
      </w:r>
      <w:r w:rsidR="00C34ED9" w:rsidRPr="00C34ED9">
        <w:rPr>
          <w:lang w:val="en-IE"/>
        </w:rPr>
        <w:t xml:space="preserve"> </w:t>
      </w:r>
      <w:r w:rsidR="00C34ED9" w:rsidRPr="00C34ED9">
        <w:rPr>
          <w:color w:val="8B0000"/>
          <w:lang w:val="en-IE"/>
        </w:rPr>
        <w:t>"iexplore,AcroRd32,cidaemon"</w:t>
      </w:r>
      <w:r w:rsidR="00EB7F5F" w:rsidRPr="003E6ECE">
        <w:rPr>
          <w:rFonts w:cs="Lucida Console"/>
          <w:color w:val="800080"/>
          <w:lang w:val="en-IE"/>
        </w:rPr>
        <w:t xml:space="preserve"> </w:t>
      </w:r>
    </w:p>
    <w:p w:rsidR="00C34ED9" w:rsidRPr="00CA40D2" w:rsidRDefault="00C34ED9" w:rsidP="00C34ED9">
      <w:pPr>
        <w:pStyle w:val="NoSpacing"/>
        <w:rPr>
          <w:lang w:val="en-IE"/>
        </w:rPr>
      </w:pPr>
      <w:r w:rsidRPr="00CA40D2">
        <w:rPr>
          <w:lang w:val="en-IE"/>
        </w:rPr>
        <w:t xml:space="preserve"># Show Progress Message (with </w:t>
      </w:r>
      <w:r w:rsidR="00CA40D2" w:rsidRPr="00CA40D2">
        <w:rPr>
          <w:lang w:val="en-IE"/>
        </w:rPr>
        <w:t>a</w:t>
      </w:r>
      <w:r w:rsidRPr="00CA40D2">
        <w:rPr>
          <w:lang w:val="en-IE"/>
        </w:rPr>
        <w:t xml:space="preserve"> message</w:t>
      </w:r>
      <w:r w:rsidR="00CA40D2" w:rsidRPr="00CA40D2">
        <w:rPr>
          <w:lang w:val="en-IE"/>
        </w:rPr>
        <w:t xml:space="preserve"> to indicate the application is being uninstalled</w:t>
      </w:r>
      <w:r w:rsidRPr="00CA40D2">
        <w:rPr>
          <w:lang w:val="en-IE"/>
        </w:rPr>
        <w:t>)</w:t>
      </w:r>
    </w:p>
    <w:p w:rsidR="00CA40D2" w:rsidRPr="00CA40D2" w:rsidRDefault="00CA40D2" w:rsidP="00CA40D2">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C34ED9" w:rsidRPr="00C34ED9" w:rsidRDefault="00C34ED9" w:rsidP="00C34ED9">
      <w:pPr>
        <w:pStyle w:val="NoSpacing"/>
        <w:rPr>
          <w:lang w:val="en-IE"/>
        </w:rPr>
      </w:pPr>
      <w:r w:rsidRPr="00C34ED9">
        <w:rPr>
          <w:lang w:val="en-IE"/>
        </w:rPr>
        <w:t># Remove this version of Adobe Reader</w:t>
      </w:r>
    </w:p>
    <w:p w:rsidR="00C34ED9" w:rsidRPr="00C34ED9" w:rsidRDefault="00C34ED9" w:rsidP="00C34ED9">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1E0067" w:rsidRPr="001E0067" w:rsidRDefault="001E0067" w:rsidP="001E0067">
      <w:pPr>
        <w:rPr>
          <w:lang w:val="en-IE"/>
        </w:rPr>
      </w:pPr>
    </w:p>
    <w:p w:rsidR="005B583E" w:rsidRDefault="005B583E" w:rsidP="005B583E">
      <w:pPr>
        <w:pStyle w:val="Heading3"/>
      </w:pPr>
      <w:bookmarkStart w:id="32" w:name="_Toc369202035"/>
      <w:r>
        <w:lastRenderedPageBreak/>
        <w:t xml:space="preserve">Deploy </w:t>
      </w:r>
      <w:r w:rsidR="001A1E78">
        <w:t xml:space="preserve">the </w:t>
      </w:r>
      <w:r>
        <w:t xml:space="preserve">Adobe Reader installation using SCCM 2007 </w:t>
      </w:r>
      <w:r w:rsidR="00212254">
        <w:t>/ SCCM 2012 package</w:t>
      </w:r>
      <w:bookmarkEnd w:id="32"/>
    </w:p>
    <w:p w:rsidR="001A1E78" w:rsidRPr="001A1E78" w:rsidRDefault="001A1E78" w:rsidP="001A1E78">
      <w:pPr>
        <w:rPr>
          <w:lang w:val="en-IE"/>
        </w:rPr>
      </w:pPr>
    </w:p>
    <w:p w:rsidR="003149CD" w:rsidRDefault="003149CD" w:rsidP="003149CD">
      <w:pPr>
        <w:pStyle w:val="ListParagraph"/>
        <w:numPr>
          <w:ilvl w:val="0"/>
          <w:numId w:val="19"/>
        </w:numPr>
        <w:rPr>
          <w:lang w:val="en-IE"/>
        </w:rPr>
      </w:pPr>
      <w:r>
        <w:rPr>
          <w:lang w:val="en-IE"/>
        </w:rPr>
        <w:t>Copy the installation files to a network location accessible by SCCM.</w:t>
      </w:r>
    </w:p>
    <w:p w:rsidR="005B583E" w:rsidRPr="003149CD" w:rsidRDefault="005B583E" w:rsidP="003149CD">
      <w:pPr>
        <w:pStyle w:val="ListParagraph"/>
        <w:numPr>
          <w:ilvl w:val="0"/>
          <w:numId w:val="19"/>
        </w:numPr>
        <w:rPr>
          <w:lang w:val="en-IE"/>
        </w:rPr>
      </w:pPr>
      <w:r w:rsidRPr="003149CD">
        <w:rPr>
          <w:lang w:val="en-IE"/>
        </w:rPr>
        <w:t xml:space="preserve">Create a new </w:t>
      </w:r>
      <w:r w:rsidR="003149CD">
        <w:rPr>
          <w:lang w:val="en-IE"/>
        </w:rPr>
        <w:t>P</w:t>
      </w:r>
      <w:r w:rsidRPr="003149CD">
        <w:rPr>
          <w:lang w:val="en-IE"/>
        </w:rPr>
        <w:t>ackage:</w:t>
      </w:r>
    </w:p>
    <w:p w:rsidR="005B583E" w:rsidRDefault="005B583E" w:rsidP="003149CD">
      <w:pPr>
        <w:jc w:val="center"/>
        <w:rPr>
          <w:lang w:val="en-IE"/>
        </w:rPr>
      </w:pPr>
      <w:r>
        <w:rPr>
          <w:noProof/>
          <w:lang w:val="en-IE" w:eastAsia="en-IE"/>
        </w:rPr>
        <w:drawing>
          <wp:inline distT="0" distB="0" distL="0" distR="0" wp14:anchorId="10668BE8" wp14:editId="4D26F041">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3149CD" w:rsidRDefault="003149CD" w:rsidP="003149CD">
      <w:pPr>
        <w:pStyle w:val="ListParagraph"/>
        <w:numPr>
          <w:ilvl w:val="0"/>
          <w:numId w:val="20"/>
        </w:numPr>
        <w:rPr>
          <w:lang w:val="en-IE"/>
        </w:rPr>
      </w:pPr>
      <w:r>
        <w:rPr>
          <w:lang w:val="en-IE"/>
        </w:rPr>
        <w:t>Set the package source folder accordingly:</w:t>
      </w:r>
    </w:p>
    <w:p w:rsidR="003149CD" w:rsidRDefault="003149CD" w:rsidP="003149CD">
      <w:pPr>
        <w:jc w:val="center"/>
        <w:rPr>
          <w:lang w:val="en-IE"/>
        </w:rPr>
      </w:pPr>
      <w:r>
        <w:rPr>
          <w:noProof/>
          <w:lang w:val="en-IE" w:eastAsia="en-IE"/>
        </w:rPr>
        <w:drawing>
          <wp:inline distT="0" distB="0" distL="0" distR="0" wp14:anchorId="2C8D3731" wp14:editId="408B0BE5">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3149CD" w:rsidRDefault="003149CD" w:rsidP="003149CD">
      <w:pPr>
        <w:pStyle w:val="ListParagraph"/>
        <w:numPr>
          <w:ilvl w:val="0"/>
          <w:numId w:val="20"/>
        </w:numPr>
        <w:rPr>
          <w:lang w:val="en-IE"/>
        </w:rPr>
      </w:pPr>
      <w:r w:rsidRPr="001A1E78">
        <w:rPr>
          <w:lang w:val="en-IE"/>
        </w:rPr>
        <w:t>Accept the defaults for the rest of the package (or modify according to your environment)</w:t>
      </w:r>
    </w:p>
    <w:p w:rsidR="001A1E78" w:rsidRDefault="001A1E78" w:rsidP="003149CD">
      <w:pPr>
        <w:pStyle w:val="ListParagraph"/>
        <w:numPr>
          <w:ilvl w:val="0"/>
          <w:numId w:val="20"/>
        </w:numPr>
        <w:rPr>
          <w:lang w:val="en-IE"/>
        </w:rPr>
      </w:pPr>
      <w:r>
        <w:rPr>
          <w:lang w:val="en-IE"/>
        </w:rPr>
        <w:t>Distribute the content of the package to the relevant Distribution Points</w:t>
      </w:r>
    </w:p>
    <w:p w:rsidR="003149CD" w:rsidRPr="003149CD" w:rsidRDefault="003149CD" w:rsidP="003149CD">
      <w:pPr>
        <w:pStyle w:val="ListParagraph"/>
        <w:numPr>
          <w:ilvl w:val="0"/>
          <w:numId w:val="20"/>
        </w:numPr>
        <w:rPr>
          <w:lang w:val="en-IE"/>
        </w:rPr>
      </w:pPr>
      <w:r w:rsidRPr="003149CD">
        <w:rPr>
          <w:lang w:val="en-IE"/>
        </w:rPr>
        <w:lastRenderedPageBreak/>
        <w:t>Create a new Program for the package:</w:t>
      </w:r>
    </w:p>
    <w:p w:rsidR="003149CD" w:rsidRDefault="003149CD" w:rsidP="003149CD">
      <w:pPr>
        <w:jc w:val="center"/>
        <w:rPr>
          <w:lang w:val="en-IE"/>
        </w:rPr>
      </w:pPr>
      <w:r>
        <w:rPr>
          <w:noProof/>
          <w:lang w:val="en-IE" w:eastAsia="en-IE"/>
        </w:rPr>
        <w:drawing>
          <wp:inline distT="0" distB="0" distL="0" distR="0" wp14:anchorId="73384788" wp14:editId="511D2D82">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3149CD" w:rsidRDefault="003149CD" w:rsidP="003149CD">
      <w:pPr>
        <w:pStyle w:val="ListParagraph"/>
        <w:numPr>
          <w:ilvl w:val="0"/>
          <w:numId w:val="20"/>
        </w:numPr>
        <w:rPr>
          <w:lang w:val="en-IE"/>
        </w:rPr>
      </w:pPr>
      <w:r>
        <w:rPr>
          <w:lang w:val="en-IE"/>
        </w:rPr>
        <w:t>Accept the defaults for the requirements of the program (or modify according to your environment)</w:t>
      </w:r>
    </w:p>
    <w:p w:rsidR="003149CD" w:rsidRDefault="003149CD" w:rsidP="003149C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3149CD" w:rsidRPr="003149CD" w:rsidRDefault="003149CD" w:rsidP="003149CD">
      <w:pPr>
        <w:jc w:val="center"/>
        <w:rPr>
          <w:lang w:val="en-IE"/>
        </w:rPr>
      </w:pPr>
      <w:r>
        <w:rPr>
          <w:noProof/>
          <w:lang w:val="en-IE" w:eastAsia="en-IE"/>
        </w:rPr>
        <w:drawing>
          <wp:inline distT="0" distB="0" distL="0" distR="0" wp14:anchorId="7832C033" wp14:editId="19DE289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3149CD" w:rsidRDefault="003149CD" w:rsidP="003149CD">
      <w:pPr>
        <w:pStyle w:val="ListParagraph"/>
        <w:numPr>
          <w:ilvl w:val="0"/>
          <w:numId w:val="20"/>
        </w:numPr>
        <w:rPr>
          <w:lang w:val="en-IE"/>
        </w:rPr>
      </w:pPr>
      <w:r>
        <w:rPr>
          <w:lang w:val="en-IE"/>
        </w:rPr>
        <w:t>Accept the defaults for the rest of the program (or modify according to your environment)</w:t>
      </w:r>
    </w:p>
    <w:p w:rsidR="001A1E78" w:rsidRDefault="001A1E78" w:rsidP="003149CD">
      <w:pPr>
        <w:rPr>
          <w:lang w:val="en-IE"/>
        </w:rPr>
      </w:pPr>
      <w:r>
        <w:rPr>
          <w:lang w:val="en-IE"/>
        </w:rPr>
        <w:br w:type="page"/>
      </w:r>
    </w:p>
    <w:p w:rsidR="003149CD" w:rsidRDefault="001A1E78" w:rsidP="001A1E78">
      <w:pPr>
        <w:pStyle w:val="ListParagraph"/>
        <w:numPr>
          <w:ilvl w:val="0"/>
          <w:numId w:val="20"/>
        </w:numPr>
        <w:rPr>
          <w:lang w:val="en-IE"/>
        </w:rPr>
      </w:pPr>
      <w:r>
        <w:rPr>
          <w:lang w:val="en-IE"/>
        </w:rPr>
        <w:lastRenderedPageBreak/>
        <w:t>Create a new Advertisement for the Package and set your target collection accordingly:</w:t>
      </w:r>
    </w:p>
    <w:p w:rsidR="001A1E78" w:rsidRPr="001A1E78" w:rsidRDefault="001A1E78" w:rsidP="001A1E78">
      <w:pPr>
        <w:jc w:val="center"/>
        <w:rPr>
          <w:lang w:val="en-IE"/>
        </w:rPr>
      </w:pPr>
      <w:r>
        <w:rPr>
          <w:noProof/>
          <w:lang w:val="en-IE" w:eastAsia="en-IE"/>
        </w:rPr>
        <w:drawing>
          <wp:inline distT="0" distB="0" distL="0" distR="0" wp14:anchorId="4200C96D" wp14:editId="279D7F65">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1A1E78" w:rsidRDefault="001A1E78" w:rsidP="001A1E78">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1A1E78" w:rsidRDefault="001A1E78" w:rsidP="001A1E78">
      <w:pPr>
        <w:jc w:val="center"/>
        <w:rPr>
          <w:lang w:val="en-IE"/>
        </w:rPr>
      </w:pPr>
      <w:r>
        <w:rPr>
          <w:noProof/>
          <w:lang w:val="en-IE" w:eastAsia="en-IE"/>
        </w:rPr>
        <w:drawing>
          <wp:inline distT="0" distB="0" distL="0" distR="0" wp14:anchorId="44B012A1" wp14:editId="31C78F0B">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1A1E78" w:rsidRDefault="001A1E78" w:rsidP="001A1E78">
      <w:pPr>
        <w:rPr>
          <w:lang w:val="en-IE"/>
        </w:rPr>
      </w:pPr>
      <w:r>
        <w:rPr>
          <w:lang w:val="en-IE"/>
        </w:rPr>
        <w:br w:type="page"/>
      </w:r>
    </w:p>
    <w:p w:rsidR="001A1E78" w:rsidRDefault="001A1E78" w:rsidP="001A1E78">
      <w:pPr>
        <w:pStyle w:val="ListParagraph"/>
        <w:numPr>
          <w:ilvl w:val="0"/>
          <w:numId w:val="21"/>
        </w:numPr>
        <w:rPr>
          <w:lang w:val="en-IE"/>
        </w:rPr>
      </w:pPr>
      <w:r>
        <w:rPr>
          <w:lang w:val="en-IE"/>
        </w:rPr>
        <w:lastRenderedPageBreak/>
        <w:t>When prompted with the following dialog box, select Yes:</w:t>
      </w:r>
    </w:p>
    <w:p w:rsidR="001A1E78" w:rsidRDefault="001A1E78" w:rsidP="001A1E78">
      <w:pPr>
        <w:jc w:val="center"/>
        <w:rPr>
          <w:lang w:val="en-IE"/>
        </w:rPr>
      </w:pPr>
      <w:r>
        <w:rPr>
          <w:noProof/>
          <w:lang w:val="en-IE" w:eastAsia="en-IE"/>
        </w:rPr>
        <w:drawing>
          <wp:inline distT="0" distB="0" distL="0" distR="0" wp14:anchorId="464633ED" wp14:editId="0E42F619">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1A1E78" w:rsidRDefault="001A1E78" w:rsidP="001A1E78">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sidR="00963C2C">
        <w:rPr>
          <w:lang w:val="en-IE"/>
        </w:rPr>
        <w:t>. The deployment should start on your target machines shortly.</w:t>
      </w:r>
    </w:p>
    <w:p w:rsidR="001A1E78" w:rsidRDefault="001A1E78" w:rsidP="001A1E78">
      <w:pPr>
        <w:pStyle w:val="Heading3"/>
      </w:pPr>
    </w:p>
    <w:p w:rsidR="001A1E78" w:rsidRDefault="001A1E78" w:rsidP="001A1E78">
      <w:pPr>
        <w:pStyle w:val="Heading3"/>
      </w:pPr>
      <w:bookmarkStart w:id="33" w:name="_Toc369202036"/>
      <w:r>
        <w:t>Deploy the Adobe Read</w:t>
      </w:r>
      <w:r w:rsidR="00212254">
        <w:t>er installation using SCCM 2012 Application Model</w:t>
      </w:r>
      <w:bookmarkEnd w:id="33"/>
    </w:p>
    <w:p w:rsidR="00212254" w:rsidRPr="00212254" w:rsidRDefault="00212254" w:rsidP="00212254">
      <w:pPr>
        <w:rPr>
          <w:lang w:val="en-IE"/>
        </w:rPr>
      </w:pPr>
    </w:p>
    <w:p w:rsidR="00212254" w:rsidRDefault="00212254" w:rsidP="00212254">
      <w:pPr>
        <w:pStyle w:val="ListParagraph"/>
        <w:numPr>
          <w:ilvl w:val="0"/>
          <w:numId w:val="20"/>
        </w:numPr>
        <w:rPr>
          <w:lang w:val="en-IE"/>
        </w:rPr>
      </w:pPr>
      <w:r w:rsidRPr="00212254">
        <w:rPr>
          <w:lang w:val="en-IE"/>
        </w:rPr>
        <w:t>Copy the installation files to a network location accessible by SCCM.</w:t>
      </w:r>
    </w:p>
    <w:p w:rsidR="00212254" w:rsidRDefault="00212254" w:rsidP="00212254">
      <w:pPr>
        <w:pStyle w:val="ListParagraph"/>
        <w:numPr>
          <w:ilvl w:val="0"/>
          <w:numId w:val="20"/>
        </w:numPr>
        <w:rPr>
          <w:lang w:val="en-IE"/>
        </w:rPr>
      </w:pPr>
      <w:r>
        <w:rPr>
          <w:lang w:val="en-IE"/>
        </w:rPr>
        <w:t>Create a new Application and manually specify the application information:</w:t>
      </w:r>
    </w:p>
    <w:p w:rsidR="00212254" w:rsidRDefault="00212254" w:rsidP="00212254">
      <w:pPr>
        <w:jc w:val="center"/>
        <w:rPr>
          <w:lang w:val="en-IE"/>
        </w:rPr>
      </w:pPr>
      <w:r>
        <w:rPr>
          <w:noProof/>
          <w:lang w:val="en-IE" w:eastAsia="en-IE"/>
        </w:rPr>
        <w:drawing>
          <wp:inline distT="0" distB="0" distL="0" distR="0" wp14:anchorId="456AE171" wp14:editId="30577C4D">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212254" w:rsidRDefault="00212254" w:rsidP="00212254">
      <w:pPr>
        <w:jc w:val="center"/>
        <w:rPr>
          <w:lang w:val="en-IE"/>
        </w:rPr>
      </w:pPr>
      <w:r>
        <w:rPr>
          <w:lang w:val="en-IE"/>
        </w:rPr>
        <w:br w:type="page"/>
      </w:r>
    </w:p>
    <w:p w:rsidR="00212254" w:rsidRDefault="00212254" w:rsidP="00212254">
      <w:pPr>
        <w:pStyle w:val="ListParagraph"/>
        <w:numPr>
          <w:ilvl w:val="0"/>
          <w:numId w:val="22"/>
        </w:numPr>
        <w:rPr>
          <w:lang w:val="en-IE"/>
        </w:rPr>
      </w:pPr>
      <w:r>
        <w:rPr>
          <w:lang w:val="en-IE"/>
        </w:rPr>
        <w:lastRenderedPageBreak/>
        <w:t>Populate the application details accordingly:</w:t>
      </w:r>
    </w:p>
    <w:p w:rsidR="00212254" w:rsidRDefault="00212254" w:rsidP="00212254">
      <w:pPr>
        <w:jc w:val="center"/>
        <w:rPr>
          <w:lang w:val="en-IE"/>
        </w:rPr>
      </w:pPr>
      <w:r>
        <w:rPr>
          <w:noProof/>
          <w:lang w:val="en-IE" w:eastAsia="en-IE"/>
        </w:rPr>
        <w:drawing>
          <wp:inline distT="0" distB="0" distL="0" distR="0" wp14:anchorId="477C084D" wp14:editId="7C575E3E">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212254" w:rsidRDefault="00212254" w:rsidP="00212254">
      <w:pPr>
        <w:pStyle w:val="ListParagraph"/>
        <w:numPr>
          <w:ilvl w:val="0"/>
          <w:numId w:val="22"/>
        </w:numPr>
        <w:rPr>
          <w:lang w:val="en-IE"/>
        </w:rPr>
      </w:pPr>
      <w:r>
        <w:rPr>
          <w:lang w:val="en-IE"/>
        </w:rPr>
        <w:t>Populate the application catalog details if required</w:t>
      </w:r>
    </w:p>
    <w:p w:rsidR="00212254" w:rsidRDefault="00212254" w:rsidP="00212254">
      <w:pPr>
        <w:pStyle w:val="ListParagraph"/>
        <w:numPr>
          <w:ilvl w:val="0"/>
          <w:numId w:val="22"/>
        </w:numPr>
        <w:rPr>
          <w:lang w:val="en-IE"/>
        </w:rPr>
      </w:pPr>
      <w:r>
        <w:rPr>
          <w:lang w:val="en-IE"/>
        </w:rPr>
        <w:t>Add a new Deployment Type and manually specify the deployment type information:</w:t>
      </w:r>
    </w:p>
    <w:p w:rsidR="00212254" w:rsidRDefault="00212254" w:rsidP="00212254">
      <w:pPr>
        <w:jc w:val="center"/>
        <w:rPr>
          <w:lang w:val="en-IE"/>
        </w:rPr>
      </w:pPr>
      <w:r>
        <w:rPr>
          <w:noProof/>
          <w:lang w:val="en-IE" w:eastAsia="en-IE"/>
        </w:rPr>
        <w:drawing>
          <wp:inline distT="0" distB="0" distL="0" distR="0" wp14:anchorId="79A8136C" wp14:editId="3FFE0A60">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212254" w:rsidRDefault="00212254" w:rsidP="00212254">
      <w:pPr>
        <w:rPr>
          <w:lang w:val="en-IE"/>
        </w:rPr>
      </w:pPr>
      <w:r>
        <w:rPr>
          <w:lang w:val="en-IE"/>
        </w:rPr>
        <w:br w:type="page"/>
      </w:r>
    </w:p>
    <w:p w:rsidR="00212254" w:rsidRDefault="00212254" w:rsidP="00212254">
      <w:pPr>
        <w:pStyle w:val="ListParagraph"/>
        <w:numPr>
          <w:ilvl w:val="0"/>
          <w:numId w:val="24"/>
        </w:numPr>
        <w:rPr>
          <w:lang w:val="en-IE"/>
        </w:rPr>
      </w:pPr>
      <w:r>
        <w:rPr>
          <w:lang w:val="en-IE"/>
        </w:rPr>
        <w:lastRenderedPageBreak/>
        <w:t>Populate the deployment type details accordingly:</w:t>
      </w:r>
    </w:p>
    <w:p w:rsidR="00212254" w:rsidRDefault="00212254" w:rsidP="00212254">
      <w:pPr>
        <w:jc w:val="center"/>
        <w:rPr>
          <w:lang w:val="en-IE"/>
        </w:rPr>
      </w:pPr>
      <w:r>
        <w:rPr>
          <w:noProof/>
          <w:lang w:val="en-IE" w:eastAsia="en-IE"/>
        </w:rPr>
        <w:drawing>
          <wp:inline distT="0" distB="0" distL="0" distR="0" wp14:anchorId="39D22081" wp14:editId="4D35CD34">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212254" w:rsidRDefault="00212254" w:rsidP="00212254">
      <w:pPr>
        <w:pStyle w:val="ListParagraph"/>
        <w:numPr>
          <w:ilvl w:val="0"/>
          <w:numId w:val="24"/>
        </w:numPr>
        <w:rPr>
          <w:lang w:val="en-IE"/>
        </w:rPr>
      </w:pPr>
      <w:r>
        <w:rPr>
          <w:lang w:val="en-IE"/>
        </w:rPr>
        <w:t>Set the content location. Additionally, set the Install and Uninstall programs accordingly</w:t>
      </w:r>
      <w:r w:rsidR="006E4114">
        <w:rPr>
          <w:lang w:val="en-IE"/>
        </w:rPr>
        <w:t>. They should be “Deploy-Application.exe Install” and “Deploy-Application.exe Uninstall” respectively</w:t>
      </w:r>
      <w:r>
        <w:rPr>
          <w:lang w:val="en-IE"/>
        </w:rPr>
        <w:t>:</w:t>
      </w:r>
    </w:p>
    <w:p w:rsidR="00212254" w:rsidRDefault="006E4114" w:rsidP="006E4114">
      <w:pPr>
        <w:jc w:val="center"/>
        <w:rPr>
          <w:lang w:val="en-IE"/>
        </w:rPr>
      </w:pPr>
      <w:r>
        <w:rPr>
          <w:noProof/>
          <w:lang w:val="en-IE" w:eastAsia="en-IE"/>
        </w:rPr>
        <w:drawing>
          <wp:inline distT="0" distB="0" distL="0" distR="0" wp14:anchorId="3CB8CD85" wp14:editId="31C8A976">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6E4114" w:rsidRPr="00212254" w:rsidRDefault="006E4114" w:rsidP="006E4114">
      <w:pPr>
        <w:jc w:val="center"/>
        <w:rPr>
          <w:lang w:val="en-IE"/>
        </w:rPr>
      </w:pPr>
    </w:p>
    <w:p w:rsidR="006E4114" w:rsidRDefault="006E4114" w:rsidP="00212254">
      <w:pPr>
        <w:jc w:val="center"/>
        <w:rPr>
          <w:lang w:val="en-IE"/>
        </w:rPr>
      </w:pPr>
      <w:r>
        <w:rPr>
          <w:lang w:val="en-IE"/>
        </w:rPr>
        <w:br w:type="page"/>
      </w:r>
    </w:p>
    <w:p w:rsidR="00212254" w:rsidRDefault="006E4114" w:rsidP="006E4114">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6E4114" w:rsidRDefault="006E4114" w:rsidP="006E4114">
      <w:pPr>
        <w:jc w:val="center"/>
        <w:rPr>
          <w:lang w:val="en-IE"/>
        </w:rPr>
      </w:pPr>
      <w:r>
        <w:rPr>
          <w:noProof/>
          <w:lang w:val="en-IE" w:eastAsia="en-IE"/>
        </w:rPr>
        <w:drawing>
          <wp:inline distT="0" distB="0" distL="0" distR="0" wp14:anchorId="755F472D" wp14:editId="31F53AF5">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6E4114" w:rsidRPr="006E4114" w:rsidRDefault="006E4114" w:rsidP="006E4114">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6E4114" w:rsidRDefault="006E4114" w:rsidP="006E4114">
      <w:pPr>
        <w:jc w:val="center"/>
        <w:rPr>
          <w:lang w:val="en-IE"/>
        </w:rPr>
      </w:pPr>
      <w:r>
        <w:rPr>
          <w:noProof/>
          <w:lang w:val="en-IE" w:eastAsia="en-IE"/>
        </w:rPr>
        <w:drawing>
          <wp:inline distT="0" distB="0" distL="0" distR="0" wp14:anchorId="5BDCEBE6" wp14:editId="4552C9DF">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6E4114" w:rsidRDefault="006E4114" w:rsidP="006E4114">
      <w:pPr>
        <w:pStyle w:val="ListParagraph"/>
        <w:numPr>
          <w:ilvl w:val="0"/>
          <w:numId w:val="24"/>
        </w:numPr>
        <w:rPr>
          <w:lang w:val="en-IE"/>
        </w:rPr>
      </w:pPr>
      <w:r>
        <w:rPr>
          <w:lang w:val="en-IE"/>
        </w:rPr>
        <w:t>Leave the requirements page blank (or modify according to your environment)</w:t>
      </w:r>
    </w:p>
    <w:p w:rsidR="006E4114" w:rsidRDefault="006E4114" w:rsidP="006E4114">
      <w:pPr>
        <w:pStyle w:val="ListParagraph"/>
        <w:numPr>
          <w:ilvl w:val="0"/>
          <w:numId w:val="24"/>
        </w:numPr>
        <w:rPr>
          <w:lang w:val="en-IE"/>
        </w:rPr>
      </w:pPr>
      <w:r>
        <w:rPr>
          <w:lang w:val="en-IE"/>
        </w:rPr>
        <w:t xml:space="preserve">Leave the software </w:t>
      </w:r>
      <w:r w:rsidR="00142D16">
        <w:rPr>
          <w:lang w:val="en-IE"/>
        </w:rPr>
        <w:t>dependencies</w:t>
      </w:r>
      <w:r>
        <w:rPr>
          <w:lang w:val="en-IE"/>
        </w:rPr>
        <w:t xml:space="preserve"> page blank (or modify according to your environment)</w:t>
      </w:r>
    </w:p>
    <w:p w:rsidR="006E4114" w:rsidRDefault="006E4114" w:rsidP="006E4114">
      <w:pPr>
        <w:pStyle w:val="ListParagraph"/>
        <w:numPr>
          <w:ilvl w:val="0"/>
          <w:numId w:val="24"/>
        </w:numPr>
        <w:rPr>
          <w:lang w:val="en-IE"/>
        </w:rPr>
      </w:pPr>
      <w:r>
        <w:rPr>
          <w:lang w:val="en-IE"/>
        </w:rPr>
        <w:t>Accept the defaults to create the Application</w:t>
      </w:r>
    </w:p>
    <w:p w:rsidR="006E4114" w:rsidRDefault="006E4114" w:rsidP="006E4114">
      <w:pPr>
        <w:pStyle w:val="ListParagraph"/>
        <w:numPr>
          <w:ilvl w:val="0"/>
          <w:numId w:val="24"/>
        </w:numPr>
        <w:rPr>
          <w:lang w:val="en-IE"/>
        </w:rPr>
      </w:pPr>
      <w:r>
        <w:rPr>
          <w:lang w:val="en-IE"/>
        </w:rPr>
        <w:lastRenderedPageBreak/>
        <w:t>Deploy the Application:</w:t>
      </w:r>
    </w:p>
    <w:p w:rsidR="006E4114" w:rsidRDefault="006E4114" w:rsidP="006E4114">
      <w:pPr>
        <w:jc w:val="center"/>
        <w:rPr>
          <w:lang w:val="en-IE"/>
        </w:rPr>
      </w:pPr>
      <w:r>
        <w:rPr>
          <w:noProof/>
          <w:lang w:val="en-IE" w:eastAsia="en-IE"/>
        </w:rPr>
        <w:drawing>
          <wp:inline distT="0" distB="0" distL="0" distR="0" wp14:anchorId="01779EB7" wp14:editId="6510952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6E4114" w:rsidRDefault="006E4114" w:rsidP="006E4114">
      <w:pPr>
        <w:pStyle w:val="ListParagraph"/>
        <w:numPr>
          <w:ilvl w:val="0"/>
          <w:numId w:val="25"/>
        </w:numPr>
        <w:rPr>
          <w:lang w:val="en-IE"/>
        </w:rPr>
      </w:pPr>
      <w:r>
        <w:rPr>
          <w:lang w:val="en-IE"/>
        </w:rPr>
        <w:t xml:space="preserve">Select the relevant Distribution </w:t>
      </w:r>
      <w:r w:rsidR="00142D16">
        <w:rPr>
          <w:lang w:val="en-IE"/>
        </w:rPr>
        <w:t>Points:</w:t>
      </w:r>
    </w:p>
    <w:p w:rsidR="00142D16" w:rsidRDefault="00142D16" w:rsidP="00142D16">
      <w:pPr>
        <w:jc w:val="center"/>
        <w:rPr>
          <w:lang w:val="en-IE"/>
        </w:rPr>
      </w:pPr>
      <w:r>
        <w:rPr>
          <w:noProof/>
          <w:lang w:val="en-IE" w:eastAsia="en-IE"/>
        </w:rPr>
        <w:drawing>
          <wp:inline distT="0" distB="0" distL="0" distR="0" wp14:anchorId="7AB88A12" wp14:editId="50BF2969">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142D16" w:rsidRDefault="00142D16" w:rsidP="00142D16">
      <w:pPr>
        <w:jc w:val="center"/>
        <w:rPr>
          <w:lang w:val="en-IE"/>
        </w:rPr>
      </w:pPr>
      <w:r>
        <w:rPr>
          <w:lang w:val="en-IE"/>
        </w:rPr>
        <w:br w:type="page"/>
      </w:r>
    </w:p>
    <w:p w:rsidR="00142D16" w:rsidRDefault="00142D16" w:rsidP="00142D16">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142D16" w:rsidRDefault="00142D16" w:rsidP="00142D16">
      <w:pPr>
        <w:jc w:val="center"/>
        <w:rPr>
          <w:lang w:val="en-IE"/>
        </w:rPr>
      </w:pPr>
      <w:r>
        <w:rPr>
          <w:noProof/>
          <w:lang w:val="en-IE" w:eastAsia="en-IE"/>
        </w:rPr>
        <w:drawing>
          <wp:inline distT="0" distB="0" distL="0" distR="0" wp14:anchorId="1ECCE758" wp14:editId="1BBC3140">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142D16" w:rsidRDefault="00142D16" w:rsidP="00142D16">
      <w:pPr>
        <w:pStyle w:val="ListParagraph"/>
        <w:numPr>
          <w:ilvl w:val="0"/>
          <w:numId w:val="25"/>
        </w:numPr>
        <w:rPr>
          <w:lang w:val="en-IE"/>
        </w:rPr>
      </w:pPr>
      <w:r>
        <w:rPr>
          <w:lang w:val="en-IE"/>
        </w:rPr>
        <w:t>Specify the deployment schedule:</w:t>
      </w:r>
    </w:p>
    <w:p w:rsidR="00142D16" w:rsidRDefault="00142D16" w:rsidP="00142D16">
      <w:pPr>
        <w:jc w:val="center"/>
        <w:rPr>
          <w:lang w:val="en-IE"/>
        </w:rPr>
      </w:pPr>
      <w:r>
        <w:rPr>
          <w:noProof/>
          <w:lang w:val="en-IE" w:eastAsia="en-IE"/>
        </w:rPr>
        <w:drawing>
          <wp:inline distT="0" distB="0" distL="0" distR="0" wp14:anchorId="78578FB0" wp14:editId="52304A13">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142D16" w:rsidRPr="00142D16" w:rsidRDefault="00142D16" w:rsidP="00142D16">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142D16" w:rsidRDefault="00142D16" w:rsidP="00142D16">
      <w:pPr>
        <w:jc w:val="center"/>
        <w:rPr>
          <w:lang w:val="en-IE"/>
        </w:rPr>
      </w:pPr>
      <w:r>
        <w:rPr>
          <w:noProof/>
          <w:lang w:val="en-IE" w:eastAsia="en-IE"/>
        </w:rPr>
        <w:lastRenderedPageBreak/>
        <w:drawing>
          <wp:inline distT="0" distB="0" distL="0" distR="0" wp14:anchorId="6C8267F8" wp14:editId="61DB8D21">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142D16" w:rsidRDefault="00142D16" w:rsidP="00142D16">
      <w:pPr>
        <w:pStyle w:val="ListParagraph"/>
        <w:numPr>
          <w:ilvl w:val="0"/>
          <w:numId w:val="25"/>
        </w:numPr>
        <w:rPr>
          <w:lang w:val="en-IE"/>
        </w:rPr>
      </w:pPr>
      <w:r>
        <w:rPr>
          <w:lang w:val="en-IE"/>
        </w:rPr>
        <w:t>Accept the defaults for the rest of the Deployment (or modify according to your environment)</w:t>
      </w:r>
    </w:p>
    <w:p w:rsidR="00142D16" w:rsidRDefault="00142D16" w:rsidP="00142D16">
      <w:pPr>
        <w:rPr>
          <w:b/>
          <w:lang w:val="en-IE"/>
        </w:rPr>
      </w:pPr>
    </w:p>
    <w:p w:rsidR="00142D16" w:rsidRDefault="00142D16" w:rsidP="00142D16">
      <w:pPr>
        <w:pStyle w:val="Heading3"/>
      </w:pPr>
      <w:bookmarkStart w:id="34" w:name="_Toc369202037"/>
      <w:r>
        <w:t>Important Note regarding deferrals</w:t>
      </w:r>
      <w:bookmarkEnd w:id="34"/>
    </w:p>
    <w:p w:rsidR="00142D16" w:rsidRPr="00142D16" w:rsidRDefault="00142D16" w:rsidP="00142D16">
      <w:pPr>
        <w:rPr>
          <w:lang w:val="en-IE"/>
        </w:rPr>
      </w:pPr>
    </w:p>
    <w:p w:rsidR="00142D16" w:rsidRDefault="00142D16" w:rsidP="00142D16">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142D16" w:rsidRPr="00142D16" w:rsidRDefault="00142D16" w:rsidP="00142D16">
      <w:pPr>
        <w:jc w:val="center"/>
        <w:rPr>
          <w:lang w:val="en-IE"/>
        </w:rPr>
      </w:pPr>
      <w:r>
        <w:rPr>
          <w:noProof/>
          <w:lang w:val="en-IE" w:eastAsia="en-IE"/>
        </w:rPr>
        <w:drawing>
          <wp:inline distT="0" distB="0" distL="0" distR="0" wp14:anchorId="1FD8F230" wp14:editId="79958929">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D627F3" w:rsidRDefault="00D627F3" w:rsidP="00D627F3">
      <w:pPr>
        <w:pStyle w:val="Heading3"/>
      </w:pPr>
      <w:bookmarkStart w:id="35" w:name="_Toc369202038"/>
      <w:r>
        <w:lastRenderedPageBreak/>
        <w:t>An advanced Office 2010 installation with the PowerShell App Deployment</w:t>
      </w:r>
      <w:bookmarkEnd w:id="35"/>
      <w:r>
        <w:t xml:space="preserve"> </w:t>
      </w:r>
    </w:p>
    <w:p w:rsidR="00D627F3" w:rsidRPr="00E40666" w:rsidRDefault="00D627F3" w:rsidP="00D627F3">
      <w:pPr>
        <w:rPr>
          <w:lang w:val="en-IE"/>
        </w:rPr>
      </w:pPr>
    </w:p>
    <w:p w:rsidR="00D627F3" w:rsidRDefault="00D627F3" w:rsidP="00D627F3">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D627F3" w:rsidRDefault="00D627F3" w:rsidP="00D627F3">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D627F3" w:rsidRDefault="00D627F3" w:rsidP="00D627F3">
      <w:pPr>
        <w:pStyle w:val="ListParagraph"/>
        <w:numPr>
          <w:ilvl w:val="0"/>
          <w:numId w:val="18"/>
        </w:numPr>
        <w:rPr>
          <w:lang w:val="en-IE"/>
        </w:rPr>
      </w:pPr>
      <w:r>
        <w:rPr>
          <w:lang w:val="en-IE"/>
        </w:rPr>
        <w:t>The ability to defer the installation up to 3 times</w:t>
      </w:r>
    </w:p>
    <w:p w:rsidR="00D627F3" w:rsidRDefault="00D627F3" w:rsidP="00D627F3">
      <w:pPr>
        <w:pStyle w:val="ListParagraph"/>
        <w:numPr>
          <w:ilvl w:val="0"/>
          <w:numId w:val="18"/>
        </w:numPr>
        <w:rPr>
          <w:lang w:val="en-IE"/>
        </w:rPr>
      </w:pPr>
      <w:r>
        <w:rPr>
          <w:lang w:val="en-IE"/>
        </w:rPr>
        <w:t>The ability to close any applications that could cause errors during the installation</w:t>
      </w:r>
    </w:p>
    <w:p w:rsidR="00D627F3" w:rsidRDefault="00D627F3" w:rsidP="00D627F3">
      <w:pPr>
        <w:pStyle w:val="ListParagraph"/>
        <w:numPr>
          <w:ilvl w:val="0"/>
          <w:numId w:val="18"/>
        </w:numPr>
        <w:rPr>
          <w:lang w:val="en-IE"/>
        </w:rPr>
      </w:pPr>
      <w:r>
        <w:rPr>
          <w:lang w:val="en-IE"/>
        </w:rPr>
        <w:t>Verification that the required disk space is available</w:t>
      </w:r>
    </w:p>
    <w:p w:rsidR="00D627F3" w:rsidRDefault="00D627F3" w:rsidP="00D627F3">
      <w:pPr>
        <w:pStyle w:val="ListParagraph"/>
        <w:numPr>
          <w:ilvl w:val="0"/>
          <w:numId w:val="18"/>
        </w:numPr>
        <w:rPr>
          <w:lang w:val="en-IE"/>
        </w:rPr>
      </w:pPr>
      <w:r w:rsidRPr="00D627F3">
        <w:rPr>
          <w:lang w:val="en-IE"/>
        </w:rPr>
        <w:t>Full removal of any previous version of Microsoft Office 2007, 2010 or 2010</w:t>
      </w:r>
    </w:p>
    <w:p w:rsidR="00D627F3" w:rsidRDefault="00D627F3" w:rsidP="00D627F3">
      <w:pPr>
        <w:pStyle w:val="ListParagraph"/>
        <w:numPr>
          <w:ilvl w:val="0"/>
          <w:numId w:val="18"/>
        </w:numPr>
        <w:rPr>
          <w:lang w:val="en-IE"/>
        </w:rPr>
      </w:pPr>
      <w:r w:rsidRPr="00D627F3">
        <w:rPr>
          <w:lang w:val="en-IE"/>
        </w:rPr>
        <w:t>Installation of any subsequent patches required after the base installation</w:t>
      </w:r>
    </w:p>
    <w:p w:rsidR="00D627F3" w:rsidRDefault="00D627F3" w:rsidP="00D627F3">
      <w:pPr>
        <w:pStyle w:val="ListParagraph"/>
        <w:numPr>
          <w:ilvl w:val="0"/>
          <w:numId w:val="18"/>
        </w:numPr>
        <w:rPr>
          <w:lang w:val="en-IE"/>
        </w:rPr>
      </w:pPr>
      <w:r>
        <w:rPr>
          <w:lang w:val="en-IE"/>
        </w:rPr>
        <w:t>Activation of Microsoft Office components</w:t>
      </w:r>
    </w:p>
    <w:p w:rsidR="00850CA6" w:rsidRPr="00850CA6" w:rsidRDefault="00850CA6" w:rsidP="00D627F3">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D627F3" w:rsidRDefault="00D627F3" w:rsidP="00D627F3">
      <w:pPr>
        <w:rPr>
          <w:lang w:val="en-IE"/>
        </w:rPr>
      </w:pPr>
      <w:r>
        <w:rPr>
          <w:lang w:val="en-IE"/>
        </w:rPr>
        <w:t>The folder structure is laid out as follows:</w:t>
      </w:r>
    </w:p>
    <w:p w:rsidR="00D627F3" w:rsidRDefault="00D627F3" w:rsidP="00D627F3">
      <w:pPr>
        <w:pStyle w:val="ListParagraph"/>
        <w:numPr>
          <w:ilvl w:val="0"/>
          <w:numId w:val="26"/>
        </w:numPr>
        <w:rPr>
          <w:lang w:val="en-IE"/>
        </w:rPr>
      </w:pPr>
      <w:r>
        <w:rPr>
          <w:lang w:val="en-IE"/>
        </w:rPr>
        <w:t>Files</w:t>
      </w:r>
    </w:p>
    <w:p w:rsidR="00D627F3" w:rsidRDefault="00D627F3" w:rsidP="00D627F3">
      <w:pPr>
        <w:pStyle w:val="ListParagraph"/>
        <w:numPr>
          <w:ilvl w:val="1"/>
          <w:numId w:val="26"/>
        </w:numPr>
        <w:rPr>
          <w:lang w:val="en-IE"/>
        </w:rPr>
      </w:pPr>
      <w:r>
        <w:rPr>
          <w:lang w:val="en-IE"/>
        </w:rPr>
        <w:t>Office installation files should be placed here</w:t>
      </w:r>
    </w:p>
    <w:p w:rsidR="00D627F3" w:rsidRDefault="00850CA6" w:rsidP="00850CA6">
      <w:pPr>
        <w:pStyle w:val="ListParagraph"/>
        <w:numPr>
          <w:ilvl w:val="2"/>
          <w:numId w:val="26"/>
        </w:numPr>
        <w:rPr>
          <w:lang w:val="en-IE"/>
        </w:rPr>
      </w:pPr>
      <w:r>
        <w:rPr>
          <w:lang w:val="en-IE"/>
        </w:rPr>
        <w:t xml:space="preserve">Office </w:t>
      </w:r>
      <w:r w:rsidR="00D627F3">
        <w:rPr>
          <w:lang w:val="en-IE"/>
        </w:rPr>
        <w:t>Configuration MSP</w:t>
      </w:r>
      <w:r>
        <w:rPr>
          <w:lang w:val="en-IE"/>
        </w:rPr>
        <w:t xml:space="preserve"> created with the Office Customisation Tool</w:t>
      </w:r>
      <w:r w:rsidR="00D627F3">
        <w:rPr>
          <w:lang w:val="en-IE"/>
        </w:rPr>
        <w:t xml:space="preserve"> should be placed in the “Config” subfolder</w:t>
      </w:r>
      <w:r>
        <w:rPr>
          <w:lang w:val="en-IE"/>
        </w:rPr>
        <w:t xml:space="preserve"> and be named </w:t>
      </w:r>
      <w:r w:rsidRPr="00850CA6">
        <w:rPr>
          <w:lang w:val="en-IE"/>
        </w:rPr>
        <w:t>Office2010ProPlus.MSP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850CA6" w:rsidRDefault="00850CA6" w:rsidP="00850CA6">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850CA6" w:rsidRDefault="00850CA6" w:rsidP="00850CA6">
      <w:pPr>
        <w:pStyle w:val="ListParagraph"/>
        <w:numPr>
          <w:ilvl w:val="3"/>
          <w:numId w:val="26"/>
        </w:numPr>
        <w:rPr>
          <w:lang w:val="en-IE"/>
        </w:rPr>
      </w:pPr>
      <w:r w:rsidRPr="00850CA6">
        <w:rPr>
          <w:lang w:val="en-IE"/>
        </w:rPr>
        <w:t>&lt;Display Level="none" CompletionNotice="no" SuppressModal="yes" NoCancel="yes" AcceptEula="yes" /&gt;</w:t>
      </w:r>
    </w:p>
    <w:p w:rsidR="00850CA6" w:rsidRDefault="00850CA6" w:rsidP="00850CA6">
      <w:pPr>
        <w:pStyle w:val="ListParagraph"/>
        <w:numPr>
          <w:ilvl w:val="2"/>
          <w:numId w:val="26"/>
        </w:numPr>
        <w:rPr>
          <w:lang w:val="en-IE"/>
        </w:rPr>
      </w:pPr>
      <w:r>
        <w:rPr>
          <w:lang w:val="en-IE"/>
        </w:rPr>
        <w:t>Security updates and service pack extracted MSPs should be placed in the “Updates” subfolder</w:t>
      </w:r>
    </w:p>
    <w:p w:rsidR="00850CA6" w:rsidRDefault="00850CA6" w:rsidP="00850CA6">
      <w:pPr>
        <w:pStyle w:val="ListParagraph"/>
        <w:numPr>
          <w:ilvl w:val="0"/>
          <w:numId w:val="26"/>
        </w:numPr>
        <w:rPr>
          <w:lang w:val="en-IE"/>
        </w:rPr>
      </w:pPr>
      <w:r>
        <w:rPr>
          <w:lang w:val="en-IE"/>
        </w:rPr>
        <w:t>SupportFiles</w:t>
      </w:r>
    </w:p>
    <w:p w:rsidR="00850CA6" w:rsidRDefault="00850CA6" w:rsidP="00850CA6">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850CA6" w:rsidRDefault="00850CA6" w:rsidP="00850CA6">
      <w:pPr>
        <w:pStyle w:val="ListParagraph"/>
        <w:numPr>
          <w:ilvl w:val="1"/>
          <w:numId w:val="26"/>
        </w:numPr>
        <w:rPr>
          <w:lang w:val="en-IE"/>
        </w:rPr>
      </w:pPr>
      <w:r>
        <w:rPr>
          <w:lang w:val="en-IE"/>
        </w:rPr>
        <w:t>Contains Office Scrub tools for Office 2007, 2010 and 2013</w:t>
      </w:r>
    </w:p>
    <w:p w:rsidR="00850CA6" w:rsidRDefault="00850CA6" w:rsidP="00850CA6">
      <w:pPr>
        <w:rPr>
          <w:lang w:val="en-IE"/>
        </w:rPr>
      </w:pPr>
      <w:r>
        <w:rPr>
          <w:lang w:val="en-IE"/>
        </w:rPr>
        <w:br w:type="page"/>
      </w:r>
    </w:p>
    <w:p w:rsidR="00D627F3" w:rsidRDefault="00850CA6" w:rsidP="00D627F3">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850CA6" w:rsidRDefault="00850CA6" w:rsidP="00D627F3">
      <w:pPr>
        <w:pStyle w:val="ListParagraph"/>
        <w:numPr>
          <w:ilvl w:val="0"/>
          <w:numId w:val="27"/>
        </w:numPr>
        <w:rPr>
          <w:lang w:val="en-IE"/>
        </w:rPr>
      </w:pPr>
      <w:r>
        <w:rPr>
          <w:lang w:val="en-IE"/>
        </w:rPr>
        <w:t>Deploy-Application.exe</w:t>
      </w:r>
    </w:p>
    <w:p w:rsidR="00850CA6" w:rsidRDefault="00850CA6" w:rsidP="00850CA6">
      <w:pPr>
        <w:pStyle w:val="ListParagraph"/>
        <w:numPr>
          <w:ilvl w:val="1"/>
          <w:numId w:val="27"/>
        </w:numPr>
        <w:rPr>
          <w:lang w:val="en-IE"/>
        </w:rPr>
      </w:pPr>
      <w:r w:rsidRPr="00850CA6">
        <w:rPr>
          <w:lang w:val="en-IE"/>
        </w:rPr>
        <w:t>Installs Office 2010 with core products</w:t>
      </w:r>
    </w:p>
    <w:p w:rsidR="00850CA6" w:rsidRDefault="00850CA6" w:rsidP="00850CA6">
      <w:pPr>
        <w:pStyle w:val="ListParagraph"/>
        <w:numPr>
          <w:ilvl w:val="0"/>
          <w:numId w:val="27"/>
        </w:numPr>
        <w:rPr>
          <w:lang w:val="en-IE"/>
        </w:rPr>
      </w:pPr>
      <w:r w:rsidRPr="00850CA6">
        <w:rPr>
          <w:lang w:val="en-IE"/>
        </w:rPr>
        <w:t>Deploy-Application.exe -addInfoPath</w:t>
      </w:r>
    </w:p>
    <w:p w:rsidR="00850CA6" w:rsidRDefault="00850CA6" w:rsidP="00850CA6">
      <w:pPr>
        <w:pStyle w:val="ListParagraph"/>
        <w:numPr>
          <w:ilvl w:val="1"/>
          <w:numId w:val="27"/>
        </w:numPr>
        <w:rPr>
          <w:lang w:val="en-IE"/>
        </w:rPr>
      </w:pPr>
      <w:r>
        <w:rPr>
          <w:lang w:val="en-IE"/>
        </w:rPr>
        <w:t>Installs Office 2010 with core products and InfoPath</w:t>
      </w:r>
    </w:p>
    <w:p w:rsidR="00850CA6" w:rsidRDefault="00850CA6" w:rsidP="00850CA6">
      <w:pPr>
        <w:pStyle w:val="ListParagraph"/>
        <w:numPr>
          <w:ilvl w:val="0"/>
          <w:numId w:val="27"/>
        </w:numPr>
        <w:rPr>
          <w:lang w:val="en-IE"/>
        </w:rPr>
      </w:pPr>
      <w:r>
        <w:rPr>
          <w:lang w:val="en-IE"/>
        </w:rPr>
        <w:t>Deploy-Application.exe –addComponentsOnly –addInfoPath</w:t>
      </w:r>
    </w:p>
    <w:p w:rsidR="00850CA6" w:rsidRPr="00850CA6" w:rsidRDefault="00850CA6" w:rsidP="00850CA6">
      <w:pPr>
        <w:pStyle w:val="ListParagraph"/>
        <w:numPr>
          <w:ilvl w:val="1"/>
          <w:numId w:val="27"/>
        </w:numPr>
        <w:rPr>
          <w:lang w:val="en-IE"/>
        </w:rPr>
      </w:pPr>
      <w:r>
        <w:rPr>
          <w:lang w:val="en-IE"/>
        </w:rPr>
        <w:t>Installs InfoPath to an existing Office 2010 installation</w:t>
      </w:r>
    </w:p>
    <w:p w:rsidR="00850CA6" w:rsidRDefault="00850CA6" w:rsidP="005B583E">
      <w:pPr>
        <w:pStyle w:val="Heading2"/>
      </w:pPr>
    </w:p>
    <w:p w:rsidR="00105EA9" w:rsidRDefault="00105EA9" w:rsidP="005B583E">
      <w:pPr>
        <w:pStyle w:val="Heading2"/>
      </w:pPr>
      <w:bookmarkStart w:id="36" w:name="_Toc369202039"/>
      <w:r>
        <w:t>Launching the Toolkit</w:t>
      </w:r>
      <w:bookmarkEnd w:id="36"/>
    </w:p>
    <w:p w:rsidR="00C34ED9" w:rsidRDefault="00C34ED9" w:rsidP="00CA40D2"/>
    <w:p w:rsidR="004662C2" w:rsidRDefault="00C34ED9" w:rsidP="00C34ED9">
      <w:pPr>
        <w:pStyle w:val="Heading3"/>
      </w:pPr>
      <w:bookmarkStart w:id="37" w:name="_Toc369202040"/>
      <w:r>
        <w:t>Overview</w:t>
      </w:r>
      <w:bookmarkEnd w:id="37"/>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 xml:space="preserve">–DeploymentType </w:t>
      </w:r>
      <w:r w:rsidRPr="001E0067">
        <w:rPr>
          <w:b/>
        </w:rPr>
        <w:t>“Uninstall” –DeployMode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t>Deploy-Application.exe /32</w:t>
      </w:r>
      <w:r w:rsidR="001E0067" w:rsidRPr="001E0067">
        <w:rPr>
          <w:b/>
        </w:rPr>
        <w:t xml:space="preserve"> –DeploymentType</w:t>
      </w:r>
      <w:r w:rsidRPr="001E0067">
        <w:rPr>
          <w:b/>
        </w:rPr>
        <w:t xml:space="preserve"> “Uninstall” –DeployMode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8" w:name="_Toc363546257"/>
      <w:bookmarkStart w:id="39" w:name="_Toc369202041"/>
      <w:r>
        <w:t>Toolkit</w:t>
      </w:r>
      <w:r w:rsidR="0074119C">
        <w:t xml:space="preserve"> Parameters</w:t>
      </w:r>
      <w:bookmarkEnd w:id="38"/>
      <w:bookmarkEnd w:id="39"/>
    </w:p>
    <w:p w:rsidR="0074119C" w:rsidRPr="00074DF7" w:rsidRDefault="0074119C" w:rsidP="0074119C">
      <w:pPr>
        <w:pStyle w:val="BodyText"/>
      </w:pPr>
    </w:p>
    <w:p w:rsidR="0074119C" w:rsidRDefault="0074119C" w:rsidP="0074119C">
      <w:pPr>
        <w:pStyle w:val="BodyText"/>
      </w:pPr>
      <w:r>
        <w:lastRenderedPageBreak/>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-DeploymentType</w:t>
      </w:r>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2D1CDE">
        <w:t xml:space="preserve">“Interactive” | “Silent” | “NonInteractive”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34ED9" w:rsidRDefault="00A61545" w:rsidP="00C34ED9">
      <w:pPr>
        <w:pStyle w:val="Heading2"/>
        <w:rPr>
          <w:noProof/>
        </w:rPr>
      </w:pPr>
      <w:bookmarkStart w:id="40" w:name="_Toc369202042"/>
      <w:r>
        <w:rPr>
          <w:noProof/>
        </w:rPr>
        <w:t>Customizing</w:t>
      </w:r>
      <w:r w:rsidR="00C34ED9">
        <w:rPr>
          <w:noProof/>
        </w:rPr>
        <w:t xml:space="preserve"> the Toolkit</w:t>
      </w:r>
      <w:bookmarkEnd w:id="40"/>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A61545" w:rsidRPr="0074119C" w:rsidRDefault="00A61545" w:rsidP="0074119C"/>
    <w:p w:rsidR="007D44D0" w:rsidRPr="007D44D0" w:rsidRDefault="007D44D0" w:rsidP="007D44D0">
      <w:pPr>
        <w:pStyle w:val="Heading1"/>
      </w:pPr>
      <w:bookmarkStart w:id="41" w:name="_Toc369202043"/>
      <w:r w:rsidRPr="007D44D0">
        <w:t>Toolkit Functions</w:t>
      </w:r>
      <w:bookmarkEnd w:id="41"/>
    </w:p>
    <w:p w:rsidR="007D44D0" w:rsidRDefault="007D44D0" w:rsidP="007D44D0">
      <w:pPr>
        <w:rPr>
          <w:rFonts w:ascii="Candara" w:hAnsi="Candara"/>
        </w:rPr>
      </w:pPr>
    </w:p>
    <w:p w:rsidR="0005305F" w:rsidRDefault="0005305F" w:rsidP="0005305F">
      <w:pPr>
        <w:pStyle w:val="Heading3"/>
      </w:pPr>
      <w:bookmarkStart w:id="42" w:name="_Toc369202044"/>
      <w:r>
        <w:t>Convert-RegistryPath</w:t>
      </w:r>
      <w:bookmarkEnd w:id="42"/>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05305F" w:rsidRDefault="0005305F" w:rsidP="0005305F">
      <w:r>
        <w:lastRenderedPageBreak/>
        <w:t xml:space="preserve">              Converts the specified registry key path to a format that is compatible with built-in PowerShell cmdlets.</w:t>
      </w:r>
    </w:p>
    <w:p w:rsidR="0005305F" w:rsidRDefault="0005305F" w:rsidP="0005305F">
      <w:r>
        <w:t xml:space="preserve">              Converts registry key hives to their full paths, e.g. HKLM is converted to "HKEY_LOCAL_MACHINE" and prepends "Registry::"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"HKEY_LOCAL_MACHINE\SOFTWARE\Microsoft\Windows\CurrentVersion\Uninstall\{1AD147D0-BE0E-3D6C-AC11-64F6DC4163F1}"</w:t>
      </w:r>
    </w:p>
    <w:p w:rsidR="0005305F" w:rsidRDefault="0005305F" w:rsidP="0005305F">
      <w:r>
        <w:t xml:space="preserve">              -------------------------- EXAMPLE 2 --------------------------</w:t>
      </w:r>
    </w:p>
    <w:p w:rsidR="0005305F" w:rsidRDefault="0005305F" w:rsidP="0005305F">
      <w:r>
        <w:t xml:space="preserve">              C:\PS&gt;Convert-RegistryPath -Key "HKLM:\SOFTWARE\Microsoft\Windows\CurrentVersion\Uninstall\{1AD147D0-BE0E-3D6C-AC11-64F6DC4163F1}"</w:t>
      </w:r>
    </w:p>
    <w:p w:rsidR="0005305F" w:rsidRDefault="0005305F" w:rsidP="0005305F">
      <w:pPr>
        <w:pStyle w:val="Heading3"/>
      </w:pPr>
      <w:bookmarkStart w:id="43" w:name="_Toc369202045"/>
      <w:r>
        <w:t>Copy-File</w:t>
      </w:r>
      <w:bookmarkEnd w:id="43"/>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"$dirSupportFiles\MyApp.ini" -Destination "$envWindir\MyApp.ini"</w:t>
      </w:r>
    </w:p>
    <w:p w:rsidR="0005305F" w:rsidRDefault="0005305F" w:rsidP="0005305F">
      <w:pPr>
        <w:pStyle w:val="Heading3"/>
      </w:pPr>
      <w:bookmarkStart w:id="44" w:name="_Toc369202046"/>
      <w:r>
        <w:t>Execute-MSI</w:t>
      </w:r>
      <w:bookmarkEnd w:id="44"/>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05305F" w:rsidRDefault="0005305F" w:rsidP="0005305F">
      <w:r>
        <w:lastRenderedPageBreak/>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msiexec based on the preferences in the XML configuration file, e.g. "REBOOT=ReallySuppress /QB!"</w:t>
      </w:r>
    </w:p>
    <w:p w:rsidR="0005305F" w:rsidRDefault="0005305F" w:rsidP="0005305F">
      <w:r>
        <w:t xml:space="preserve">              Automatically generates a log file name and creates a verbose log file for all msiexec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t xml:space="preserve">              MSI file.</w:t>
      </w:r>
    </w:p>
    <w:p w:rsidR="0005305F" w:rsidRDefault="0005305F" w:rsidP="0005305F">
      <w:r w:rsidRPr="0005305F">
        <w:rPr>
          <w:b/>
        </w:rPr>
        <w:t xml:space="preserve">Parameter  </w:t>
      </w:r>
      <w:r>
        <w:t xml:space="preserve"> : Action</w:t>
      </w:r>
    </w:p>
    <w:p w:rsidR="0005305F" w:rsidRDefault="0005305F" w:rsidP="0005305F">
      <w:r>
        <w:t xml:space="preserve">              The action to perform ["Install","Uninstall","Patch","Repair","ActiveSetup"]</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"REBOOT=ReallySuppress /QB!", uninstall default is </w:t>
      </w:r>
    </w:p>
    <w:p w:rsidR="0005305F" w:rsidRDefault="0005305F" w:rsidP="0005305F">
      <w:r>
        <w:t xml:space="preserve">              "REBOOT=ReallySuppress /QN"</w:t>
      </w:r>
    </w:p>
    <w:p w:rsidR="0005305F" w:rsidRDefault="0005305F" w:rsidP="0005305F">
      <w:r>
        <w:t xml:space="preserve">              LogName</w:t>
      </w:r>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displayname and version of the </w:t>
      </w:r>
    </w:p>
    <w:p w:rsidR="0005305F" w:rsidRDefault="0005305F" w:rsidP="0005305F">
      <w:r>
        <w:t xml:space="preserve">              application.</w:t>
      </w:r>
    </w:p>
    <w:p w:rsidR="0005305F" w:rsidRDefault="0005305F" w:rsidP="0005305F">
      <w:r>
        <w:t xml:space="preserve">              WorkingDirectory</w:t>
      </w:r>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lastRenderedPageBreak/>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t xml:space="preserve">              -------------------------- EXAMPLE 3 --------------------------</w:t>
      </w:r>
    </w:p>
    <w:p w:rsidR="0005305F" w:rsidRDefault="0005305F" w:rsidP="0005305F">
      <w:r>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5" w:name="_Toc369202047"/>
      <w:r>
        <w:t>Execute-Process</w:t>
      </w:r>
      <w:bookmarkEnd w:id="45"/>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FilePath</w:t>
      </w:r>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"$dirFiles"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WindowStyle</w:t>
      </w:r>
    </w:p>
    <w:p w:rsidR="0005305F" w:rsidRDefault="0005305F" w:rsidP="0005305F">
      <w:r>
        <w:t xml:space="preserve">              Style of the window of the process executed: "Normal","Hidden","Maximized","Minimized" [Default is "Normal"]</w:t>
      </w:r>
    </w:p>
    <w:p w:rsidR="0005305F" w:rsidRDefault="0005305F" w:rsidP="0005305F">
      <w:r>
        <w:t xml:space="preserve">              WorkingDirectory</w:t>
      </w:r>
    </w:p>
    <w:p w:rsidR="0005305F" w:rsidRDefault="0005305F" w:rsidP="0005305F">
      <w:r>
        <w:t xml:space="preserve">              The working directory used for executing the process.</w:t>
      </w:r>
    </w:p>
    <w:p w:rsidR="0005305F" w:rsidRDefault="0005305F" w:rsidP="0005305F">
      <w:r>
        <w:lastRenderedPageBreak/>
        <w:t xml:space="preserve">              Defaults to the directory of the file being executed.</w:t>
      </w:r>
    </w:p>
    <w:p w:rsidR="0005305F" w:rsidRDefault="0005305F" w:rsidP="0005305F">
      <w:r>
        <w:t xml:space="preserve">              NoWait</w:t>
      </w:r>
    </w:p>
    <w:p w:rsidR="0005305F" w:rsidRDefault="0005305F" w:rsidP="0005305F">
      <w:r>
        <w:t xml:space="preserve">              PassThru</w:t>
      </w:r>
    </w:p>
    <w:p w:rsidR="0005305F" w:rsidRDefault="0005305F" w:rsidP="0005305F">
      <w:r>
        <w:t xml:space="preserve">              Returns STDOut and STDErr output from the process.</w:t>
      </w:r>
    </w:p>
    <w:p w:rsidR="0005305F" w:rsidRDefault="0005305F" w:rsidP="0005305F">
      <w:r>
        <w:t xml:space="preserve">              IgnoreExitCodes</w:t>
      </w:r>
    </w:p>
    <w:p w:rsidR="0005305F" w:rsidRDefault="0005305F" w:rsidP="0005305F">
      <w:r>
        <w:t xml:space="preserve">              List the exit codes you want to ignore.</w:t>
      </w:r>
    </w:p>
    <w:p w:rsidR="0005305F" w:rsidRDefault="0005305F" w:rsidP="0005305F">
      <w:r>
        <w:t xml:space="preserve">              ContinueOnError</w:t>
      </w:r>
    </w:p>
    <w:p w:rsidR="0005305F" w:rsidRDefault="0005305F" w:rsidP="0005305F">
      <w:r>
        <w:t xml:space="preserve">              Continue if an exit code is returned by the process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-FilePath "uninstall_flash_player_64bit.exe" -Arguments "/uninstall" -WindowStyle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-FilePath "$dirFiles\Bin\setup.exe" -Arguments "/S" -WindowStyle Hidden</w:t>
      </w:r>
    </w:p>
    <w:p w:rsidR="0005305F" w:rsidRDefault="0005305F" w:rsidP="0005305F">
      <w:r>
        <w:t xml:space="preserve">              -------------------------- EXAMPLE 3 --------------------------</w:t>
      </w:r>
    </w:p>
    <w:p w:rsidR="0005305F" w:rsidRDefault="0005305F" w:rsidP="0005305F">
      <w:r>
        <w:t xml:space="preserve">              C:\PS&gt;Execute-Process -FilePath "setup.exe" -Arguments "/S" -IgnoreExitCodes "1,2"</w:t>
      </w:r>
    </w:p>
    <w:p w:rsidR="0005305F" w:rsidRDefault="0005305F" w:rsidP="0005305F">
      <w:pPr>
        <w:pStyle w:val="Heading3"/>
      </w:pPr>
      <w:bookmarkStart w:id="46" w:name="_Toc369202048"/>
      <w:r>
        <w:t>Exit-Script</w:t>
      </w:r>
      <w:bookmarkEnd w:id="46"/>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the options specified in the deployment script, e.g. </w:t>
      </w:r>
    </w:p>
    <w:p w:rsidR="0005305F" w:rsidRDefault="0005305F" w:rsidP="0005305F">
      <w:r>
        <w:lastRenderedPageBreak/>
        <w:t xml:space="preserve">              If $AllowRebootPassThru is set to False, it will suppress any "3010" exit codes detected during the installation and instead pass the "0" exit code.</w:t>
      </w:r>
    </w:p>
    <w:p w:rsidR="0005305F" w:rsidRDefault="0005305F" w:rsidP="0005305F">
      <w:r w:rsidRPr="0005305F">
        <w:rPr>
          <w:b/>
        </w:rPr>
        <w:t xml:space="preserve">Parameter  </w:t>
      </w:r>
      <w:r>
        <w:t xml:space="preserve"> : ExitCode</w:t>
      </w:r>
    </w:p>
    <w:p w:rsidR="0005305F" w:rsidRDefault="0005305F" w:rsidP="0005305F">
      <w:r>
        <w:t xml:space="preserve">              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-ExitCode "0"</w:t>
      </w:r>
    </w:p>
    <w:p w:rsidR="0005305F" w:rsidRPr="008F0B8C" w:rsidRDefault="0005305F" w:rsidP="0005305F">
      <w:pPr>
        <w:rPr>
          <w:lang w:val="fr-FR"/>
        </w:rPr>
      </w:pPr>
      <w:r w:rsidRPr="008F0B8C">
        <w:rPr>
          <w:lang w:val="fr-FR"/>
        </w:rPr>
        <w:t xml:space="preserve">              -------------------------- EXAMPLE 2 --------------------------</w:t>
      </w:r>
    </w:p>
    <w:p w:rsidR="0005305F" w:rsidRPr="008F0B8C" w:rsidRDefault="0005305F" w:rsidP="0005305F">
      <w:pPr>
        <w:rPr>
          <w:lang w:val="fr-FR"/>
        </w:rPr>
      </w:pPr>
      <w:r w:rsidRPr="008F0B8C">
        <w:rPr>
          <w:lang w:val="fr-FR"/>
        </w:rPr>
        <w:t xml:space="preserve">              C:\PS&gt;Exit-Script -ExitCode "1618"</w:t>
      </w:r>
    </w:p>
    <w:p w:rsidR="0005305F" w:rsidRDefault="0005305F" w:rsidP="0005305F">
      <w:pPr>
        <w:pStyle w:val="Heading3"/>
      </w:pPr>
      <w:bookmarkStart w:id="47" w:name="_Toc369202049"/>
      <w:r>
        <w:t>Get-FileVersion</w:t>
      </w:r>
      <w:bookmarkEnd w:id="47"/>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48" w:name="_Toc369202050"/>
      <w:r>
        <w:t>Get-HardwarePlatform</w:t>
      </w:r>
      <w:bookmarkEnd w:id="48"/>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C:\PS&gt;Get-HardwarePlatform</w:t>
      </w:r>
    </w:p>
    <w:p w:rsidR="0005305F" w:rsidRDefault="0005305F" w:rsidP="0005305F">
      <w:pPr>
        <w:pStyle w:val="Heading3"/>
      </w:pPr>
      <w:bookmarkStart w:id="49" w:name="_Toc369202051"/>
      <w:r>
        <w:lastRenderedPageBreak/>
        <w:t>Get-IniContent</w:t>
      </w:r>
      <w:bookmarkEnd w:id="49"/>
    </w:p>
    <w:p w:rsidR="0005305F" w:rsidRDefault="0005305F" w:rsidP="0005305F">
      <w:r w:rsidRPr="0005305F">
        <w:rPr>
          <w:b/>
        </w:rPr>
        <w:t>Synopsis</w:t>
      </w:r>
      <w:r>
        <w:t xml:space="preserve">    : Parses an ini file and returns the contents as objects with ini section, name and value properties</w:t>
      </w:r>
    </w:p>
    <w:p w:rsidR="0005305F" w:rsidRDefault="0005305F" w:rsidP="0005305F">
      <w:r w:rsidRPr="0005305F">
        <w:rPr>
          <w:b/>
        </w:rPr>
        <w:t>Description</w:t>
      </w:r>
      <w:r>
        <w:t xml:space="preserve">: </w:t>
      </w:r>
    </w:p>
    <w:p w:rsidR="0005305F" w:rsidRDefault="0005305F" w:rsidP="0005305F">
      <w:r>
        <w:t xml:space="preserve">              Parses an ini file and returns the contents as objects with ini section, name and value properties</w:t>
      </w:r>
    </w:p>
    <w:p w:rsidR="0005305F" w:rsidRDefault="0005305F" w:rsidP="0005305F">
      <w:r w:rsidRPr="0005305F">
        <w:rPr>
          <w:b/>
        </w:rPr>
        <w:t xml:space="preserve">Parameter  </w:t>
      </w:r>
      <w:r>
        <w:t xml:space="preserve"> : FilePath</w:t>
      </w:r>
    </w:p>
    <w:p w:rsidR="0005305F" w:rsidRDefault="0005305F" w:rsidP="0005305F">
      <w:r>
        <w:t xml:space="preserve">              Path to the ini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C:\PS&gt;Get-IniContent "$envProgramFilesX86\IBM\Lotus\Notes\notes.ini"</w:t>
      </w:r>
    </w:p>
    <w:p w:rsidR="0005305F" w:rsidRDefault="0005305F" w:rsidP="0005305F">
      <w:r>
        <w:t xml:space="preserve">              -------------------------- EXAMPLE 2 --------------------------</w:t>
      </w:r>
    </w:p>
    <w:p w:rsidR="0005305F" w:rsidRDefault="0005305F" w:rsidP="0005305F">
      <w:r>
        <w:t xml:space="preserve">              C:\PS&gt;Get-IniContent "$envProgramFilesX86\IBM\Lotus\Notes\notes.ini" | Where { $_.Name -eq "KeyFileName" } | Select Value -ExpandProperty Value</w:t>
      </w:r>
    </w:p>
    <w:p w:rsidR="008F0B8C" w:rsidRDefault="008F0B8C" w:rsidP="008F0B8C">
      <w:pPr>
        <w:pStyle w:val="Heading3"/>
      </w:pPr>
      <w:bookmarkStart w:id="50" w:name="_Toc369202052"/>
      <w:r>
        <w:t>Get-FreeDiskSpace</w:t>
      </w:r>
      <w:bookmarkEnd w:id="50"/>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Get-FreeDiskSpace -Drive "C:"</w:t>
      </w:r>
    </w:p>
    <w:p w:rsidR="008F0B8C" w:rsidRDefault="008F0B8C" w:rsidP="008F0B8C">
      <w:pPr>
        <w:pStyle w:val="Heading3"/>
      </w:pPr>
      <w:bookmarkStart w:id="51" w:name="_Toc369202053"/>
      <w:r>
        <w:t>Get-HardwarePlatform</w:t>
      </w:r>
      <w:bookmarkEnd w:id="51"/>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lastRenderedPageBreak/>
        <w:t xml:space="preserve">Parameter  </w:t>
      </w:r>
      <w:r>
        <w:t xml:space="preserve"> :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8F0B8C" w:rsidRDefault="008F0B8C" w:rsidP="008F0B8C">
      <w:pPr>
        <w:pStyle w:val="Heading3"/>
      </w:pPr>
      <w:bookmarkStart w:id="52" w:name="_Toc369202054"/>
      <w:r>
        <w:t>Get-IniContent</w:t>
      </w:r>
      <w:bookmarkEnd w:id="52"/>
    </w:p>
    <w:p w:rsidR="008F0B8C" w:rsidRDefault="008F0B8C" w:rsidP="008F0B8C">
      <w:r w:rsidRPr="0005305F">
        <w:rPr>
          <w:b/>
        </w:rPr>
        <w:t>Synopsis</w:t>
      </w:r>
      <w:r>
        <w:t xml:space="preserve">    : Parses an ini file and returns the contents as objects with ini section, name and value properties</w:t>
      </w:r>
    </w:p>
    <w:p w:rsidR="008F0B8C" w:rsidRDefault="008F0B8C" w:rsidP="008F0B8C">
      <w:r w:rsidRPr="0005305F">
        <w:rPr>
          <w:b/>
        </w:rPr>
        <w:t>Description</w:t>
      </w:r>
      <w:r>
        <w:t xml:space="preserve">: </w:t>
      </w:r>
    </w:p>
    <w:p w:rsidR="008F0B8C" w:rsidRDefault="008F0B8C" w:rsidP="008F0B8C">
      <w:r>
        <w:t xml:space="preserve">              Parses an ini file and returns the contents as objects with ini section, name and value properties</w:t>
      </w:r>
    </w:p>
    <w:p w:rsidR="008F0B8C" w:rsidRDefault="008F0B8C" w:rsidP="008F0B8C">
      <w:r w:rsidRPr="0005305F">
        <w:rPr>
          <w:b/>
        </w:rPr>
        <w:t xml:space="preserve">Parameter  </w:t>
      </w:r>
      <w:r>
        <w:t xml:space="preserve"> : FilePath</w:t>
      </w:r>
    </w:p>
    <w:p w:rsidR="008F0B8C" w:rsidRDefault="008F0B8C" w:rsidP="008F0B8C">
      <w:r>
        <w:t xml:space="preserve">              Path to the ini file</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C:\PS&gt;Get-IniContent "$envProgramFilesX86\IBM\Lotus\Notes\notes.ini"</w:t>
      </w:r>
    </w:p>
    <w:p w:rsidR="008F0B8C" w:rsidRDefault="008F0B8C" w:rsidP="008F0B8C">
      <w:r>
        <w:t xml:space="preserve">              -------------------------- EXAMPLE 2 --------------------------</w:t>
      </w:r>
    </w:p>
    <w:p w:rsidR="008F0B8C" w:rsidRDefault="008F0B8C" w:rsidP="008F0B8C">
      <w:r>
        <w:t xml:space="preserve">              C:\PS&gt;Get-IniContent "$envProgramFilesX86\IBM\Lotus\Notes\notes.ini" | Where { $_.Name -eq "KeyFileName" } | Select Value -ExpandProperty Value</w:t>
      </w:r>
    </w:p>
    <w:p w:rsidR="008F0B8C" w:rsidRDefault="008F0B8C" w:rsidP="0005305F"/>
    <w:p w:rsidR="0005305F" w:rsidRDefault="0005305F" w:rsidP="0005305F">
      <w:pPr>
        <w:pStyle w:val="Heading3"/>
      </w:pPr>
      <w:bookmarkStart w:id="53" w:name="_Toc369202055"/>
      <w:r>
        <w:t>Get-InstalledApplication</w:t>
      </w:r>
      <w:bookmarkEnd w:id="53"/>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05305F" w:rsidRDefault="0005305F" w:rsidP="0005305F">
      <w:r w:rsidRPr="0005305F">
        <w:rPr>
          <w:b/>
        </w:rPr>
        <w:t xml:space="preserve">Parameter  </w:t>
      </w:r>
      <w:r>
        <w:t xml:space="preserve"> : Name</w:t>
      </w:r>
    </w:p>
    <w:p w:rsidR="0005305F" w:rsidRDefault="0005305F" w:rsidP="0005305F">
      <w:r>
        <w:t xml:space="preserve">              ProductCode</w:t>
      </w:r>
    </w:p>
    <w:p w:rsidR="0005305F" w:rsidRDefault="0005305F" w:rsidP="0005305F">
      <w:r>
        <w:t xml:space="preserve">              The product code of the application you want to retrieve information on.</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-ProductCode "{1AD147D0-BE0E-3D6C-AC11-64F6DC4163F1}"</w:t>
      </w:r>
    </w:p>
    <w:p w:rsidR="0005305F" w:rsidRDefault="0005305F" w:rsidP="0005305F">
      <w:pPr>
        <w:pStyle w:val="Heading3"/>
      </w:pPr>
      <w:bookmarkStart w:id="54" w:name="_Toc369202056"/>
      <w:r>
        <w:t>Get-RegistryKey</w:t>
      </w:r>
      <w:bookmarkEnd w:id="54"/>
    </w:p>
    <w:p w:rsidR="0005305F" w:rsidRDefault="0005305F" w:rsidP="0005305F">
      <w:r w:rsidRPr="0005305F">
        <w:rPr>
          <w:b/>
        </w:rPr>
        <w:t>Synopsis</w:t>
      </w:r>
      <w:r>
        <w:t xml:space="preserve">    : Retrieves value names and value data for a specified registry key</w:t>
      </w:r>
    </w:p>
    <w:p w:rsidR="0005305F" w:rsidRDefault="0005305F" w:rsidP="0005305F">
      <w:r w:rsidRPr="0005305F">
        <w:rPr>
          <w:b/>
        </w:rPr>
        <w:t>Description</w:t>
      </w:r>
      <w:r>
        <w:t xml:space="preserve">: </w:t>
      </w:r>
    </w:p>
    <w:p w:rsidR="0005305F" w:rsidRDefault="0005305F" w:rsidP="0005305F">
      <w:r>
        <w:t xml:space="preserve">              Retrieves value names and value data for a specified registry key.</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cmdlet</w:t>
      </w:r>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NT\CurrentVersion\Image File Execution Options\iexplore.exe"</w:t>
      </w:r>
    </w:p>
    <w:p w:rsidR="0005305F" w:rsidRDefault="0005305F" w:rsidP="0005305F">
      <w:pPr>
        <w:pStyle w:val="Heading3"/>
      </w:pPr>
      <w:bookmarkStart w:id="55" w:name="_Toc369202057"/>
      <w:r>
        <w:t>Get-ScheduledTask</w:t>
      </w:r>
      <w:bookmarkEnd w:id="55"/>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w:t>
      </w:r>
      <w:bookmarkStart w:id="56" w:name="_GoBack"/>
      <w:bookmarkEnd w:id="56"/>
      <w:r w:rsidR="00F47A96">
        <w:t>ContinueOnError</w:t>
      </w:r>
    </w:p>
    <w:p w:rsidR="00F47A96" w:rsidRDefault="00F47A96" w:rsidP="00F47A96">
      <w:r>
        <w:t xml:space="preserve">              Continue if an error is encountered</w:t>
      </w:r>
    </w:p>
    <w:p w:rsidR="00F47A96" w:rsidRDefault="00F47A96" w:rsidP="0005305F"/>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57" w:name="_Toc369202058"/>
      <w:r>
        <w:t>Install-MSUpdates</w:t>
      </w:r>
      <w:bookmarkEnd w:id="57"/>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05305F" w:rsidP="0005305F">
      <w:r>
        <w:t xml:space="preserve">              Installs all Microsft Updates in a given directory of type ".exe", ".msu" or ".msp"</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"$dirFiles\MSUpdates"</w:t>
      </w:r>
    </w:p>
    <w:p w:rsidR="0005305F" w:rsidRDefault="0005305F" w:rsidP="0005305F">
      <w:pPr>
        <w:pStyle w:val="Heading3"/>
      </w:pPr>
      <w:bookmarkStart w:id="58" w:name="_Toc369202059"/>
      <w:r>
        <w:t>Install-SCCMSoftwareUpdates</w:t>
      </w:r>
      <w:bookmarkEnd w:id="58"/>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C:\PS&gt;Install-SCCMSoftwareUpdates</w:t>
      </w:r>
    </w:p>
    <w:p w:rsidR="0005305F" w:rsidRDefault="0005305F" w:rsidP="0005305F">
      <w:pPr>
        <w:pStyle w:val="Heading3"/>
      </w:pPr>
      <w:bookmarkStart w:id="59" w:name="_Toc369202060"/>
      <w:r>
        <w:t>Invoke-SCCMTask</w:t>
      </w:r>
      <w:bookmarkEnd w:id="59"/>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ScheduleID</w:t>
      </w:r>
    </w:p>
    <w:p w:rsidR="0005305F" w:rsidRDefault="0005305F" w:rsidP="0005305F">
      <w:r>
        <w:t xml:space="preserve">              ScheduleId</w:t>
      </w:r>
    </w:p>
    <w:p w:rsidR="0005305F" w:rsidRDefault="0005305F" w:rsidP="0005305F">
      <w:r>
        <w:t xml:space="preserve">              ContinueOnError</w:t>
      </w:r>
    </w:p>
    <w:p w:rsidR="0005305F" w:rsidRDefault="0005305F" w:rsidP="0005305F">
      <w:r>
        <w:lastRenderedPageBreak/>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"SoftwareUpdatesScan"</w:t>
      </w:r>
    </w:p>
    <w:p w:rsidR="0005305F" w:rsidRDefault="0005305F" w:rsidP="0005305F">
      <w:r>
        <w:t xml:space="preserve">              -------------------------- EXAMPLE 2 --------------------------</w:t>
      </w:r>
    </w:p>
    <w:p w:rsidR="0005305F" w:rsidRDefault="0005305F" w:rsidP="0005305F">
      <w:r>
        <w:t xml:space="preserve">              C:\PS&gt;Invoke-SCCMTask</w:t>
      </w:r>
    </w:p>
    <w:p w:rsidR="0005305F" w:rsidRDefault="0005305F" w:rsidP="0005305F">
      <w:pPr>
        <w:pStyle w:val="Heading3"/>
      </w:pPr>
      <w:bookmarkStart w:id="60" w:name="_Toc369202061"/>
      <w:r>
        <w:t>New-Shortcut</w:t>
      </w:r>
      <w:bookmarkEnd w:id="60"/>
    </w:p>
    <w:p w:rsidR="0005305F" w:rsidRDefault="0005305F" w:rsidP="0005305F">
      <w:r w:rsidRPr="0005305F">
        <w:rPr>
          <w:b/>
        </w:rPr>
        <w:t>Synopsis</w:t>
      </w:r>
      <w:r>
        <w:t xml:space="preserve">    : Creates a new shortcut .lnk or .url file, which can be used for example on the start menu.</w:t>
      </w:r>
    </w:p>
    <w:p w:rsidR="0005305F" w:rsidRDefault="0005305F" w:rsidP="0005305F">
      <w:r w:rsidRPr="0005305F">
        <w:rPr>
          <w:b/>
        </w:rPr>
        <w:t>Description</w:t>
      </w:r>
      <w:r>
        <w:t xml:space="preserve">: </w:t>
      </w:r>
    </w:p>
    <w:p w:rsidR="0005305F" w:rsidRDefault="0005305F" w:rsidP="0005305F">
      <w:r>
        <w:t xml:space="preserve">              Creates a new shortcut .lnk or .url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t xml:space="preserve">              TargetPath</w:t>
      </w:r>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IconLocation</w:t>
      </w:r>
    </w:p>
    <w:p w:rsidR="0005305F" w:rsidRDefault="0005305F" w:rsidP="0005305F">
      <w:r>
        <w:t xml:space="preserve">              Location of the icon used for the shortcut</w:t>
      </w:r>
    </w:p>
    <w:p w:rsidR="0005305F" w:rsidRDefault="0005305F" w:rsidP="0005305F">
      <w:r>
        <w:t xml:space="preserve">              Description</w:t>
      </w:r>
    </w:p>
    <w:p w:rsidR="0005305F" w:rsidRDefault="0005305F" w:rsidP="0005305F">
      <w:r>
        <w:t xml:space="preserve">              </w:t>
      </w:r>
      <w:r w:rsidRPr="0005305F">
        <w:rPr>
          <w:b/>
        </w:rPr>
        <w:t>Description</w:t>
      </w:r>
      <w:r>
        <w:t>of the shortcut</w:t>
      </w:r>
    </w:p>
    <w:p w:rsidR="0005305F" w:rsidRDefault="0005305F" w:rsidP="0005305F">
      <w:r>
        <w:t xml:space="preserve">              WorkingDirectory</w:t>
      </w:r>
    </w:p>
    <w:p w:rsidR="0005305F" w:rsidRDefault="0005305F" w:rsidP="0005305F">
      <w:r>
        <w:t xml:space="preserve">              Working Directory to be used for the target path</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"$envProgramData\Microsoft\Windows\Start Menu\My Shortcut.lnk" -TargetPath "$envWinDir\system32\notepad.exe" -IconLocation </w:t>
      </w:r>
    </w:p>
    <w:p w:rsidR="0005305F" w:rsidRDefault="0005305F" w:rsidP="0005305F">
      <w:r>
        <w:t xml:space="preserve">              "$envWinDir\system32\notepad.exe" -</w:t>
      </w:r>
      <w:r w:rsidRPr="0005305F">
        <w:rPr>
          <w:b/>
        </w:rPr>
        <w:t>Description</w:t>
      </w:r>
      <w:r>
        <w:t>"Notepad" -WorkingDirectory "$envHomeDrive\$envHomePath"</w:t>
      </w:r>
    </w:p>
    <w:p w:rsidR="0005305F" w:rsidRDefault="0005305F" w:rsidP="0005305F">
      <w:pPr>
        <w:pStyle w:val="Heading3"/>
      </w:pPr>
      <w:bookmarkStart w:id="61" w:name="_Toc369202062"/>
      <w:r>
        <w:lastRenderedPageBreak/>
        <w:t>Refresh-Desktop</w:t>
      </w:r>
      <w:bookmarkEnd w:id="61"/>
    </w:p>
    <w:p w:rsidR="0005305F" w:rsidRDefault="0005305F" w:rsidP="0005305F">
      <w:r w:rsidRPr="0005305F">
        <w:rPr>
          <w:b/>
        </w:rPr>
        <w:t>Synopsis</w:t>
      </w:r>
      <w:r>
        <w:t xml:space="preserve">    : Forces the Windows Exporer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Exporer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C:\PS&gt;Refresh-Desktop</w:t>
      </w:r>
    </w:p>
    <w:p w:rsidR="0005305F" w:rsidRDefault="0005305F" w:rsidP="0005305F">
      <w:pPr>
        <w:pStyle w:val="Heading3"/>
      </w:pPr>
      <w:bookmarkStart w:id="62" w:name="_Toc369202063"/>
      <w:r>
        <w:t>Register-DLL</w:t>
      </w:r>
      <w:bookmarkEnd w:id="62"/>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"$envProgramFiles\Documentum\Shared\DcTLSFileToDMSComp.dll"</w:t>
      </w:r>
    </w:p>
    <w:p w:rsidR="0005305F" w:rsidRDefault="0005305F" w:rsidP="0005305F">
      <w:pPr>
        <w:pStyle w:val="Heading3"/>
      </w:pPr>
      <w:bookmarkStart w:id="63" w:name="_Toc369202064"/>
      <w:r>
        <w:t>Remove-File</w:t>
      </w:r>
      <w:bookmarkEnd w:id="63"/>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Recurse</w:t>
      </w:r>
    </w:p>
    <w:p w:rsidR="0005305F" w:rsidRDefault="0005305F" w:rsidP="0005305F">
      <w:r>
        <w:t xml:space="preserve">              Optionally, remove all files recursively in a directory</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-Recurse</w:t>
      </w:r>
    </w:p>
    <w:p w:rsidR="0005305F" w:rsidRDefault="0005305F" w:rsidP="0005305F">
      <w:pPr>
        <w:pStyle w:val="Heading3"/>
      </w:pPr>
      <w:bookmarkStart w:id="64" w:name="_Toc369202065"/>
      <w:r>
        <w:t>Remove-MSIApplications</w:t>
      </w:r>
      <w:bookmarkEnd w:id="64"/>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uninstall string </w:t>
      </w:r>
    </w:p>
    <w:p w:rsidR="0005305F" w:rsidRDefault="0005305F" w:rsidP="0005305F">
      <w:r>
        <w:t xml:space="preserve">              matches "msiexec"</w:t>
      </w:r>
    </w:p>
    <w:p w:rsidR="0005305F" w:rsidRDefault="0005305F" w:rsidP="0005305F">
      <w:r w:rsidRPr="0005305F">
        <w:rPr>
          <w:b/>
        </w:rPr>
        <w:t xml:space="preserve">Parameter  </w:t>
      </w:r>
      <w:r>
        <w:t xml:space="preserve"> : Name</w:t>
      </w:r>
    </w:p>
    <w:p w:rsidR="0005305F" w:rsidRDefault="0005305F" w:rsidP="0005305F">
      <w:r>
        <w:t xml:space="preserve">              The name of the application you want to uninstall.</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65" w:name="_Toc369202066"/>
      <w:r>
        <w:t>Remove-RegistryKey</w:t>
      </w:r>
      <w:bookmarkEnd w:id="65"/>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t xml:space="preserve">              Deletes the specified registry key or value</w:t>
      </w:r>
    </w:p>
    <w:p w:rsidR="0005305F" w:rsidRDefault="0005305F" w:rsidP="0005305F">
      <w:r w:rsidRPr="0005305F">
        <w:rPr>
          <w:b/>
        </w:rPr>
        <w:lastRenderedPageBreak/>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Recurse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"HKLM:\SOFTWARE\Microsoft\Windows\CurrentVersion\Run" -Name "RunAppInstall"</w:t>
      </w:r>
    </w:p>
    <w:p w:rsidR="0005305F" w:rsidRDefault="0005305F" w:rsidP="0005305F">
      <w:pPr>
        <w:pStyle w:val="Heading3"/>
      </w:pPr>
      <w:bookmarkStart w:id="66" w:name="_Toc369202067"/>
      <w:r>
        <w:t>Set-IniContent</w:t>
      </w:r>
      <w:bookmarkEnd w:id="66"/>
    </w:p>
    <w:p w:rsidR="0005305F" w:rsidRDefault="0005305F" w:rsidP="0005305F">
      <w:r w:rsidRPr="0005305F">
        <w:rPr>
          <w:b/>
        </w:rPr>
        <w:t>Synopsis</w:t>
      </w:r>
      <w:r>
        <w:t xml:space="preserve">    : Adds or sets the value of a property in an ini file</w:t>
      </w:r>
    </w:p>
    <w:p w:rsidR="0005305F" w:rsidRDefault="0005305F" w:rsidP="0005305F">
      <w:r w:rsidRPr="0005305F">
        <w:rPr>
          <w:b/>
        </w:rPr>
        <w:t>Description</w:t>
      </w:r>
      <w:r>
        <w:t xml:space="preserve">: </w:t>
      </w:r>
    </w:p>
    <w:p w:rsidR="0005305F" w:rsidRDefault="0005305F" w:rsidP="0005305F">
      <w:r>
        <w:t xml:space="preserve">              Adds or sets the value of a property in an ini file</w:t>
      </w:r>
    </w:p>
    <w:p w:rsidR="0005305F" w:rsidRDefault="0005305F" w:rsidP="0005305F">
      <w:r w:rsidRPr="0005305F">
        <w:rPr>
          <w:b/>
        </w:rPr>
        <w:t xml:space="preserve">Parameter  </w:t>
      </w:r>
      <w:r>
        <w:t xml:space="preserve"> : FilePath</w:t>
      </w:r>
    </w:p>
    <w:p w:rsidR="0005305F" w:rsidRDefault="0005305F" w:rsidP="0005305F">
      <w:r>
        <w:t xml:space="preserve">              Path to the inin file</w:t>
      </w:r>
    </w:p>
    <w:p w:rsidR="0005305F" w:rsidRDefault="0005305F" w:rsidP="0005305F">
      <w:r>
        <w:t xml:space="preserve">              Key</w:t>
      </w:r>
    </w:p>
    <w:p w:rsidR="0005305F" w:rsidRDefault="0005305F" w:rsidP="0005305F">
      <w:r>
        <w:t xml:space="preserve">              The ini property name</w:t>
      </w:r>
    </w:p>
    <w:p w:rsidR="0005305F" w:rsidRDefault="0005305F" w:rsidP="0005305F">
      <w:r>
        <w:t xml:space="preserve">              Value</w:t>
      </w:r>
    </w:p>
    <w:p w:rsidR="0005305F" w:rsidRDefault="0005305F" w:rsidP="0005305F">
      <w:r>
        <w:t xml:space="preserve">              The ini property value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C:\PS&gt;Set-IniContent "$envProgramFilesX86\IBM\Lotus\Notes\notes.ini" -Key "AutoLogoffMinutes" -Value "10"</w:t>
      </w:r>
    </w:p>
    <w:p w:rsidR="0005305F" w:rsidRDefault="0005305F" w:rsidP="0005305F">
      <w:pPr>
        <w:pStyle w:val="Heading3"/>
      </w:pPr>
      <w:bookmarkStart w:id="67" w:name="_Toc369202068"/>
      <w:r>
        <w:lastRenderedPageBreak/>
        <w:t>Set-PinnedApplication</w:t>
      </w:r>
      <w:bookmarkEnd w:id="67"/>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FilePath</w:t>
      </w:r>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"PintoStartMenu" -FilePath "$envProgramFilesX86\IBM\Lotus\Notes\notes.exe"</w:t>
      </w:r>
    </w:p>
    <w:p w:rsidR="0005305F" w:rsidRDefault="0005305F" w:rsidP="0005305F">
      <w:r>
        <w:t xml:space="preserve">              -------------------------- EXAMPLE 2 --------------------------</w:t>
      </w:r>
    </w:p>
    <w:p w:rsidR="0005305F" w:rsidRDefault="0005305F" w:rsidP="0005305F">
      <w:r>
        <w:t xml:space="preserve">              C:\PS&gt;Set-PinnedApplication -Action "UnpinfromTaskbar" -FilePath "$envProgramFilesX86\IBM\Lotus\Notes\notes.exe"</w:t>
      </w:r>
    </w:p>
    <w:p w:rsidR="0005305F" w:rsidRDefault="0005305F" w:rsidP="0005305F">
      <w:pPr>
        <w:pStyle w:val="Heading3"/>
      </w:pPr>
      <w:bookmarkStart w:id="68" w:name="_Toc369202069"/>
      <w:r>
        <w:t>Set-RegistryKey</w:t>
      </w:r>
      <w:bookmarkEnd w:id="68"/>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lastRenderedPageBreak/>
        <w:t xml:space="preserve">              Acceptable values are: "Binary","DWord","ExpandString","MultiString","None","QWord","String","Unknown"</w:t>
      </w:r>
    </w:p>
    <w:p w:rsidR="0005305F" w:rsidRDefault="0005305F" w:rsidP="0005305F">
      <w:r>
        <w:t xml:space="preserve">              Object type: [Microsoft.Win32.RegistryValueKind]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$blockedAppPath -Name "Debugger" -Value $blockedAppDebuggerValue</w:t>
      </w:r>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$blockedAppDebuggerValue -Type String</w:t>
      </w:r>
    </w:p>
    <w:p w:rsidR="0005305F" w:rsidRDefault="0005305F" w:rsidP="0005305F">
      <w:pPr>
        <w:pStyle w:val="Heading3"/>
      </w:pPr>
      <w:bookmarkStart w:id="69" w:name="_Toc369202070"/>
      <w:r>
        <w:t>Show-BalloonTip</w:t>
      </w:r>
      <w:bookmarkEnd w:id="69"/>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BalloonTipText</w:t>
      </w:r>
    </w:p>
    <w:p w:rsidR="0005305F" w:rsidRDefault="0005305F" w:rsidP="0005305F">
      <w:r>
        <w:t xml:space="preserve">              Text of the balloon tip</w:t>
      </w:r>
    </w:p>
    <w:p w:rsidR="0005305F" w:rsidRDefault="0005305F" w:rsidP="0005305F">
      <w:r>
        <w:t xml:space="preserve">              BalloonTipTitle</w:t>
      </w:r>
    </w:p>
    <w:p w:rsidR="0005305F" w:rsidRDefault="0005305F" w:rsidP="0005305F">
      <w:r>
        <w:t xml:space="preserve">              Title of the balloon tip</w:t>
      </w:r>
    </w:p>
    <w:p w:rsidR="0005305F" w:rsidRDefault="0005305F" w:rsidP="0005305F">
      <w:r>
        <w:t xml:space="preserve">              BalloonTipIcon</w:t>
      </w:r>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BalloonTipTime</w:t>
      </w:r>
    </w:p>
    <w:p w:rsidR="0005305F" w:rsidRDefault="0005305F" w:rsidP="0005305F">
      <w:r>
        <w:t xml:space="preserve">              Time in milliseconds to display the balloon tip [Default 500]</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C:\PS&gt;Show-BalloonTip -BalloonTipText "Installation Started" -BalloonTipTitle "Application Name"</w:t>
      </w:r>
    </w:p>
    <w:p w:rsidR="0005305F" w:rsidRDefault="0005305F" w:rsidP="0005305F">
      <w:r>
        <w:t xml:space="preserve">              -------------------------- EXAMPLE 2 --------------------------</w:t>
      </w:r>
    </w:p>
    <w:p w:rsidR="0005305F" w:rsidRDefault="0005305F" w:rsidP="0005305F">
      <w:r>
        <w:lastRenderedPageBreak/>
        <w:t xml:space="preserve">              C:\PS&gt;Show-BalloonTip -BalloonTipIcon "Info" -BalloonTipText "Installation Started" -BalloonTipTitle "Application Name" -BalloonTipTime "1000"</w:t>
      </w:r>
    </w:p>
    <w:p w:rsidR="0005305F" w:rsidRDefault="0005305F" w:rsidP="0005305F">
      <w:pPr>
        <w:pStyle w:val="Heading3"/>
      </w:pPr>
      <w:bookmarkStart w:id="70" w:name="_Toc369202071"/>
      <w:r>
        <w:t>Show-DialogBox</w:t>
      </w:r>
      <w:bookmarkEnd w:id="70"/>
    </w:p>
    <w:p w:rsidR="0005305F" w:rsidRDefault="0005305F" w:rsidP="0005305F">
      <w:r w:rsidRPr="0005305F">
        <w:rPr>
          <w:b/>
        </w:rPr>
        <w:t>Synopsis</w:t>
      </w:r>
      <w:r>
        <w:t xml:space="preserve">    : This function displays a custom dialog box with optional title, buttons, icon and timeout.</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"OKCancel"</w:t>
      </w:r>
    </w:p>
    <w:p w:rsidR="0005305F" w:rsidRDefault="0005305F" w:rsidP="0005305F">
      <w:r>
        <w:t xml:space="preserve">              "AbortRetryIgnore"</w:t>
      </w:r>
    </w:p>
    <w:p w:rsidR="0005305F" w:rsidRDefault="0005305F" w:rsidP="0005305F">
      <w:r>
        <w:t xml:space="preserve">              "YesNoCancel"</w:t>
      </w:r>
    </w:p>
    <w:p w:rsidR="0005305F" w:rsidRDefault="0005305F" w:rsidP="0005305F">
      <w:r>
        <w:t xml:space="preserve">              "YesNo"</w:t>
      </w:r>
    </w:p>
    <w:p w:rsidR="0005305F" w:rsidRDefault="0005305F" w:rsidP="0005305F">
      <w:r>
        <w:t xml:space="preserve">              "RetryCancel"</w:t>
      </w:r>
    </w:p>
    <w:p w:rsidR="0005305F" w:rsidRDefault="0005305F" w:rsidP="0005305F">
      <w:r>
        <w:t xml:space="preserve">              "CancelTryAgainContinue"</w:t>
      </w:r>
    </w:p>
    <w:p w:rsidR="0005305F" w:rsidRDefault="0005305F" w:rsidP="0005305F">
      <w:r>
        <w:t xml:space="preserve">              DefaultButton</w:t>
      </w:r>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t xml:space="preserve">              Acceptable valures are: "None",    "Stop", "Question", "Exclamation", "Information",</w:t>
      </w:r>
    </w:p>
    <w:p w:rsidR="0005305F" w:rsidRDefault="0005305F" w:rsidP="0005305F">
      <w:r>
        <w:t xml:space="preserve">              Timeout</w:t>
      </w:r>
    </w:p>
    <w:p w:rsidR="0005305F" w:rsidRDefault="0005305F" w:rsidP="0005305F">
      <w:r>
        <w:lastRenderedPageBreak/>
        <w:t xml:space="preserve">              Timeout period in seconds before automatically closing the dialog box with the return message "Timeout" [Default the UI timeout value set in the config XML file]</w:t>
      </w:r>
    </w:p>
    <w:p w:rsidR="0005305F" w:rsidRDefault="0005305F" w:rsidP="0005305F">
      <w:r>
        <w:t xml:space="preserve">              TopMost</w:t>
      </w:r>
    </w:p>
    <w:p w:rsidR="0005305F" w:rsidRDefault="0005305F" w:rsidP="0005305F">
      <w:r>
        <w:t xml:space="preserve">              Specifies whether the message box is a system modal message box and appears in a topmost window.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mintues. Do you wish to proceed?" -Buttons "OKCancel" </w:t>
      </w:r>
    </w:p>
    <w:p w:rsidR="0005305F" w:rsidRDefault="0005305F" w:rsidP="0005305F">
      <w:r>
        <w:t xml:space="preserve">              -DefaultButton "Second" </w:t>
      </w:r>
    </w:p>
    <w:p w:rsidR="0005305F" w:rsidRDefault="0005305F" w:rsidP="0005305F">
      <w:r>
        <w:t xml:space="preserve">              -Icon "Exclamation" -Timeout 600</w:t>
      </w:r>
    </w:p>
    <w:p w:rsidR="0005305F" w:rsidRDefault="0005305F" w:rsidP="0005305F">
      <w:pPr>
        <w:pStyle w:val="Heading3"/>
      </w:pPr>
      <w:bookmarkStart w:id="71" w:name="_Toc369202072"/>
      <w:r>
        <w:t>Show-InstallationProgress</w:t>
      </w:r>
      <w:bookmarkEnd w:id="71"/>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p>
    <w:p w:rsidR="0005305F" w:rsidRDefault="0005305F" w:rsidP="0005305F">
      <w:r w:rsidRPr="0005305F">
        <w:rPr>
          <w:b/>
        </w:rPr>
        <w:t xml:space="preserve">Parameter  </w:t>
      </w:r>
      <w:r>
        <w:t xml:space="preserve"> : StatusMessage</w:t>
      </w:r>
    </w:p>
    <w:p w:rsidR="0005305F" w:rsidRDefault="0005305F" w:rsidP="0005305F">
      <w:r>
        <w:t xml:space="preserve">              The Status Message to be displayed. The default status message is taken from the XML configuration file.</w:t>
      </w:r>
    </w:p>
    <w:p w:rsidR="006B346F" w:rsidRDefault="006B346F" w:rsidP="006B346F">
      <w:pPr>
        <w:ind w:firstLine="720"/>
      </w:pPr>
      <w:r>
        <w:t>WindowLocation</w:t>
      </w:r>
    </w:p>
    <w:p w:rsidR="006B346F" w:rsidRDefault="006B346F" w:rsidP="006B346F">
      <w:r>
        <w:t xml:space="preserve">    </w:t>
      </w:r>
      <w:r>
        <w:tab/>
        <w:t>The location of the progress window [default is just below top, centered]</w:t>
      </w:r>
    </w:p>
    <w:p w:rsidR="006B346F" w:rsidRDefault="006B346F" w:rsidP="006B346F">
      <w:pPr>
        <w:ind w:firstLine="720"/>
      </w:pPr>
      <w:r>
        <w:t>TopMost</w:t>
      </w:r>
    </w:p>
    <w:p w:rsidR="006B346F" w:rsidRDefault="006B346F" w:rsidP="006B346F">
      <w:r>
        <w:t xml:space="preserve">    </w:t>
      </w:r>
      <w:r>
        <w:tab/>
        <w:t>Specificies whether the progress window should be topmost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C:\PS&gt;Show-InstallationProgress</w:t>
      </w:r>
    </w:p>
    <w:p w:rsidR="0005305F" w:rsidRDefault="0005305F" w:rsidP="0005305F">
      <w:r>
        <w:lastRenderedPageBreak/>
        <w:t xml:space="preserve">              Uses the default status message from the XML configuration file.</w:t>
      </w:r>
    </w:p>
    <w:p w:rsidR="0005305F" w:rsidRDefault="0005305F" w:rsidP="0005305F">
      <w:r>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Progress...`nThe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-WindowLocation "BottomRight" -TopMost $false</w:t>
      </w:r>
    </w:p>
    <w:p w:rsidR="0005305F" w:rsidRDefault="0005305F" w:rsidP="0005305F">
      <w:pPr>
        <w:pStyle w:val="Heading3"/>
      </w:pPr>
      <w:bookmarkStart w:id="72" w:name="_Toc369202073"/>
      <w:r>
        <w:t>Show-InstallationPrompt</w:t>
      </w:r>
      <w:bookmarkEnd w:id="72"/>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MessageAlignment</w:t>
      </w:r>
    </w:p>
    <w:p w:rsidR="009E47A1" w:rsidRDefault="009E47A1" w:rsidP="009E47A1">
      <w:r>
        <w:t xml:space="preserve">              Alignment of the message text (Left,Center,Right) [Default is Center]</w:t>
      </w:r>
    </w:p>
    <w:p w:rsidR="0005305F" w:rsidRDefault="0005305F" w:rsidP="0005305F">
      <w:r>
        <w:t xml:space="preserve">              ButtonRightText</w:t>
      </w:r>
    </w:p>
    <w:p w:rsidR="0005305F" w:rsidRDefault="0005305F" w:rsidP="0005305F">
      <w:r>
        <w:t xml:space="preserve">              Show a button on the right of the prompt with the specified text</w:t>
      </w:r>
    </w:p>
    <w:p w:rsidR="0005305F" w:rsidRDefault="0005305F" w:rsidP="0005305F">
      <w:r>
        <w:t xml:space="preserve">              ButtonLeftText</w:t>
      </w:r>
    </w:p>
    <w:p w:rsidR="0005305F" w:rsidRDefault="0005305F" w:rsidP="0005305F">
      <w:r>
        <w:t xml:space="preserve">              Show a button on the left of the prompt with the specified text</w:t>
      </w:r>
    </w:p>
    <w:p w:rsidR="0005305F" w:rsidRDefault="0005305F" w:rsidP="0005305F">
      <w:r>
        <w:t xml:space="preserve">              ButtonMiddleText</w:t>
      </w:r>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tab/>
        <w:t>Show a system icon in the prompt ("Application","Asterisk","Error","Exclamation","Hand","Information","None","Question","Shield","Warning","WinLogo") [Default is "None"]</w:t>
      </w:r>
    </w:p>
    <w:p w:rsidR="009E47A1" w:rsidRDefault="009E47A1" w:rsidP="009E47A1">
      <w:pPr>
        <w:ind w:firstLine="720"/>
      </w:pPr>
      <w:r>
        <w:lastRenderedPageBreak/>
        <w:t>NoWait</w:t>
      </w:r>
    </w:p>
    <w:p w:rsidR="009E47A1" w:rsidRDefault="009E47A1" w:rsidP="009E47A1">
      <w:r>
        <w:tab/>
        <w:t>Specifies whether to show the prompt asynchronously (i.e. allow the script to continue without waiting for a response) [Default is $false]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Specifies the period in seconds after which the prompt should timeout [Default is the UI timeout value set in the config XML file]</w:t>
      </w:r>
    </w:p>
    <w:p w:rsidR="00C871AF" w:rsidRDefault="00C871AF" w:rsidP="00C871AF">
      <w:pPr>
        <w:ind w:firstLine="720"/>
      </w:pPr>
      <w:r>
        <w:t>ExitOnTimeout</w:t>
      </w:r>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-buttonRightText "Yes" -buttonLeftText "No"</w:t>
      </w:r>
    </w:p>
    <w:p w:rsidR="0005305F" w:rsidRDefault="0005305F" w:rsidP="0005305F">
      <w:r>
        <w:t xml:space="preserve">              -------------------------- EXAMPLE 2 --------------------------</w:t>
      </w:r>
    </w:p>
    <w:p w:rsidR="0005305F" w:rsidRDefault="0005305F" w:rsidP="0005305F">
      <w:r>
        <w:t xml:space="preserve">              C:\PS&gt;Show-InstallationPrompt -Title "Funny Prompt" -Message "How are you feeling today?" -ButtonRightText "Good" -ButtonLeftText "Bad" -ButtonMiddleText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Show-InstallationPrompt -Message "You can customise text to appear at the end of an install, or remove it completely for unattended installations." -Icon Information -NoWait</w:t>
      </w:r>
    </w:p>
    <w:p w:rsidR="0005305F" w:rsidRDefault="0005305F" w:rsidP="0005305F">
      <w:pPr>
        <w:pStyle w:val="Heading3"/>
      </w:pPr>
      <w:bookmarkStart w:id="73" w:name="_Toc369202074"/>
      <w:r>
        <w:t>Show-InstallationRestartPrompt</w:t>
      </w:r>
      <w:bookmarkEnd w:id="73"/>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CountdownSeconds</w:t>
      </w:r>
    </w:p>
    <w:p w:rsidR="0005305F" w:rsidRDefault="0005305F" w:rsidP="0005305F">
      <w:r>
        <w:t xml:space="preserve">              Specifies the number of seconds to countdown to the system restart.</w:t>
      </w:r>
    </w:p>
    <w:p w:rsidR="0005305F" w:rsidRDefault="0005305F" w:rsidP="0005305F">
      <w:r>
        <w:t xml:space="preserve">              CountdownNoHideSeconds</w:t>
      </w:r>
    </w:p>
    <w:p w:rsidR="0005305F" w:rsidRDefault="0005305F" w:rsidP="008F5E9A">
      <w:r>
        <w:lastRenderedPageBreak/>
        <w:t xml:space="preserve">              Specifies the number of seconds to display the restart prompt without allowing the window to be hidden.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-Countdownseconds 600 -CountdownNoHideSeconds 60</w:t>
      </w:r>
    </w:p>
    <w:p w:rsidR="0005305F" w:rsidRDefault="0005305F" w:rsidP="0005305F">
      <w:pPr>
        <w:pStyle w:val="Heading3"/>
      </w:pPr>
      <w:bookmarkStart w:id="74" w:name="_Toc369202075"/>
      <w:r>
        <w:t>Show-InstallationWelcome</w:t>
      </w:r>
      <w:bookmarkEnd w:id="74"/>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t xml:space="preserve">              and returning </w:t>
      </w:r>
    </w:p>
    <w:p w:rsidR="0005305F" w:rsidRDefault="0005305F" w:rsidP="0005305F">
      <w:r>
        <w:t xml:space="preserve">              a failure code to SCCM. When the dialog times out, the script will exit and return a 1618 code (SCCM fast retry code).</w:t>
      </w:r>
    </w:p>
    <w:p w:rsidR="0005305F" w:rsidRDefault="0005305F" w:rsidP="0005305F">
      <w:r w:rsidRPr="0005305F">
        <w:rPr>
          <w:b/>
        </w:rPr>
        <w:t xml:space="preserve">Parameter  </w:t>
      </w:r>
      <w:r>
        <w:t xml:space="preserve"> : CloseApps</w:t>
      </w:r>
    </w:p>
    <w:p w:rsidR="0005305F" w:rsidRDefault="0005305F" w:rsidP="0005305F">
      <w:r>
        <w:t xml:space="preserve">              Name of the process to stop (do not include the .exe). Specify multiple processes separated by a comma. Specify custom descriptions like this: "winword=Microsoft </w:t>
      </w:r>
    </w:p>
    <w:p w:rsidR="0005305F" w:rsidRDefault="0005305F" w:rsidP="0005305F">
      <w:r>
        <w:t xml:space="preserve">              Office </w:t>
      </w:r>
    </w:p>
    <w:p w:rsidR="0005305F" w:rsidRDefault="0005305F" w:rsidP="0005305F">
      <w:r>
        <w:t xml:space="preserve">              Word,excel=Microsoft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lastRenderedPageBreak/>
        <w:t xml:space="preserve">              CloseAppsCountdown</w:t>
      </w:r>
    </w:p>
    <w:p w:rsidR="0005305F" w:rsidRDefault="0005305F" w:rsidP="0005305F">
      <w:r>
        <w:t xml:space="preserve">              Option to provide a countdown in seconds until the specified applications are automatically closed. This only takes effect if deferral is now allowed or has </w:t>
      </w:r>
    </w:p>
    <w:p w:rsidR="0005305F" w:rsidRDefault="0005305F" w:rsidP="0005305F">
      <w:r>
        <w:t xml:space="preserve">              expired.</w:t>
      </w:r>
    </w:p>
    <w:p w:rsidR="0005305F" w:rsidRDefault="0005305F" w:rsidP="0005305F">
      <w:r>
        <w:t xml:space="preserve">              BlockExecution</w:t>
      </w:r>
    </w:p>
    <w:p w:rsidR="0005305F" w:rsidRDefault="0005305F" w:rsidP="0005305F">
      <w:r>
        <w:t xml:space="preserve">              Option to prevent the user from launching the process/application during the installation</w:t>
      </w:r>
    </w:p>
    <w:p w:rsidR="006153E7" w:rsidRDefault="006153E7" w:rsidP="006153E7">
      <w:pPr>
        <w:ind w:firstLine="720"/>
      </w:pPr>
      <w:r>
        <w:t>AllowDefer</w:t>
      </w:r>
    </w:p>
    <w:p w:rsidR="006153E7" w:rsidRDefault="006153E7" w:rsidP="006153E7">
      <w:r>
        <w:tab/>
        <w:t>Enables an optional defer button to allow the user to defer the installation.</w:t>
      </w:r>
    </w:p>
    <w:p w:rsidR="006153E7" w:rsidRDefault="006153E7" w:rsidP="006153E7">
      <w:pPr>
        <w:ind w:firstLine="720"/>
      </w:pPr>
      <w:r>
        <w:t>AllowDeferCloseApps</w:t>
      </w:r>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DeferTimes</w:t>
      </w:r>
    </w:p>
    <w:p w:rsidR="0005305F" w:rsidRDefault="0005305F" w:rsidP="0005305F">
      <w:r>
        <w:t xml:space="preserve">              Specify the number of times the installation can be deferred</w:t>
      </w:r>
    </w:p>
    <w:p w:rsidR="0005305F" w:rsidRDefault="0005305F" w:rsidP="0005305F">
      <w:r>
        <w:t xml:space="preserve">              DeferDays</w:t>
      </w:r>
    </w:p>
    <w:p w:rsidR="0005305F" w:rsidRDefault="0005305F" w:rsidP="0005305F">
      <w:r>
        <w:t xml:space="preserve">              Specify the number of days since first run that the installation can be deferred. This is converted to a deadline.</w:t>
      </w:r>
    </w:p>
    <w:p w:rsidR="0005305F" w:rsidRDefault="0005305F" w:rsidP="0005305F">
      <w:r>
        <w:t xml:space="preserve">              DeferDeadline</w:t>
      </w:r>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t>CheckDiskSpace</w:t>
      </w:r>
    </w:p>
    <w:p w:rsidR="008F0B8C" w:rsidRDefault="008F0B8C" w:rsidP="008C1F52">
      <w:r>
        <w:tab/>
      </w:r>
      <w:r w:rsidR="008C1F52">
        <w:t>If this parameter is specified without the RequiredDiskSpace parameter, the required disk space is calculated automatically based on the size of the script source and associated files.</w:t>
      </w:r>
    </w:p>
    <w:p w:rsidR="008F0B8C" w:rsidRDefault="008F0B8C" w:rsidP="008F0B8C">
      <w:pPr>
        <w:ind w:firstLine="720"/>
      </w:pPr>
      <w:r>
        <w:t>RequiredDiskSpace</w:t>
      </w:r>
    </w:p>
    <w:p w:rsidR="008C1F52" w:rsidRDefault="008C1F52" w:rsidP="008C1F52">
      <w:pPr>
        <w:ind w:firstLine="720"/>
      </w:pPr>
      <w:r w:rsidRPr="008C1F52">
        <w:t>Specify required disk space in MB, used in combination with CheckDiskSpace.</w:t>
      </w:r>
    </w:p>
    <w:p w:rsidR="002C6D5C" w:rsidRDefault="002C6D5C" w:rsidP="002C6D5C">
      <w:pPr>
        <w:ind w:firstLine="720"/>
      </w:pPr>
      <w:r>
        <w:t xml:space="preserve">PersistPrompt </w:t>
      </w:r>
    </w:p>
    <w:p w:rsidR="002C6D5C" w:rsidRDefault="002C6D5C" w:rsidP="002C6D5C">
      <w:r>
        <w:lastRenderedPageBreak/>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displaying prompt [Default is false]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-CloseApps "iexplore,winword,excel"</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-CloseApps "winword,excel"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-CloseApps "winword,excel" -BlockExecution</w:t>
      </w:r>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t xml:space="preserve">              C:\PS&gt;Show-</w:t>
      </w:r>
      <w:r w:rsidR="0096011B">
        <w:t>Installation</w:t>
      </w:r>
      <w:r>
        <w:t>Welcome -CloseApps "winword=Microsoft Office Word,excel=Microsoft Office Excel" -CloseAppsCountdown "600"</w:t>
      </w:r>
    </w:p>
    <w:p w:rsidR="0005305F" w:rsidRDefault="0005305F" w:rsidP="0005305F">
      <w:r>
        <w:t xml:space="preserve">              Prompt the user to close Word and Excel, with customized descriptions for the applications and automatically close the applications after 10 minutes.</w:t>
      </w:r>
    </w:p>
    <w:p w:rsidR="0005305F" w:rsidRDefault="0005305F" w:rsidP="0005305F">
      <w:r>
        <w:t xml:space="preserve">              -------------------------- EXAMPLE 5 --------------------------</w:t>
      </w:r>
    </w:p>
    <w:p w:rsidR="0005305F" w:rsidRDefault="0005305F" w:rsidP="0005305F">
      <w:r>
        <w:t xml:space="preserve">              C:\PS&gt;Show-</w:t>
      </w:r>
      <w:r w:rsidR="0096011B">
        <w:t>Installation</w:t>
      </w:r>
      <w:r>
        <w:t>Welcome -AllowDefer -DeferDeadline "25/08/2013"</w:t>
      </w:r>
    </w:p>
    <w:p w:rsidR="0005305F" w:rsidRDefault="0005305F" w:rsidP="0005305F">
      <w:r>
        <w:t xml:space="preserve">              Allow the user to defer the installation until the deadline is reached.</w:t>
      </w:r>
    </w:p>
    <w:p w:rsidR="0005305F" w:rsidRDefault="0005305F" w:rsidP="0005305F">
      <w:r>
        <w:t xml:space="preserve">              -------------------------- EXAMPLE 6 --------------------------</w:t>
      </w:r>
    </w:p>
    <w:p w:rsidR="0005305F" w:rsidRDefault="0005305F" w:rsidP="0005305F">
      <w:r>
        <w:t xml:space="preserve">              C:\PS&gt;Show-</w:t>
      </w:r>
      <w:r w:rsidR="0096011B">
        <w:t>Installation</w:t>
      </w:r>
      <w:r>
        <w:t>Welcome -CloseApps "winword,excel" -BlockExecution -AllowDefer -DeferTimes "10" -DeferDeadline "25/08/2013" -CloseAppsCountdown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75" w:name="_Toc369202076"/>
      <w:r>
        <w:lastRenderedPageBreak/>
        <w:t>Test-Battery</w:t>
      </w:r>
      <w:bookmarkEnd w:id="75"/>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76" w:name="_Toc369202077"/>
      <w:r>
        <w:t>Test-MSUpdates</w:t>
      </w:r>
      <w:bookmarkEnd w:id="76"/>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an Microsoft Windows update is installed</w:t>
      </w:r>
    </w:p>
    <w:p w:rsidR="0005305F" w:rsidRDefault="0005305F" w:rsidP="0005305F">
      <w:r w:rsidRPr="0005305F">
        <w:rPr>
          <w:b/>
        </w:rPr>
        <w:t xml:space="preserve">Parameter  </w:t>
      </w:r>
      <w:r>
        <w:t xml:space="preserve"> : KBNumber</w:t>
      </w:r>
    </w:p>
    <w:p w:rsidR="0005305F" w:rsidRDefault="0005305F" w:rsidP="0005305F">
      <w:r>
        <w:t xml:space="preserve">              KBNumber</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77" w:name="_Toc369202078"/>
      <w:r>
        <w:t>Test-NetworkConnection</w:t>
      </w:r>
      <w:bookmarkEnd w:id="77"/>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Tests for an active network connection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78" w:name="_Toc369202079"/>
      <w:r>
        <w:t>Test-PowerPoint</w:t>
      </w:r>
      <w:bookmarkEnd w:id="78"/>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lastRenderedPageBreak/>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79" w:name="_Toc369202080"/>
      <w:r>
        <w:t>Unregister-DLL</w:t>
      </w:r>
      <w:bookmarkEnd w:id="79"/>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C:\PS&gt;Unregister-DLL "$envProgramFiles\Documentum\Shared\DcTLSFileToDMSComp.dll"</w:t>
      </w:r>
    </w:p>
    <w:p w:rsidR="0005305F" w:rsidRDefault="0005305F" w:rsidP="0005305F">
      <w:pPr>
        <w:pStyle w:val="Heading3"/>
      </w:pPr>
      <w:bookmarkStart w:id="80" w:name="_Toc369202081"/>
      <w:r>
        <w:t>Update-GroupPolicy</w:t>
      </w:r>
      <w:bookmarkEnd w:id="80"/>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1" w:name="_Toc369202082"/>
      <w:r>
        <w:t>Write-Log</w:t>
      </w:r>
      <w:bookmarkEnd w:id="81"/>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lastRenderedPageBreak/>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PassThru</w:t>
      </w:r>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1"/>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1EDB" w:rsidRDefault="00C71EDB">
      <w:pPr>
        <w:spacing w:after="0" w:line="240" w:lineRule="auto"/>
      </w:pPr>
      <w:r>
        <w:separator/>
      </w:r>
    </w:p>
  </w:endnote>
  <w:endnote w:type="continuationSeparator" w:id="0">
    <w:p w:rsidR="00C71EDB" w:rsidRDefault="00C71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D627F3">
      <w:tc>
        <w:tcPr>
          <w:tcW w:w="500" w:type="pct"/>
          <w:tcBorders>
            <w:top w:val="single" w:sz="4" w:space="0" w:color="1C6194" w:themeColor="accent2" w:themeShade="BF"/>
          </w:tcBorders>
          <w:shd w:val="clear" w:color="auto" w:fill="1C6194" w:themeFill="accent2" w:themeFillShade="BF"/>
        </w:tcPr>
        <w:p w:rsidR="00D627F3" w:rsidRDefault="00D627F3">
          <w:pPr>
            <w:pStyle w:val="Footer"/>
            <w:jc w:val="right"/>
            <w:rPr>
              <w:b/>
              <w:bCs/>
              <w:color w:val="FFFFFF" w:themeColor="background1"/>
            </w:rPr>
          </w:pPr>
          <w:r>
            <w:fldChar w:fldCharType="begin"/>
          </w:r>
          <w:r>
            <w:instrText xml:space="preserve"> PAGE   \* MERGEFORMAT </w:instrText>
          </w:r>
          <w:r>
            <w:fldChar w:fldCharType="separate"/>
          </w:r>
          <w:r w:rsidR="00F47A96" w:rsidRPr="00F47A96">
            <w:rPr>
              <w:noProof/>
              <w:color w:val="FFFFFF" w:themeColor="background1"/>
            </w:rPr>
            <w:t>39</w:t>
          </w:r>
          <w:r>
            <w:rPr>
              <w:noProof/>
              <w:color w:val="FFFFFF" w:themeColor="background1"/>
            </w:rPr>
            <w:fldChar w:fldCharType="end"/>
          </w:r>
        </w:p>
      </w:tc>
      <w:tc>
        <w:tcPr>
          <w:tcW w:w="4500" w:type="pct"/>
          <w:tcBorders>
            <w:top w:val="single" w:sz="4" w:space="0" w:color="auto"/>
          </w:tcBorders>
        </w:tcPr>
        <w:p w:rsidR="00D627F3" w:rsidRDefault="004C707A" w:rsidP="001729FB">
          <w:pPr>
            <w:pStyle w:val="Footer"/>
          </w:pPr>
          <w:fldSimple w:instr=" STYLEREF  &quot;1&quot;  ">
            <w:r w:rsidR="00F47A96">
              <w:rPr>
                <w:noProof/>
              </w:rPr>
              <w:t>Toolkit Functions</w:t>
            </w:r>
          </w:fldSimple>
          <w:r w:rsidR="00D627F3">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sidR="00D627F3">
                <w:t>PowerShell App Deployment Toolkit</w:t>
              </w:r>
            </w:sdtContent>
          </w:sdt>
        </w:p>
      </w:tc>
    </w:tr>
  </w:tbl>
  <w:p w:rsidR="00D627F3" w:rsidRDefault="00D627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1EDB" w:rsidRDefault="00C71EDB">
      <w:pPr>
        <w:spacing w:after="0" w:line="240" w:lineRule="auto"/>
      </w:pPr>
      <w:r>
        <w:separator/>
      </w:r>
    </w:p>
  </w:footnote>
  <w:footnote w:type="continuationSeparator" w:id="0">
    <w:p w:rsidR="00C71EDB" w:rsidRDefault="00C71E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2">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7"/>
  </w:num>
  <w:num w:numId="16">
    <w:abstractNumId w:val="13"/>
  </w:num>
  <w:num w:numId="17">
    <w:abstractNumId w:val="16"/>
  </w:num>
  <w:num w:numId="18">
    <w:abstractNumId w:val="6"/>
  </w:num>
  <w:num w:numId="19">
    <w:abstractNumId w:val="9"/>
  </w:num>
  <w:num w:numId="20">
    <w:abstractNumId w:val="14"/>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5"/>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B3D46"/>
    <w:rsid w:val="000C2176"/>
    <w:rsid w:val="000D6103"/>
    <w:rsid w:val="000E3066"/>
    <w:rsid w:val="000F30D0"/>
    <w:rsid w:val="00105EA9"/>
    <w:rsid w:val="00123473"/>
    <w:rsid w:val="00131C29"/>
    <w:rsid w:val="00142D16"/>
    <w:rsid w:val="0016377E"/>
    <w:rsid w:val="001729FB"/>
    <w:rsid w:val="00184528"/>
    <w:rsid w:val="001A1E78"/>
    <w:rsid w:val="001D69CE"/>
    <w:rsid w:val="001E0067"/>
    <w:rsid w:val="00212254"/>
    <w:rsid w:val="00230C66"/>
    <w:rsid w:val="002553A4"/>
    <w:rsid w:val="0029799D"/>
    <w:rsid w:val="002A2CC7"/>
    <w:rsid w:val="002B1739"/>
    <w:rsid w:val="002B5C2D"/>
    <w:rsid w:val="002C2801"/>
    <w:rsid w:val="002C6D5C"/>
    <w:rsid w:val="002D1CDE"/>
    <w:rsid w:val="002E7D4E"/>
    <w:rsid w:val="00301DBF"/>
    <w:rsid w:val="00303440"/>
    <w:rsid w:val="00306BF4"/>
    <w:rsid w:val="0031376B"/>
    <w:rsid w:val="003149CD"/>
    <w:rsid w:val="00342DE3"/>
    <w:rsid w:val="00353DB6"/>
    <w:rsid w:val="003A04AE"/>
    <w:rsid w:val="003E2CBB"/>
    <w:rsid w:val="003E530D"/>
    <w:rsid w:val="003E6ECE"/>
    <w:rsid w:val="003F1A8E"/>
    <w:rsid w:val="004348FD"/>
    <w:rsid w:val="004662C2"/>
    <w:rsid w:val="00467CFA"/>
    <w:rsid w:val="004C707A"/>
    <w:rsid w:val="004D14DE"/>
    <w:rsid w:val="004E2705"/>
    <w:rsid w:val="00512BDB"/>
    <w:rsid w:val="00513409"/>
    <w:rsid w:val="0053217F"/>
    <w:rsid w:val="00534B8F"/>
    <w:rsid w:val="0054182F"/>
    <w:rsid w:val="00586951"/>
    <w:rsid w:val="005B17DB"/>
    <w:rsid w:val="005B583E"/>
    <w:rsid w:val="005F00C6"/>
    <w:rsid w:val="006153E7"/>
    <w:rsid w:val="00616050"/>
    <w:rsid w:val="00627077"/>
    <w:rsid w:val="006B346F"/>
    <w:rsid w:val="006E0A0E"/>
    <w:rsid w:val="006E4114"/>
    <w:rsid w:val="006E53AA"/>
    <w:rsid w:val="006F1C67"/>
    <w:rsid w:val="00700FCA"/>
    <w:rsid w:val="00713986"/>
    <w:rsid w:val="00720779"/>
    <w:rsid w:val="0072789E"/>
    <w:rsid w:val="0074119C"/>
    <w:rsid w:val="007B2AA0"/>
    <w:rsid w:val="007C0FCC"/>
    <w:rsid w:val="007D1FBE"/>
    <w:rsid w:val="007D44D0"/>
    <w:rsid w:val="007D75B9"/>
    <w:rsid w:val="00845B2E"/>
    <w:rsid w:val="00850114"/>
    <w:rsid w:val="00850CA6"/>
    <w:rsid w:val="00856F17"/>
    <w:rsid w:val="008711D3"/>
    <w:rsid w:val="00872E3F"/>
    <w:rsid w:val="00891342"/>
    <w:rsid w:val="008A40C6"/>
    <w:rsid w:val="008C14B9"/>
    <w:rsid w:val="008C1F52"/>
    <w:rsid w:val="008D2C17"/>
    <w:rsid w:val="008F0B8C"/>
    <w:rsid w:val="008F5E9A"/>
    <w:rsid w:val="008F7C47"/>
    <w:rsid w:val="009102E4"/>
    <w:rsid w:val="00935DFA"/>
    <w:rsid w:val="00947102"/>
    <w:rsid w:val="009570E8"/>
    <w:rsid w:val="0096011B"/>
    <w:rsid w:val="00963C2C"/>
    <w:rsid w:val="009B3FBA"/>
    <w:rsid w:val="009C3105"/>
    <w:rsid w:val="009E47A1"/>
    <w:rsid w:val="009F2811"/>
    <w:rsid w:val="00A11163"/>
    <w:rsid w:val="00A61545"/>
    <w:rsid w:val="00AE57AE"/>
    <w:rsid w:val="00AE66A5"/>
    <w:rsid w:val="00B03567"/>
    <w:rsid w:val="00B36FD0"/>
    <w:rsid w:val="00B37F61"/>
    <w:rsid w:val="00B568E3"/>
    <w:rsid w:val="00B57066"/>
    <w:rsid w:val="00BE154C"/>
    <w:rsid w:val="00BE7364"/>
    <w:rsid w:val="00BF7B6B"/>
    <w:rsid w:val="00C00C27"/>
    <w:rsid w:val="00C34ED9"/>
    <w:rsid w:val="00C460FE"/>
    <w:rsid w:val="00C61D52"/>
    <w:rsid w:val="00C71EDB"/>
    <w:rsid w:val="00C73F6E"/>
    <w:rsid w:val="00C778AE"/>
    <w:rsid w:val="00C86CB9"/>
    <w:rsid w:val="00C871AF"/>
    <w:rsid w:val="00CA40D2"/>
    <w:rsid w:val="00CB78E1"/>
    <w:rsid w:val="00CC5704"/>
    <w:rsid w:val="00CD5871"/>
    <w:rsid w:val="00CF125F"/>
    <w:rsid w:val="00D12045"/>
    <w:rsid w:val="00D31FB3"/>
    <w:rsid w:val="00D40F1E"/>
    <w:rsid w:val="00D4189A"/>
    <w:rsid w:val="00D61A21"/>
    <w:rsid w:val="00D627F3"/>
    <w:rsid w:val="00D70B31"/>
    <w:rsid w:val="00DE1C28"/>
    <w:rsid w:val="00DF136C"/>
    <w:rsid w:val="00E40666"/>
    <w:rsid w:val="00E610A2"/>
    <w:rsid w:val="00E74E32"/>
    <w:rsid w:val="00E93646"/>
    <w:rsid w:val="00EA0788"/>
    <w:rsid w:val="00EB7F5F"/>
    <w:rsid w:val="00EC4F25"/>
    <w:rsid w:val="00EE4BF2"/>
    <w:rsid w:val="00EF3B82"/>
    <w:rsid w:val="00F0522D"/>
    <w:rsid w:val="00F23654"/>
    <w:rsid w:val="00F3207A"/>
    <w:rsid w:val="00F351EC"/>
    <w:rsid w:val="00F47A96"/>
    <w:rsid w:val="00F55789"/>
    <w:rsid w:val="00FB2924"/>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webSettings" Target="webSettings.xml"/><Relationship Id="rId12" Type="http://schemas.openxmlformats.org/officeDocument/2006/relationships/hyperlink" Target="https://psappdeploytoolkit.codeplex.com/licen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psappdeploytoolkit.codeplex.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7A2F18F5-DB14-4E1F-AC52-2459507E8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608</TotalTime>
  <Pages>56</Pages>
  <Words>10472</Words>
  <Characters>59696</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70028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Seanness</cp:lastModifiedBy>
  <cp:revision>80</cp:revision>
  <dcterms:created xsi:type="dcterms:W3CDTF">2013-08-08T08:25:00Z</dcterms:created>
  <dcterms:modified xsi:type="dcterms:W3CDTF">2013-10-23T20:07:00Z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